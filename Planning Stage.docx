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F325AC8" w14:textId="662F7533" w:rsidR="00C6554A" w:rsidRPr="008B5277" w:rsidRDefault="002554CD" w:rsidP="00C6554A">
      <w:pPr>
        <w:pStyle w:val="Photo"/>
      </w:pPr>
      <w:bookmarkStart w:id="0" w:name="_Toc321147149"/>
      <w:bookmarkStart w:id="1" w:name="_Toc318188227"/>
      <w:bookmarkStart w:id="2" w:name="_Toc318188327"/>
      <w:bookmarkStart w:id="3" w:name="_Toc318189312"/>
      <w:bookmarkStart w:id="4" w:name="_Toc321147011"/>
      <w:r w:rsidRPr="008B5277">
        <w:rPr>
          <w:noProof/>
        </w:rPr>
        <w:drawing>
          <wp:inline distT="0" distB="0" distL="0" distR="0" wp14:anchorId="24C6A00A" wp14:editId="72F6769F">
            <wp:extent cx="3657600" cy="5486400"/>
            <wp:effectExtent l="0" t="0" r="0" b="0"/>
            <wp:docPr id="22" name="Picture 1" descr="Bright blue glacial lake surrounded by white ice on a dark mount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3657600" cy="5486400"/>
                    </a:xfrm>
                    <a:prstGeom prst="rect">
                      <a:avLst/>
                    </a:prstGeom>
                    <a:noFill/>
                    <a:ln w="254000" cap="rnd">
                      <a:noFill/>
                    </a:ln>
                    <a:effectLst/>
                  </pic:spPr>
                </pic:pic>
              </a:graphicData>
            </a:graphic>
          </wp:inline>
        </w:drawing>
      </w:r>
    </w:p>
    <w:bookmarkEnd w:id="0"/>
    <w:bookmarkEnd w:id="1"/>
    <w:bookmarkEnd w:id="2"/>
    <w:bookmarkEnd w:id="3"/>
    <w:bookmarkEnd w:id="4"/>
    <w:p w14:paraId="440B6521" w14:textId="26965392" w:rsidR="002E6DA0" w:rsidRPr="004A0651" w:rsidRDefault="002E6DA0" w:rsidP="002E6DA0">
      <w:pPr>
        <w:pStyle w:val="Title"/>
        <w:rPr>
          <w:sz w:val="160"/>
          <w:szCs w:val="36"/>
        </w:rPr>
      </w:pPr>
      <w:r w:rsidRPr="004A0651">
        <w:rPr>
          <w:sz w:val="96"/>
          <w:szCs w:val="28"/>
        </w:rPr>
        <w:t>Review Eat</w:t>
      </w:r>
    </w:p>
    <w:p w14:paraId="7010CE2B" w14:textId="77777777" w:rsidR="004A0651" w:rsidRDefault="004A0651" w:rsidP="002E6DA0">
      <w:pPr>
        <w:pStyle w:val="Title"/>
      </w:pPr>
    </w:p>
    <w:p w14:paraId="183FB00B" w14:textId="20FCCCAA" w:rsidR="004A0651" w:rsidRDefault="002E6DA0" w:rsidP="00C6554A">
      <w:pPr>
        <w:pStyle w:val="ContactInfo"/>
      </w:pPr>
      <w:r w:rsidRPr="004A0651">
        <w:rPr>
          <w:sz w:val="28"/>
          <w:szCs w:val="28"/>
        </w:rPr>
        <w:t xml:space="preserve">HND </w:t>
      </w:r>
      <w:r w:rsidR="004A0651">
        <w:rPr>
          <w:sz w:val="28"/>
          <w:szCs w:val="28"/>
        </w:rPr>
        <w:t>Graded Unit</w:t>
      </w:r>
      <w:r w:rsidR="00004162" w:rsidRPr="004A0651">
        <w:rPr>
          <w:sz w:val="28"/>
          <w:szCs w:val="28"/>
        </w:rPr>
        <w:t xml:space="preserve"> Project</w:t>
      </w:r>
    </w:p>
    <w:p w14:paraId="7028F0DE" w14:textId="4955D675" w:rsidR="004A0651" w:rsidRDefault="009B13AD" w:rsidP="00C6554A">
      <w:pPr>
        <w:pStyle w:val="ContactInfo"/>
      </w:pPr>
      <w:r>
        <w:t xml:space="preserve">Planning </w:t>
      </w:r>
    </w:p>
    <w:p w14:paraId="2FC7FF35" w14:textId="77777777" w:rsidR="004A0651" w:rsidRDefault="004A0651" w:rsidP="00C6554A">
      <w:pPr>
        <w:pStyle w:val="ContactInfo"/>
      </w:pPr>
    </w:p>
    <w:p w14:paraId="13B63B25" w14:textId="77777777" w:rsidR="0064046B" w:rsidRDefault="004A0651" w:rsidP="00C6554A">
      <w:pPr>
        <w:pStyle w:val="ContactInfo"/>
      </w:pPr>
      <w:r>
        <w:t>Yogesh Parajuli</w:t>
      </w:r>
    </w:p>
    <w:p w14:paraId="320BFAFD" w14:textId="77777777" w:rsidR="0064046B" w:rsidRDefault="0064046B" w:rsidP="00C6554A">
      <w:pPr>
        <w:pStyle w:val="ContactInfo"/>
      </w:pPr>
    </w:p>
    <w:sdt>
      <w:sdtPr>
        <w:rPr>
          <w:rFonts w:asciiTheme="minorHAnsi" w:eastAsiaTheme="minorHAnsi" w:hAnsiTheme="minorHAnsi" w:cstheme="minorBidi"/>
          <w:color w:val="595959" w:themeColor="text1" w:themeTint="A6"/>
          <w:sz w:val="22"/>
          <w:szCs w:val="22"/>
        </w:rPr>
        <w:id w:val="-235470546"/>
        <w:docPartObj>
          <w:docPartGallery w:val="Table of Contents"/>
          <w:docPartUnique/>
        </w:docPartObj>
      </w:sdtPr>
      <w:sdtEndPr>
        <w:rPr>
          <w:b/>
          <w:bCs/>
          <w:noProof/>
        </w:rPr>
      </w:sdtEndPr>
      <w:sdtContent>
        <w:p w14:paraId="10A8845E" w14:textId="4147C278" w:rsidR="0064046B" w:rsidRDefault="0064046B" w:rsidP="008549E4">
          <w:pPr>
            <w:pStyle w:val="TOCHeading"/>
            <w:spacing w:after="240"/>
          </w:pPr>
          <w:r>
            <w:t>Table of Contents</w:t>
          </w:r>
        </w:p>
        <w:p w14:paraId="1D27AC29" w14:textId="0AF93FCD" w:rsidR="0064046B" w:rsidRDefault="0064046B" w:rsidP="008549E4">
          <w:pPr>
            <w:pStyle w:val="TOC1"/>
            <w:tabs>
              <w:tab w:val="right" w:leader="dot" w:pos="8630"/>
            </w:tabs>
            <w:spacing w:after="240"/>
            <w:rPr>
              <w:rFonts w:eastAsiaTheme="minorEastAsia"/>
              <w:noProof/>
              <w:color w:val="auto"/>
              <w:lang w:eastAsia="en-GB"/>
            </w:rPr>
          </w:pPr>
          <w:r>
            <w:fldChar w:fldCharType="begin"/>
          </w:r>
          <w:r>
            <w:instrText xml:space="preserve"> TOC \o "1-3" \h \z \u </w:instrText>
          </w:r>
          <w:r>
            <w:fldChar w:fldCharType="separate"/>
          </w:r>
          <w:hyperlink w:anchor="_Toc36752216" w:history="1">
            <w:r w:rsidRPr="0073033A">
              <w:rPr>
                <w:rStyle w:val="Hyperlink"/>
                <w:noProof/>
              </w:rPr>
              <w:t>Project Brief and analysis</w:t>
            </w:r>
            <w:r>
              <w:rPr>
                <w:noProof/>
                <w:webHidden/>
              </w:rPr>
              <w:tab/>
            </w:r>
            <w:r>
              <w:rPr>
                <w:noProof/>
                <w:webHidden/>
              </w:rPr>
              <w:fldChar w:fldCharType="begin"/>
            </w:r>
            <w:r>
              <w:rPr>
                <w:noProof/>
                <w:webHidden/>
              </w:rPr>
              <w:instrText xml:space="preserve"> PAGEREF _Toc36752216 \h </w:instrText>
            </w:r>
            <w:r>
              <w:rPr>
                <w:noProof/>
                <w:webHidden/>
              </w:rPr>
            </w:r>
            <w:r>
              <w:rPr>
                <w:noProof/>
                <w:webHidden/>
              </w:rPr>
              <w:fldChar w:fldCharType="separate"/>
            </w:r>
            <w:r>
              <w:rPr>
                <w:noProof/>
                <w:webHidden/>
              </w:rPr>
              <w:t>2</w:t>
            </w:r>
            <w:r>
              <w:rPr>
                <w:noProof/>
                <w:webHidden/>
              </w:rPr>
              <w:fldChar w:fldCharType="end"/>
            </w:r>
          </w:hyperlink>
        </w:p>
        <w:p w14:paraId="16045F03" w14:textId="3FCDE0D5" w:rsidR="0064046B" w:rsidRDefault="00266CC9" w:rsidP="008549E4">
          <w:pPr>
            <w:pStyle w:val="TOC2"/>
            <w:tabs>
              <w:tab w:val="right" w:leader="dot" w:pos="8630"/>
            </w:tabs>
            <w:spacing w:after="240"/>
            <w:rPr>
              <w:rFonts w:eastAsiaTheme="minorEastAsia"/>
              <w:noProof/>
              <w:color w:val="auto"/>
              <w:lang w:eastAsia="en-GB"/>
            </w:rPr>
          </w:pPr>
          <w:hyperlink w:anchor="_Toc36752217" w:history="1">
            <w:r w:rsidR="0064046B" w:rsidRPr="0073033A">
              <w:rPr>
                <w:rStyle w:val="Hyperlink"/>
                <w:noProof/>
              </w:rPr>
              <w:t>Introduction</w:t>
            </w:r>
            <w:r w:rsidR="0064046B">
              <w:rPr>
                <w:noProof/>
                <w:webHidden/>
              </w:rPr>
              <w:tab/>
            </w:r>
            <w:r w:rsidR="0064046B">
              <w:rPr>
                <w:noProof/>
                <w:webHidden/>
              </w:rPr>
              <w:fldChar w:fldCharType="begin"/>
            </w:r>
            <w:r w:rsidR="0064046B">
              <w:rPr>
                <w:noProof/>
                <w:webHidden/>
              </w:rPr>
              <w:instrText xml:space="preserve"> PAGEREF _Toc36752217 \h </w:instrText>
            </w:r>
            <w:r w:rsidR="0064046B">
              <w:rPr>
                <w:noProof/>
                <w:webHidden/>
              </w:rPr>
            </w:r>
            <w:r w:rsidR="0064046B">
              <w:rPr>
                <w:noProof/>
                <w:webHidden/>
              </w:rPr>
              <w:fldChar w:fldCharType="separate"/>
            </w:r>
            <w:r w:rsidR="0064046B">
              <w:rPr>
                <w:noProof/>
                <w:webHidden/>
              </w:rPr>
              <w:t>2</w:t>
            </w:r>
            <w:r w:rsidR="0064046B">
              <w:rPr>
                <w:noProof/>
                <w:webHidden/>
              </w:rPr>
              <w:fldChar w:fldCharType="end"/>
            </w:r>
          </w:hyperlink>
        </w:p>
        <w:p w14:paraId="40BDBFD2" w14:textId="2D9C9269" w:rsidR="0064046B" w:rsidRDefault="00266CC9" w:rsidP="008549E4">
          <w:pPr>
            <w:pStyle w:val="TOC2"/>
            <w:tabs>
              <w:tab w:val="right" w:leader="dot" w:pos="8630"/>
            </w:tabs>
            <w:spacing w:after="240"/>
            <w:rPr>
              <w:rFonts w:eastAsiaTheme="minorEastAsia"/>
              <w:noProof/>
              <w:color w:val="auto"/>
              <w:lang w:eastAsia="en-GB"/>
            </w:rPr>
          </w:pPr>
          <w:hyperlink w:anchor="_Toc36752218" w:history="1">
            <w:r w:rsidR="0064046B" w:rsidRPr="0073033A">
              <w:rPr>
                <w:rStyle w:val="Hyperlink"/>
                <w:noProof/>
              </w:rPr>
              <w:t>Brief and overview of the project</w:t>
            </w:r>
            <w:r w:rsidR="0064046B">
              <w:rPr>
                <w:noProof/>
                <w:webHidden/>
              </w:rPr>
              <w:tab/>
            </w:r>
            <w:r w:rsidR="0064046B">
              <w:rPr>
                <w:noProof/>
                <w:webHidden/>
              </w:rPr>
              <w:fldChar w:fldCharType="begin"/>
            </w:r>
            <w:r w:rsidR="0064046B">
              <w:rPr>
                <w:noProof/>
                <w:webHidden/>
              </w:rPr>
              <w:instrText xml:space="preserve"> PAGEREF _Toc36752218 \h </w:instrText>
            </w:r>
            <w:r w:rsidR="0064046B">
              <w:rPr>
                <w:noProof/>
                <w:webHidden/>
              </w:rPr>
            </w:r>
            <w:r w:rsidR="0064046B">
              <w:rPr>
                <w:noProof/>
                <w:webHidden/>
              </w:rPr>
              <w:fldChar w:fldCharType="separate"/>
            </w:r>
            <w:r w:rsidR="0064046B">
              <w:rPr>
                <w:noProof/>
                <w:webHidden/>
              </w:rPr>
              <w:t>2</w:t>
            </w:r>
            <w:r w:rsidR="0064046B">
              <w:rPr>
                <w:noProof/>
                <w:webHidden/>
              </w:rPr>
              <w:fldChar w:fldCharType="end"/>
            </w:r>
          </w:hyperlink>
        </w:p>
        <w:p w14:paraId="4A74AAF0" w14:textId="0D1D7C0E" w:rsidR="0064046B" w:rsidRDefault="00266CC9" w:rsidP="008549E4">
          <w:pPr>
            <w:pStyle w:val="TOC2"/>
            <w:tabs>
              <w:tab w:val="right" w:leader="dot" w:pos="8630"/>
            </w:tabs>
            <w:spacing w:after="240"/>
            <w:rPr>
              <w:rFonts w:eastAsiaTheme="minorEastAsia"/>
              <w:noProof/>
              <w:color w:val="auto"/>
              <w:lang w:eastAsia="en-GB"/>
            </w:rPr>
          </w:pPr>
          <w:hyperlink w:anchor="_Toc36752219" w:history="1">
            <w:r w:rsidR="0064046B" w:rsidRPr="0073033A">
              <w:rPr>
                <w:rStyle w:val="Hyperlink"/>
                <w:noProof/>
              </w:rPr>
              <w:t>Future Vision</w:t>
            </w:r>
            <w:r w:rsidR="0064046B">
              <w:rPr>
                <w:noProof/>
                <w:webHidden/>
              </w:rPr>
              <w:tab/>
            </w:r>
            <w:r w:rsidR="0064046B">
              <w:rPr>
                <w:noProof/>
                <w:webHidden/>
              </w:rPr>
              <w:fldChar w:fldCharType="begin"/>
            </w:r>
            <w:r w:rsidR="0064046B">
              <w:rPr>
                <w:noProof/>
                <w:webHidden/>
              </w:rPr>
              <w:instrText xml:space="preserve"> PAGEREF _Toc36752219 \h </w:instrText>
            </w:r>
            <w:r w:rsidR="0064046B">
              <w:rPr>
                <w:noProof/>
                <w:webHidden/>
              </w:rPr>
            </w:r>
            <w:r w:rsidR="0064046B">
              <w:rPr>
                <w:noProof/>
                <w:webHidden/>
              </w:rPr>
              <w:fldChar w:fldCharType="separate"/>
            </w:r>
            <w:r w:rsidR="0064046B">
              <w:rPr>
                <w:noProof/>
                <w:webHidden/>
              </w:rPr>
              <w:t>2</w:t>
            </w:r>
            <w:r w:rsidR="0064046B">
              <w:rPr>
                <w:noProof/>
                <w:webHidden/>
              </w:rPr>
              <w:fldChar w:fldCharType="end"/>
            </w:r>
          </w:hyperlink>
        </w:p>
        <w:p w14:paraId="78CE963F" w14:textId="2597194B" w:rsidR="0064046B" w:rsidRDefault="00266CC9" w:rsidP="008549E4">
          <w:pPr>
            <w:pStyle w:val="TOC2"/>
            <w:tabs>
              <w:tab w:val="right" w:leader="dot" w:pos="8630"/>
            </w:tabs>
            <w:spacing w:after="240"/>
            <w:rPr>
              <w:rFonts w:eastAsiaTheme="minorEastAsia"/>
              <w:noProof/>
              <w:color w:val="auto"/>
              <w:lang w:eastAsia="en-GB"/>
            </w:rPr>
          </w:pPr>
          <w:hyperlink w:anchor="_Toc36752220" w:history="1">
            <w:r w:rsidR="0064046B" w:rsidRPr="0073033A">
              <w:rPr>
                <w:rStyle w:val="Hyperlink"/>
                <w:noProof/>
              </w:rPr>
              <w:t>Background Research</w:t>
            </w:r>
            <w:r w:rsidR="0064046B">
              <w:rPr>
                <w:noProof/>
                <w:webHidden/>
              </w:rPr>
              <w:tab/>
            </w:r>
            <w:r w:rsidR="0064046B">
              <w:rPr>
                <w:noProof/>
                <w:webHidden/>
              </w:rPr>
              <w:fldChar w:fldCharType="begin"/>
            </w:r>
            <w:r w:rsidR="0064046B">
              <w:rPr>
                <w:noProof/>
                <w:webHidden/>
              </w:rPr>
              <w:instrText xml:space="preserve"> PAGEREF _Toc36752220 \h </w:instrText>
            </w:r>
            <w:r w:rsidR="0064046B">
              <w:rPr>
                <w:noProof/>
                <w:webHidden/>
              </w:rPr>
            </w:r>
            <w:r w:rsidR="0064046B">
              <w:rPr>
                <w:noProof/>
                <w:webHidden/>
              </w:rPr>
              <w:fldChar w:fldCharType="separate"/>
            </w:r>
            <w:r w:rsidR="0064046B">
              <w:rPr>
                <w:noProof/>
                <w:webHidden/>
              </w:rPr>
              <w:t>3</w:t>
            </w:r>
            <w:r w:rsidR="0064046B">
              <w:rPr>
                <w:noProof/>
                <w:webHidden/>
              </w:rPr>
              <w:fldChar w:fldCharType="end"/>
            </w:r>
          </w:hyperlink>
        </w:p>
        <w:p w14:paraId="2866DFA8" w14:textId="0A9C969A" w:rsidR="0064046B" w:rsidRDefault="00266CC9" w:rsidP="008549E4">
          <w:pPr>
            <w:pStyle w:val="TOC2"/>
            <w:tabs>
              <w:tab w:val="right" w:leader="dot" w:pos="8630"/>
            </w:tabs>
            <w:spacing w:after="240"/>
            <w:rPr>
              <w:rFonts w:eastAsiaTheme="minorEastAsia"/>
              <w:noProof/>
              <w:color w:val="auto"/>
              <w:lang w:eastAsia="en-GB"/>
            </w:rPr>
          </w:pPr>
          <w:hyperlink w:anchor="_Toc36752221" w:history="1">
            <w:r w:rsidR="0064046B" w:rsidRPr="0073033A">
              <w:rPr>
                <w:rStyle w:val="Hyperlink"/>
                <w:noProof/>
              </w:rPr>
              <w:t>How does this project unique from similar services in the market?</w:t>
            </w:r>
            <w:r w:rsidR="0064046B">
              <w:rPr>
                <w:noProof/>
                <w:webHidden/>
              </w:rPr>
              <w:tab/>
            </w:r>
            <w:r w:rsidR="0064046B">
              <w:rPr>
                <w:noProof/>
                <w:webHidden/>
              </w:rPr>
              <w:fldChar w:fldCharType="begin"/>
            </w:r>
            <w:r w:rsidR="0064046B">
              <w:rPr>
                <w:noProof/>
                <w:webHidden/>
              </w:rPr>
              <w:instrText xml:space="preserve"> PAGEREF _Toc36752221 \h </w:instrText>
            </w:r>
            <w:r w:rsidR="0064046B">
              <w:rPr>
                <w:noProof/>
                <w:webHidden/>
              </w:rPr>
            </w:r>
            <w:r w:rsidR="0064046B">
              <w:rPr>
                <w:noProof/>
                <w:webHidden/>
              </w:rPr>
              <w:fldChar w:fldCharType="separate"/>
            </w:r>
            <w:r w:rsidR="0064046B">
              <w:rPr>
                <w:noProof/>
                <w:webHidden/>
              </w:rPr>
              <w:t>4</w:t>
            </w:r>
            <w:r w:rsidR="0064046B">
              <w:rPr>
                <w:noProof/>
                <w:webHidden/>
              </w:rPr>
              <w:fldChar w:fldCharType="end"/>
            </w:r>
          </w:hyperlink>
        </w:p>
        <w:p w14:paraId="0D9EF1BF" w14:textId="690F5073" w:rsidR="0064046B" w:rsidRDefault="00266CC9" w:rsidP="008549E4">
          <w:pPr>
            <w:pStyle w:val="TOC2"/>
            <w:tabs>
              <w:tab w:val="right" w:leader="dot" w:pos="8630"/>
            </w:tabs>
            <w:spacing w:after="240"/>
            <w:rPr>
              <w:rFonts w:eastAsiaTheme="minorEastAsia"/>
              <w:noProof/>
              <w:color w:val="auto"/>
              <w:lang w:eastAsia="en-GB"/>
            </w:rPr>
          </w:pPr>
          <w:hyperlink w:anchor="_Toc36752222" w:history="1">
            <w:r w:rsidR="0064046B" w:rsidRPr="0073033A">
              <w:rPr>
                <w:rStyle w:val="Hyperlink"/>
                <w:noProof/>
              </w:rPr>
              <w:t>Target Users</w:t>
            </w:r>
            <w:r w:rsidR="0064046B">
              <w:rPr>
                <w:noProof/>
                <w:webHidden/>
              </w:rPr>
              <w:tab/>
            </w:r>
            <w:r w:rsidR="0064046B">
              <w:rPr>
                <w:noProof/>
                <w:webHidden/>
              </w:rPr>
              <w:fldChar w:fldCharType="begin"/>
            </w:r>
            <w:r w:rsidR="0064046B">
              <w:rPr>
                <w:noProof/>
                <w:webHidden/>
              </w:rPr>
              <w:instrText xml:space="preserve"> PAGEREF _Toc36752222 \h </w:instrText>
            </w:r>
            <w:r w:rsidR="0064046B">
              <w:rPr>
                <w:noProof/>
                <w:webHidden/>
              </w:rPr>
            </w:r>
            <w:r w:rsidR="0064046B">
              <w:rPr>
                <w:noProof/>
                <w:webHidden/>
              </w:rPr>
              <w:fldChar w:fldCharType="separate"/>
            </w:r>
            <w:r w:rsidR="0064046B">
              <w:rPr>
                <w:noProof/>
                <w:webHidden/>
              </w:rPr>
              <w:t>4</w:t>
            </w:r>
            <w:r w:rsidR="0064046B">
              <w:rPr>
                <w:noProof/>
                <w:webHidden/>
              </w:rPr>
              <w:fldChar w:fldCharType="end"/>
            </w:r>
          </w:hyperlink>
        </w:p>
        <w:p w14:paraId="25ACEB54" w14:textId="58EE6693" w:rsidR="0064046B" w:rsidRDefault="00266CC9" w:rsidP="008549E4">
          <w:pPr>
            <w:pStyle w:val="TOC1"/>
            <w:tabs>
              <w:tab w:val="right" w:leader="dot" w:pos="8630"/>
            </w:tabs>
            <w:spacing w:after="240"/>
            <w:rPr>
              <w:rFonts w:eastAsiaTheme="minorEastAsia"/>
              <w:noProof/>
              <w:color w:val="auto"/>
              <w:lang w:eastAsia="en-GB"/>
            </w:rPr>
          </w:pPr>
          <w:hyperlink w:anchor="_Toc36752223" w:history="1">
            <w:r w:rsidR="0064046B" w:rsidRPr="0073033A">
              <w:rPr>
                <w:rStyle w:val="Hyperlink"/>
                <w:noProof/>
              </w:rPr>
              <w:t>Project Plan</w:t>
            </w:r>
            <w:r w:rsidR="0064046B">
              <w:rPr>
                <w:noProof/>
                <w:webHidden/>
              </w:rPr>
              <w:tab/>
            </w:r>
            <w:r w:rsidR="0064046B">
              <w:rPr>
                <w:noProof/>
                <w:webHidden/>
              </w:rPr>
              <w:fldChar w:fldCharType="begin"/>
            </w:r>
            <w:r w:rsidR="0064046B">
              <w:rPr>
                <w:noProof/>
                <w:webHidden/>
              </w:rPr>
              <w:instrText xml:space="preserve"> PAGEREF _Toc36752223 \h </w:instrText>
            </w:r>
            <w:r w:rsidR="0064046B">
              <w:rPr>
                <w:noProof/>
                <w:webHidden/>
              </w:rPr>
            </w:r>
            <w:r w:rsidR="0064046B">
              <w:rPr>
                <w:noProof/>
                <w:webHidden/>
              </w:rPr>
              <w:fldChar w:fldCharType="separate"/>
            </w:r>
            <w:r w:rsidR="0064046B">
              <w:rPr>
                <w:noProof/>
                <w:webHidden/>
              </w:rPr>
              <w:t>5</w:t>
            </w:r>
            <w:r w:rsidR="0064046B">
              <w:rPr>
                <w:noProof/>
                <w:webHidden/>
              </w:rPr>
              <w:fldChar w:fldCharType="end"/>
            </w:r>
          </w:hyperlink>
        </w:p>
        <w:p w14:paraId="75CCBF2B" w14:textId="57D14D44" w:rsidR="0064046B" w:rsidRDefault="00266CC9" w:rsidP="008549E4">
          <w:pPr>
            <w:pStyle w:val="TOC2"/>
            <w:tabs>
              <w:tab w:val="right" w:leader="dot" w:pos="8630"/>
            </w:tabs>
            <w:spacing w:after="240"/>
            <w:rPr>
              <w:rFonts w:eastAsiaTheme="minorEastAsia"/>
              <w:noProof/>
              <w:color w:val="auto"/>
              <w:lang w:eastAsia="en-GB"/>
            </w:rPr>
          </w:pPr>
          <w:hyperlink w:anchor="_Toc36752224" w:history="1">
            <w:r w:rsidR="0064046B" w:rsidRPr="0073033A">
              <w:rPr>
                <w:rStyle w:val="Hyperlink"/>
                <w:noProof/>
              </w:rPr>
              <w:t>SDLC Model</w:t>
            </w:r>
            <w:r w:rsidR="0064046B">
              <w:rPr>
                <w:noProof/>
                <w:webHidden/>
              </w:rPr>
              <w:tab/>
            </w:r>
            <w:r w:rsidR="0064046B">
              <w:rPr>
                <w:noProof/>
                <w:webHidden/>
              </w:rPr>
              <w:fldChar w:fldCharType="begin"/>
            </w:r>
            <w:r w:rsidR="0064046B">
              <w:rPr>
                <w:noProof/>
                <w:webHidden/>
              </w:rPr>
              <w:instrText xml:space="preserve"> PAGEREF _Toc36752224 \h </w:instrText>
            </w:r>
            <w:r w:rsidR="0064046B">
              <w:rPr>
                <w:noProof/>
                <w:webHidden/>
              </w:rPr>
            </w:r>
            <w:r w:rsidR="0064046B">
              <w:rPr>
                <w:noProof/>
                <w:webHidden/>
              </w:rPr>
              <w:fldChar w:fldCharType="separate"/>
            </w:r>
            <w:r w:rsidR="0064046B">
              <w:rPr>
                <w:noProof/>
                <w:webHidden/>
              </w:rPr>
              <w:t>5</w:t>
            </w:r>
            <w:r w:rsidR="0064046B">
              <w:rPr>
                <w:noProof/>
                <w:webHidden/>
              </w:rPr>
              <w:fldChar w:fldCharType="end"/>
            </w:r>
          </w:hyperlink>
        </w:p>
        <w:p w14:paraId="4ACEC3AA" w14:textId="018559C2" w:rsidR="0064046B" w:rsidRDefault="00266CC9" w:rsidP="008549E4">
          <w:pPr>
            <w:pStyle w:val="TOC2"/>
            <w:tabs>
              <w:tab w:val="right" w:leader="dot" w:pos="8630"/>
            </w:tabs>
            <w:spacing w:after="240"/>
            <w:rPr>
              <w:rFonts w:eastAsiaTheme="minorEastAsia"/>
              <w:noProof/>
              <w:color w:val="auto"/>
              <w:lang w:eastAsia="en-GB"/>
            </w:rPr>
          </w:pPr>
          <w:hyperlink w:anchor="_Toc36752225" w:history="1">
            <w:r w:rsidR="0064046B" w:rsidRPr="0073033A">
              <w:rPr>
                <w:rStyle w:val="Hyperlink"/>
                <w:noProof/>
              </w:rPr>
              <w:t>Identification of Resources</w:t>
            </w:r>
            <w:r w:rsidR="0064046B">
              <w:rPr>
                <w:noProof/>
                <w:webHidden/>
              </w:rPr>
              <w:tab/>
            </w:r>
            <w:r w:rsidR="0064046B">
              <w:rPr>
                <w:noProof/>
                <w:webHidden/>
              </w:rPr>
              <w:fldChar w:fldCharType="begin"/>
            </w:r>
            <w:r w:rsidR="0064046B">
              <w:rPr>
                <w:noProof/>
                <w:webHidden/>
              </w:rPr>
              <w:instrText xml:space="preserve"> PAGEREF _Toc36752225 \h </w:instrText>
            </w:r>
            <w:r w:rsidR="0064046B">
              <w:rPr>
                <w:noProof/>
                <w:webHidden/>
              </w:rPr>
            </w:r>
            <w:r w:rsidR="0064046B">
              <w:rPr>
                <w:noProof/>
                <w:webHidden/>
              </w:rPr>
              <w:fldChar w:fldCharType="separate"/>
            </w:r>
            <w:r w:rsidR="0064046B">
              <w:rPr>
                <w:noProof/>
                <w:webHidden/>
              </w:rPr>
              <w:t>6</w:t>
            </w:r>
            <w:r w:rsidR="0064046B">
              <w:rPr>
                <w:noProof/>
                <w:webHidden/>
              </w:rPr>
              <w:fldChar w:fldCharType="end"/>
            </w:r>
          </w:hyperlink>
        </w:p>
        <w:p w14:paraId="79353216" w14:textId="286611E8" w:rsidR="0064046B" w:rsidRDefault="00266CC9" w:rsidP="008549E4">
          <w:pPr>
            <w:pStyle w:val="TOC2"/>
            <w:tabs>
              <w:tab w:val="right" w:leader="dot" w:pos="8630"/>
            </w:tabs>
            <w:spacing w:after="240"/>
            <w:rPr>
              <w:rFonts w:eastAsiaTheme="minorEastAsia"/>
              <w:noProof/>
              <w:color w:val="auto"/>
              <w:lang w:eastAsia="en-GB"/>
            </w:rPr>
          </w:pPr>
          <w:hyperlink w:anchor="_Toc36752226" w:history="1">
            <w:r w:rsidR="0064046B" w:rsidRPr="0073033A">
              <w:rPr>
                <w:rStyle w:val="Hyperlink"/>
                <w:noProof/>
              </w:rPr>
              <w:t>Cost IdentificaTIon</w:t>
            </w:r>
            <w:r w:rsidR="0064046B">
              <w:rPr>
                <w:noProof/>
                <w:webHidden/>
              </w:rPr>
              <w:tab/>
            </w:r>
            <w:r w:rsidR="0064046B">
              <w:rPr>
                <w:noProof/>
                <w:webHidden/>
              </w:rPr>
              <w:fldChar w:fldCharType="begin"/>
            </w:r>
            <w:r w:rsidR="0064046B">
              <w:rPr>
                <w:noProof/>
                <w:webHidden/>
              </w:rPr>
              <w:instrText xml:space="preserve"> PAGEREF _Toc36752226 \h </w:instrText>
            </w:r>
            <w:r w:rsidR="0064046B">
              <w:rPr>
                <w:noProof/>
                <w:webHidden/>
              </w:rPr>
            </w:r>
            <w:r w:rsidR="0064046B">
              <w:rPr>
                <w:noProof/>
                <w:webHidden/>
              </w:rPr>
              <w:fldChar w:fldCharType="separate"/>
            </w:r>
            <w:r w:rsidR="0064046B">
              <w:rPr>
                <w:noProof/>
                <w:webHidden/>
              </w:rPr>
              <w:t>6</w:t>
            </w:r>
            <w:r w:rsidR="0064046B">
              <w:rPr>
                <w:noProof/>
                <w:webHidden/>
              </w:rPr>
              <w:fldChar w:fldCharType="end"/>
            </w:r>
          </w:hyperlink>
        </w:p>
        <w:p w14:paraId="08CF7453" w14:textId="2E266F57" w:rsidR="0064046B" w:rsidRDefault="00266CC9" w:rsidP="008549E4">
          <w:pPr>
            <w:pStyle w:val="TOC2"/>
            <w:tabs>
              <w:tab w:val="right" w:leader="dot" w:pos="8630"/>
            </w:tabs>
            <w:spacing w:after="240"/>
            <w:rPr>
              <w:rFonts w:eastAsiaTheme="minorEastAsia"/>
              <w:noProof/>
              <w:color w:val="auto"/>
              <w:lang w:eastAsia="en-GB"/>
            </w:rPr>
          </w:pPr>
          <w:hyperlink w:anchor="_Toc36752227" w:history="1">
            <w:r w:rsidR="0064046B" w:rsidRPr="0073033A">
              <w:rPr>
                <w:rStyle w:val="Hyperlink"/>
                <w:noProof/>
              </w:rPr>
              <w:t>Identification of Information Source</w:t>
            </w:r>
            <w:r w:rsidR="0064046B">
              <w:rPr>
                <w:noProof/>
                <w:webHidden/>
              </w:rPr>
              <w:tab/>
            </w:r>
            <w:r w:rsidR="0064046B">
              <w:rPr>
                <w:noProof/>
                <w:webHidden/>
              </w:rPr>
              <w:fldChar w:fldCharType="begin"/>
            </w:r>
            <w:r w:rsidR="0064046B">
              <w:rPr>
                <w:noProof/>
                <w:webHidden/>
              </w:rPr>
              <w:instrText xml:space="preserve"> PAGEREF _Toc36752227 \h </w:instrText>
            </w:r>
            <w:r w:rsidR="0064046B">
              <w:rPr>
                <w:noProof/>
                <w:webHidden/>
              </w:rPr>
            </w:r>
            <w:r w:rsidR="0064046B">
              <w:rPr>
                <w:noProof/>
                <w:webHidden/>
              </w:rPr>
              <w:fldChar w:fldCharType="separate"/>
            </w:r>
            <w:r w:rsidR="0064046B">
              <w:rPr>
                <w:noProof/>
                <w:webHidden/>
              </w:rPr>
              <w:t>6</w:t>
            </w:r>
            <w:r w:rsidR="0064046B">
              <w:rPr>
                <w:noProof/>
                <w:webHidden/>
              </w:rPr>
              <w:fldChar w:fldCharType="end"/>
            </w:r>
          </w:hyperlink>
        </w:p>
        <w:p w14:paraId="19AE5139" w14:textId="6E64429C" w:rsidR="0064046B" w:rsidRDefault="00266CC9" w:rsidP="008549E4">
          <w:pPr>
            <w:pStyle w:val="TOC2"/>
            <w:tabs>
              <w:tab w:val="right" w:leader="dot" w:pos="8630"/>
            </w:tabs>
            <w:spacing w:after="240"/>
            <w:rPr>
              <w:rFonts w:eastAsiaTheme="minorEastAsia"/>
              <w:noProof/>
              <w:color w:val="auto"/>
              <w:lang w:eastAsia="en-GB"/>
            </w:rPr>
          </w:pPr>
          <w:hyperlink w:anchor="_Toc36752228" w:history="1">
            <w:r w:rsidR="0064046B" w:rsidRPr="0073033A">
              <w:rPr>
                <w:rStyle w:val="Hyperlink"/>
                <w:noProof/>
              </w:rPr>
              <w:t>Project Tasks Identification</w:t>
            </w:r>
            <w:r w:rsidR="0064046B">
              <w:rPr>
                <w:noProof/>
                <w:webHidden/>
              </w:rPr>
              <w:tab/>
            </w:r>
            <w:r w:rsidR="0064046B">
              <w:rPr>
                <w:noProof/>
                <w:webHidden/>
              </w:rPr>
              <w:fldChar w:fldCharType="begin"/>
            </w:r>
            <w:r w:rsidR="0064046B">
              <w:rPr>
                <w:noProof/>
                <w:webHidden/>
              </w:rPr>
              <w:instrText xml:space="preserve"> PAGEREF _Toc36752228 \h </w:instrText>
            </w:r>
            <w:r w:rsidR="0064046B">
              <w:rPr>
                <w:noProof/>
                <w:webHidden/>
              </w:rPr>
            </w:r>
            <w:r w:rsidR="0064046B">
              <w:rPr>
                <w:noProof/>
                <w:webHidden/>
              </w:rPr>
              <w:fldChar w:fldCharType="separate"/>
            </w:r>
            <w:r w:rsidR="0064046B">
              <w:rPr>
                <w:noProof/>
                <w:webHidden/>
              </w:rPr>
              <w:t>7</w:t>
            </w:r>
            <w:r w:rsidR="0064046B">
              <w:rPr>
                <w:noProof/>
                <w:webHidden/>
              </w:rPr>
              <w:fldChar w:fldCharType="end"/>
            </w:r>
          </w:hyperlink>
        </w:p>
        <w:p w14:paraId="4F6EAC9B" w14:textId="69FB9DB3" w:rsidR="0064046B" w:rsidRDefault="00266CC9" w:rsidP="008549E4">
          <w:pPr>
            <w:pStyle w:val="TOC2"/>
            <w:tabs>
              <w:tab w:val="right" w:leader="dot" w:pos="8630"/>
            </w:tabs>
            <w:spacing w:after="240"/>
            <w:rPr>
              <w:rFonts w:eastAsiaTheme="minorEastAsia"/>
              <w:noProof/>
              <w:color w:val="auto"/>
              <w:lang w:eastAsia="en-GB"/>
            </w:rPr>
          </w:pPr>
          <w:hyperlink w:anchor="_Toc36752229" w:history="1">
            <w:r w:rsidR="0064046B" w:rsidRPr="0073033A">
              <w:rPr>
                <w:rStyle w:val="Hyperlink"/>
                <w:noProof/>
              </w:rPr>
              <w:t>Functional and Non-functional Requirements</w:t>
            </w:r>
            <w:r w:rsidR="0064046B">
              <w:rPr>
                <w:noProof/>
                <w:webHidden/>
              </w:rPr>
              <w:tab/>
            </w:r>
            <w:r w:rsidR="0064046B">
              <w:rPr>
                <w:noProof/>
                <w:webHidden/>
              </w:rPr>
              <w:fldChar w:fldCharType="begin"/>
            </w:r>
            <w:r w:rsidR="0064046B">
              <w:rPr>
                <w:noProof/>
                <w:webHidden/>
              </w:rPr>
              <w:instrText xml:space="preserve"> PAGEREF _Toc36752229 \h </w:instrText>
            </w:r>
            <w:r w:rsidR="0064046B">
              <w:rPr>
                <w:noProof/>
                <w:webHidden/>
              </w:rPr>
            </w:r>
            <w:r w:rsidR="0064046B">
              <w:rPr>
                <w:noProof/>
                <w:webHidden/>
              </w:rPr>
              <w:fldChar w:fldCharType="separate"/>
            </w:r>
            <w:r w:rsidR="0064046B">
              <w:rPr>
                <w:noProof/>
                <w:webHidden/>
              </w:rPr>
              <w:t>9</w:t>
            </w:r>
            <w:r w:rsidR="0064046B">
              <w:rPr>
                <w:noProof/>
                <w:webHidden/>
              </w:rPr>
              <w:fldChar w:fldCharType="end"/>
            </w:r>
          </w:hyperlink>
        </w:p>
        <w:p w14:paraId="63E09949" w14:textId="4B9BB727" w:rsidR="0064046B" w:rsidRDefault="00266CC9" w:rsidP="008549E4">
          <w:pPr>
            <w:pStyle w:val="TOC1"/>
            <w:tabs>
              <w:tab w:val="right" w:leader="dot" w:pos="8630"/>
            </w:tabs>
            <w:spacing w:after="240"/>
            <w:rPr>
              <w:rFonts w:eastAsiaTheme="minorEastAsia"/>
              <w:noProof/>
              <w:color w:val="auto"/>
              <w:lang w:eastAsia="en-GB"/>
            </w:rPr>
          </w:pPr>
          <w:hyperlink w:anchor="_Toc36752230" w:history="1">
            <w:r w:rsidR="0064046B" w:rsidRPr="0073033A">
              <w:rPr>
                <w:rStyle w:val="Hyperlink"/>
                <w:noProof/>
              </w:rPr>
              <w:t>Design</w:t>
            </w:r>
            <w:r w:rsidR="0064046B">
              <w:rPr>
                <w:noProof/>
                <w:webHidden/>
              </w:rPr>
              <w:tab/>
            </w:r>
            <w:r w:rsidR="0064046B">
              <w:rPr>
                <w:noProof/>
                <w:webHidden/>
              </w:rPr>
              <w:fldChar w:fldCharType="begin"/>
            </w:r>
            <w:r w:rsidR="0064046B">
              <w:rPr>
                <w:noProof/>
                <w:webHidden/>
              </w:rPr>
              <w:instrText xml:space="preserve"> PAGEREF _Toc36752230 \h </w:instrText>
            </w:r>
            <w:r w:rsidR="0064046B">
              <w:rPr>
                <w:noProof/>
                <w:webHidden/>
              </w:rPr>
            </w:r>
            <w:r w:rsidR="0064046B">
              <w:rPr>
                <w:noProof/>
                <w:webHidden/>
              </w:rPr>
              <w:fldChar w:fldCharType="separate"/>
            </w:r>
            <w:r w:rsidR="0064046B">
              <w:rPr>
                <w:noProof/>
                <w:webHidden/>
              </w:rPr>
              <w:t>10</w:t>
            </w:r>
            <w:r w:rsidR="0064046B">
              <w:rPr>
                <w:noProof/>
                <w:webHidden/>
              </w:rPr>
              <w:fldChar w:fldCharType="end"/>
            </w:r>
          </w:hyperlink>
        </w:p>
        <w:p w14:paraId="3A6583B3" w14:textId="36A9BE2D" w:rsidR="0064046B" w:rsidRDefault="00266CC9" w:rsidP="008549E4">
          <w:pPr>
            <w:pStyle w:val="TOC2"/>
            <w:tabs>
              <w:tab w:val="right" w:leader="dot" w:pos="8630"/>
            </w:tabs>
            <w:spacing w:after="240"/>
            <w:rPr>
              <w:rFonts w:eastAsiaTheme="minorEastAsia"/>
              <w:noProof/>
              <w:color w:val="auto"/>
              <w:lang w:eastAsia="en-GB"/>
            </w:rPr>
          </w:pPr>
          <w:hyperlink w:anchor="_Toc36752231" w:history="1">
            <w:r w:rsidR="0064046B" w:rsidRPr="0073033A">
              <w:rPr>
                <w:rStyle w:val="Hyperlink"/>
                <w:noProof/>
              </w:rPr>
              <w:t>Programming Paradigm</w:t>
            </w:r>
            <w:r w:rsidR="0064046B">
              <w:rPr>
                <w:noProof/>
                <w:webHidden/>
              </w:rPr>
              <w:tab/>
            </w:r>
            <w:r w:rsidR="0064046B">
              <w:rPr>
                <w:noProof/>
                <w:webHidden/>
              </w:rPr>
              <w:fldChar w:fldCharType="begin"/>
            </w:r>
            <w:r w:rsidR="0064046B">
              <w:rPr>
                <w:noProof/>
                <w:webHidden/>
              </w:rPr>
              <w:instrText xml:space="preserve"> PAGEREF _Toc36752231 \h </w:instrText>
            </w:r>
            <w:r w:rsidR="0064046B">
              <w:rPr>
                <w:noProof/>
                <w:webHidden/>
              </w:rPr>
            </w:r>
            <w:r w:rsidR="0064046B">
              <w:rPr>
                <w:noProof/>
                <w:webHidden/>
              </w:rPr>
              <w:fldChar w:fldCharType="separate"/>
            </w:r>
            <w:r w:rsidR="0064046B">
              <w:rPr>
                <w:noProof/>
                <w:webHidden/>
              </w:rPr>
              <w:t>10</w:t>
            </w:r>
            <w:r w:rsidR="0064046B">
              <w:rPr>
                <w:noProof/>
                <w:webHidden/>
              </w:rPr>
              <w:fldChar w:fldCharType="end"/>
            </w:r>
          </w:hyperlink>
        </w:p>
        <w:p w14:paraId="637A3F5E" w14:textId="14D62021" w:rsidR="0064046B" w:rsidRDefault="00266CC9" w:rsidP="008549E4">
          <w:pPr>
            <w:pStyle w:val="TOC2"/>
            <w:tabs>
              <w:tab w:val="right" w:leader="dot" w:pos="8630"/>
            </w:tabs>
            <w:spacing w:after="240"/>
            <w:rPr>
              <w:rFonts w:eastAsiaTheme="minorEastAsia"/>
              <w:noProof/>
              <w:color w:val="auto"/>
              <w:lang w:eastAsia="en-GB"/>
            </w:rPr>
          </w:pPr>
          <w:hyperlink w:anchor="_Toc36752232" w:history="1">
            <w:r w:rsidR="0064046B" w:rsidRPr="0073033A">
              <w:rPr>
                <w:rStyle w:val="Hyperlink"/>
                <w:noProof/>
              </w:rPr>
              <w:t>Programming Architecture</w:t>
            </w:r>
            <w:r w:rsidR="0064046B">
              <w:rPr>
                <w:noProof/>
                <w:webHidden/>
              </w:rPr>
              <w:tab/>
            </w:r>
            <w:r w:rsidR="0064046B">
              <w:rPr>
                <w:noProof/>
                <w:webHidden/>
              </w:rPr>
              <w:fldChar w:fldCharType="begin"/>
            </w:r>
            <w:r w:rsidR="0064046B">
              <w:rPr>
                <w:noProof/>
                <w:webHidden/>
              </w:rPr>
              <w:instrText xml:space="preserve"> PAGEREF _Toc36752232 \h </w:instrText>
            </w:r>
            <w:r w:rsidR="0064046B">
              <w:rPr>
                <w:noProof/>
                <w:webHidden/>
              </w:rPr>
            </w:r>
            <w:r w:rsidR="0064046B">
              <w:rPr>
                <w:noProof/>
                <w:webHidden/>
              </w:rPr>
              <w:fldChar w:fldCharType="separate"/>
            </w:r>
            <w:r w:rsidR="0064046B">
              <w:rPr>
                <w:noProof/>
                <w:webHidden/>
              </w:rPr>
              <w:t>10</w:t>
            </w:r>
            <w:r w:rsidR="0064046B">
              <w:rPr>
                <w:noProof/>
                <w:webHidden/>
              </w:rPr>
              <w:fldChar w:fldCharType="end"/>
            </w:r>
          </w:hyperlink>
        </w:p>
        <w:p w14:paraId="63DDF514" w14:textId="0E9C7E0C" w:rsidR="0064046B" w:rsidRDefault="00266CC9" w:rsidP="008549E4">
          <w:pPr>
            <w:pStyle w:val="TOC2"/>
            <w:tabs>
              <w:tab w:val="right" w:leader="dot" w:pos="8630"/>
            </w:tabs>
            <w:spacing w:after="240"/>
            <w:rPr>
              <w:rFonts w:eastAsiaTheme="minorEastAsia"/>
              <w:noProof/>
              <w:color w:val="auto"/>
              <w:lang w:eastAsia="en-GB"/>
            </w:rPr>
          </w:pPr>
          <w:hyperlink w:anchor="_Toc36752233" w:history="1">
            <w:r w:rsidR="0064046B" w:rsidRPr="0073033A">
              <w:rPr>
                <w:rStyle w:val="Hyperlink"/>
                <w:noProof/>
              </w:rPr>
              <w:t>User Interface Design</w:t>
            </w:r>
            <w:r w:rsidR="0064046B">
              <w:rPr>
                <w:noProof/>
                <w:webHidden/>
              </w:rPr>
              <w:tab/>
            </w:r>
            <w:r w:rsidR="0064046B">
              <w:rPr>
                <w:noProof/>
                <w:webHidden/>
              </w:rPr>
              <w:fldChar w:fldCharType="begin"/>
            </w:r>
            <w:r w:rsidR="0064046B">
              <w:rPr>
                <w:noProof/>
                <w:webHidden/>
              </w:rPr>
              <w:instrText xml:space="preserve"> PAGEREF _Toc36752233 \h </w:instrText>
            </w:r>
            <w:r w:rsidR="0064046B">
              <w:rPr>
                <w:noProof/>
                <w:webHidden/>
              </w:rPr>
            </w:r>
            <w:r w:rsidR="0064046B">
              <w:rPr>
                <w:noProof/>
                <w:webHidden/>
              </w:rPr>
              <w:fldChar w:fldCharType="separate"/>
            </w:r>
            <w:r w:rsidR="0064046B">
              <w:rPr>
                <w:noProof/>
                <w:webHidden/>
              </w:rPr>
              <w:t>11</w:t>
            </w:r>
            <w:r w:rsidR="0064046B">
              <w:rPr>
                <w:noProof/>
                <w:webHidden/>
              </w:rPr>
              <w:fldChar w:fldCharType="end"/>
            </w:r>
          </w:hyperlink>
        </w:p>
        <w:p w14:paraId="550FEABD" w14:textId="35743712" w:rsidR="0064046B" w:rsidRDefault="00266CC9" w:rsidP="008549E4">
          <w:pPr>
            <w:pStyle w:val="TOC2"/>
            <w:tabs>
              <w:tab w:val="right" w:leader="dot" w:pos="8630"/>
            </w:tabs>
            <w:spacing w:after="240"/>
            <w:rPr>
              <w:rFonts w:eastAsiaTheme="minorEastAsia"/>
              <w:noProof/>
              <w:color w:val="auto"/>
              <w:lang w:eastAsia="en-GB"/>
            </w:rPr>
          </w:pPr>
          <w:hyperlink w:anchor="_Toc36752234" w:history="1">
            <w:r w:rsidR="0064046B" w:rsidRPr="0073033A">
              <w:rPr>
                <w:rStyle w:val="Hyperlink"/>
                <w:noProof/>
              </w:rPr>
              <w:t>Use Case Diagram</w:t>
            </w:r>
            <w:r w:rsidR="0064046B">
              <w:rPr>
                <w:noProof/>
                <w:webHidden/>
              </w:rPr>
              <w:tab/>
            </w:r>
            <w:r w:rsidR="0064046B">
              <w:rPr>
                <w:noProof/>
                <w:webHidden/>
              </w:rPr>
              <w:fldChar w:fldCharType="begin"/>
            </w:r>
            <w:r w:rsidR="0064046B">
              <w:rPr>
                <w:noProof/>
                <w:webHidden/>
              </w:rPr>
              <w:instrText xml:space="preserve"> PAGEREF _Toc36752234 \h </w:instrText>
            </w:r>
            <w:r w:rsidR="0064046B">
              <w:rPr>
                <w:noProof/>
                <w:webHidden/>
              </w:rPr>
            </w:r>
            <w:r w:rsidR="0064046B">
              <w:rPr>
                <w:noProof/>
                <w:webHidden/>
              </w:rPr>
              <w:fldChar w:fldCharType="separate"/>
            </w:r>
            <w:r w:rsidR="0064046B">
              <w:rPr>
                <w:noProof/>
                <w:webHidden/>
              </w:rPr>
              <w:t>15</w:t>
            </w:r>
            <w:r w:rsidR="0064046B">
              <w:rPr>
                <w:noProof/>
                <w:webHidden/>
              </w:rPr>
              <w:fldChar w:fldCharType="end"/>
            </w:r>
          </w:hyperlink>
        </w:p>
        <w:p w14:paraId="5EAD32C5" w14:textId="051BDBE5" w:rsidR="0064046B" w:rsidRDefault="00266CC9" w:rsidP="008549E4">
          <w:pPr>
            <w:pStyle w:val="TOC2"/>
            <w:tabs>
              <w:tab w:val="right" w:leader="dot" w:pos="8630"/>
            </w:tabs>
            <w:spacing w:after="240"/>
            <w:rPr>
              <w:rFonts w:eastAsiaTheme="minorEastAsia"/>
              <w:noProof/>
              <w:color w:val="auto"/>
              <w:lang w:eastAsia="en-GB"/>
            </w:rPr>
          </w:pPr>
          <w:hyperlink w:anchor="_Toc36752235" w:history="1">
            <w:r w:rsidR="0064046B" w:rsidRPr="0073033A">
              <w:rPr>
                <w:rStyle w:val="Hyperlink"/>
                <w:noProof/>
              </w:rPr>
              <w:t>Activity Diagram</w:t>
            </w:r>
            <w:r w:rsidR="0064046B">
              <w:rPr>
                <w:noProof/>
                <w:webHidden/>
              </w:rPr>
              <w:tab/>
            </w:r>
            <w:r w:rsidR="0064046B">
              <w:rPr>
                <w:noProof/>
                <w:webHidden/>
              </w:rPr>
              <w:fldChar w:fldCharType="begin"/>
            </w:r>
            <w:r w:rsidR="0064046B">
              <w:rPr>
                <w:noProof/>
                <w:webHidden/>
              </w:rPr>
              <w:instrText xml:space="preserve"> PAGEREF _Toc36752235 \h </w:instrText>
            </w:r>
            <w:r w:rsidR="0064046B">
              <w:rPr>
                <w:noProof/>
                <w:webHidden/>
              </w:rPr>
            </w:r>
            <w:r w:rsidR="0064046B">
              <w:rPr>
                <w:noProof/>
                <w:webHidden/>
              </w:rPr>
              <w:fldChar w:fldCharType="separate"/>
            </w:r>
            <w:r w:rsidR="0064046B">
              <w:rPr>
                <w:noProof/>
                <w:webHidden/>
              </w:rPr>
              <w:t>21</w:t>
            </w:r>
            <w:r w:rsidR="0064046B">
              <w:rPr>
                <w:noProof/>
                <w:webHidden/>
              </w:rPr>
              <w:fldChar w:fldCharType="end"/>
            </w:r>
          </w:hyperlink>
        </w:p>
        <w:p w14:paraId="35818ECD" w14:textId="6EDA0709" w:rsidR="0064046B" w:rsidRDefault="00266CC9" w:rsidP="008549E4">
          <w:pPr>
            <w:pStyle w:val="TOC2"/>
            <w:tabs>
              <w:tab w:val="right" w:leader="dot" w:pos="8630"/>
            </w:tabs>
            <w:spacing w:after="240"/>
            <w:rPr>
              <w:rFonts w:eastAsiaTheme="minorEastAsia"/>
              <w:noProof/>
              <w:color w:val="auto"/>
              <w:lang w:eastAsia="en-GB"/>
            </w:rPr>
          </w:pPr>
          <w:hyperlink w:anchor="_Toc36752236" w:history="1">
            <w:r w:rsidR="0064046B" w:rsidRPr="0073033A">
              <w:rPr>
                <w:rStyle w:val="Hyperlink"/>
                <w:noProof/>
              </w:rPr>
              <w:t>Classes Identificaiton</w:t>
            </w:r>
            <w:r w:rsidR="0064046B">
              <w:rPr>
                <w:noProof/>
                <w:webHidden/>
              </w:rPr>
              <w:tab/>
            </w:r>
            <w:r w:rsidR="0064046B">
              <w:rPr>
                <w:noProof/>
                <w:webHidden/>
              </w:rPr>
              <w:fldChar w:fldCharType="begin"/>
            </w:r>
            <w:r w:rsidR="0064046B">
              <w:rPr>
                <w:noProof/>
                <w:webHidden/>
              </w:rPr>
              <w:instrText xml:space="preserve"> PAGEREF _Toc36752236 \h </w:instrText>
            </w:r>
            <w:r w:rsidR="0064046B">
              <w:rPr>
                <w:noProof/>
                <w:webHidden/>
              </w:rPr>
            </w:r>
            <w:r w:rsidR="0064046B">
              <w:rPr>
                <w:noProof/>
                <w:webHidden/>
              </w:rPr>
              <w:fldChar w:fldCharType="separate"/>
            </w:r>
            <w:r w:rsidR="0064046B">
              <w:rPr>
                <w:noProof/>
                <w:webHidden/>
              </w:rPr>
              <w:t>25</w:t>
            </w:r>
            <w:r w:rsidR="0064046B">
              <w:rPr>
                <w:noProof/>
                <w:webHidden/>
              </w:rPr>
              <w:fldChar w:fldCharType="end"/>
            </w:r>
          </w:hyperlink>
        </w:p>
        <w:p w14:paraId="46502324" w14:textId="5035837F" w:rsidR="0064046B" w:rsidRDefault="00266CC9" w:rsidP="008549E4">
          <w:pPr>
            <w:pStyle w:val="TOC2"/>
            <w:tabs>
              <w:tab w:val="right" w:leader="dot" w:pos="8630"/>
            </w:tabs>
            <w:spacing w:after="240"/>
            <w:rPr>
              <w:rFonts w:eastAsiaTheme="minorEastAsia"/>
              <w:noProof/>
              <w:color w:val="auto"/>
              <w:lang w:eastAsia="en-GB"/>
            </w:rPr>
          </w:pPr>
          <w:hyperlink w:anchor="_Toc36752237" w:history="1">
            <w:r w:rsidR="0064046B" w:rsidRPr="0073033A">
              <w:rPr>
                <w:rStyle w:val="Hyperlink"/>
                <w:noProof/>
              </w:rPr>
              <w:t>Class Diagram</w:t>
            </w:r>
            <w:r w:rsidR="0064046B">
              <w:rPr>
                <w:noProof/>
                <w:webHidden/>
              </w:rPr>
              <w:tab/>
            </w:r>
            <w:r w:rsidR="0064046B">
              <w:rPr>
                <w:noProof/>
                <w:webHidden/>
              </w:rPr>
              <w:fldChar w:fldCharType="begin"/>
            </w:r>
            <w:r w:rsidR="0064046B">
              <w:rPr>
                <w:noProof/>
                <w:webHidden/>
              </w:rPr>
              <w:instrText xml:space="preserve"> PAGEREF _Toc36752237 \h </w:instrText>
            </w:r>
            <w:r w:rsidR="0064046B">
              <w:rPr>
                <w:noProof/>
                <w:webHidden/>
              </w:rPr>
            </w:r>
            <w:r w:rsidR="0064046B">
              <w:rPr>
                <w:noProof/>
                <w:webHidden/>
              </w:rPr>
              <w:fldChar w:fldCharType="separate"/>
            </w:r>
            <w:r w:rsidR="0064046B">
              <w:rPr>
                <w:noProof/>
                <w:webHidden/>
              </w:rPr>
              <w:t>26</w:t>
            </w:r>
            <w:r w:rsidR="0064046B">
              <w:rPr>
                <w:noProof/>
                <w:webHidden/>
              </w:rPr>
              <w:fldChar w:fldCharType="end"/>
            </w:r>
          </w:hyperlink>
        </w:p>
        <w:p w14:paraId="0B60FFA9" w14:textId="09BF7D6B" w:rsidR="0064046B" w:rsidRDefault="00266CC9" w:rsidP="008549E4">
          <w:pPr>
            <w:pStyle w:val="TOC2"/>
            <w:tabs>
              <w:tab w:val="right" w:leader="dot" w:pos="8630"/>
            </w:tabs>
            <w:spacing w:after="240"/>
            <w:rPr>
              <w:rFonts w:eastAsiaTheme="minorEastAsia"/>
              <w:noProof/>
              <w:color w:val="auto"/>
              <w:lang w:eastAsia="en-GB"/>
            </w:rPr>
          </w:pPr>
          <w:hyperlink w:anchor="_Toc36752238" w:history="1">
            <w:r w:rsidR="0064046B" w:rsidRPr="0073033A">
              <w:rPr>
                <w:rStyle w:val="Hyperlink"/>
                <w:noProof/>
              </w:rPr>
              <w:t>Design Pattern Identification</w:t>
            </w:r>
            <w:r w:rsidR="0064046B">
              <w:rPr>
                <w:noProof/>
                <w:webHidden/>
              </w:rPr>
              <w:tab/>
            </w:r>
            <w:r w:rsidR="0064046B">
              <w:rPr>
                <w:noProof/>
                <w:webHidden/>
              </w:rPr>
              <w:fldChar w:fldCharType="begin"/>
            </w:r>
            <w:r w:rsidR="0064046B">
              <w:rPr>
                <w:noProof/>
                <w:webHidden/>
              </w:rPr>
              <w:instrText xml:space="preserve"> PAGEREF _Toc36752238 \h </w:instrText>
            </w:r>
            <w:r w:rsidR="0064046B">
              <w:rPr>
                <w:noProof/>
                <w:webHidden/>
              </w:rPr>
            </w:r>
            <w:r w:rsidR="0064046B">
              <w:rPr>
                <w:noProof/>
                <w:webHidden/>
              </w:rPr>
              <w:fldChar w:fldCharType="separate"/>
            </w:r>
            <w:r w:rsidR="0064046B">
              <w:rPr>
                <w:noProof/>
                <w:webHidden/>
              </w:rPr>
              <w:t>27</w:t>
            </w:r>
            <w:r w:rsidR="0064046B">
              <w:rPr>
                <w:noProof/>
                <w:webHidden/>
              </w:rPr>
              <w:fldChar w:fldCharType="end"/>
            </w:r>
          </w:hyperlink>
        </w:p>
        <w:p w14:paraId="233CB93C" w14:textId="29482440" w:rsidR="0064046B" w:rsidRDefault="00266CC9" w:rsidP="008549E4">
          <w:pPr>
            <w:pStyle w:val="TOC3"/>
            <w:tabs>
              <w:tab w:val="right" w:leader="dot" w:pos="8630"/>
            </w:tabs>
            <w:spacing w:after="240"/>
            <w:rPr>
              <w:rFonts w:eastAsiaTheme="minorEastAsia"/>
              <w:noProof/>
              <w:color w:val="auto"/>
              <w:lang w:eastAsia="en-GB"/>
            </w:rPr>
          </w:pPr>
          <w:hyperlink w:anchor="_Toc36752239" w:history="1">
            <w:r w:rsidR="0064046B" w:rsidRPr="0073033A">
              <w:rPr>
                <w:rStyle w:val="Hyperlink"/>
                <w:noProof/>
              </w:rPr>
              <w:t>Strategy Pattern</w:t>
            </w:r>
            <w:r w:rsidR="0064046B">
              <w:rPr>
                <w:noProof/>
                <w:webHidden/>
              </w:rPr>
              <w:tab/>
            </w:r>
            <w:r w:rsidR="0064046B">
              <w:rPr>
                <w:noProof/>
                <w:webHidden/>
              </w:rPr>
              <w:fldChar w:fldCharType="begin"/>
            </w:r>
            <w:r w:rsidR="0064046B">
              <w:rPr>
                <w:noProof/>
                <w:webHidden/>
              </w:rPr>
              <w:instrText xml:space="preserve"> PAGEREF _Toc36752239 \h </w:instrText>
            </w:r>
            <w:r w:rsidR="0064046B">
              <w:rPr>
                <w:noProof/>
                <w:webHidden/>
              </w:rPr>
            </w:r>
            <w:r w:rsidR="0064046B">
              <w:rPr>
                <w:noProof/>
                <w:webHidden/>
              </w:rPr>
              <w:fldChar w:fldCharType="separate"/>
            </w:r>
            <w:r w:rsidR="0064046B">
              <w:rPr>
                <w:noProof/>
                <w:webHidden/>
              </w:rPr>
              <w:t>27</w:t>
            </w:r>
            <w:r w:rsidR="0064046B">
              <w:rPr>
                <w:noProof/>
                <w:webHidden/>
              </w:rPr>
              <w:fldChar w:fldCharType="end"/>
            </w:r>
          </w:hyperlink>
        </w:p>
        <w:p w14:paraId="6B9AE72B" w14:textId="59EF93F7" w:rsidR="0064046B" w:rsidRDefault="00266CC9" w:rsidP="008549E4">
          <w:pPr>
            <w:pStyle w:val="TOC3"/>
            <w:tabs>
              <w:tab w:val="right" w:leader="dot" w:pos="8630"/>
            </w:tabs>
            <w:spacing w:after="240"/>
            <w:rPr>
              <w:rFonts w:eastAsiaTheme="minorEastAsia"/>
              <w:noProof/>
              <w:color w:val="auto"/>
              <w:lang w:eastAsia="en-GB"/>
            </w:rPr>
          </w:pPr>
          <w:hyperlink w:anchor="_Toc36752240" w:history="1">
            <w:r w:rsidR="0064046B" w:rsidRPr="0073033A">
              <w:rPr>
                <w:rStyle w:val="Hyperlink"/>
                <w:noProof/>
              </w:rPr>
              <w:t>Iterator Pattern</w:t>
            </w:r>
            <w:r w:rsidR="0064046B">
              <w:rPr>
                <w:noProof/>
                <w:webHidden/>
              </w:rPr>
              <w:tab/>
            </w:r>
            <w:r w:rsidR="0064046B">
              <w:rPr>
                <w:noProof/>
                <w:webHidden/>
              </w:rPr>
              <w:fldChar w:fldCharType="begin"/>
            </w:r>
            <w:r w:rsidR="0064046B">
              <w:rPr>
                <w:noProof/>
                <w:webHidden/>
              </w:rPr>
              <w:instrText xml:space="preserve"> PAGEREF _Toc36752240 \h </w:instrText>
            </w:r>
            <w:r w:rsidR="0064046B">
              <w:rPr>
                <w:noProof/>
                <w:webHidden/>
              </w:rPr>
            </w:r>
            <w:r w:rsidR="0064046B">
              <w:rPr>
                <w:noProof/>
                <w:webHidden/>
              </w:rPr>
              <w:fldChar w:fldCharType="separate"/>
            </w:r>
            <w:r w:rsidR="0064046B">
              <w:rPr>
                <w:noProof/>
                <w:webHidden/>
              </w:rPr>
              <w:t>28</w:t>
            </w:r>
            <w:r w:rsidR="0064046B">
              <w:rPr>
                <w:noProof/>
                <w:webHidden/>
              </w:rPr>
              <w:fldChar w:fldCharType="end"/>
            </w:r>
          </w:hyperlink>
        </w:p>
        <w:p w14:paraId="30A35B8D" w14:textId="096B9A77" w:rsidR="0064046B" w:rsidRDefault="00266CC9" w:rsidP="008549E4">
          <w:pPr>
            <w:pStyle w:val="TOC3"/>
            <w:tabs>
              <w:tab w:val="right" w:leader="dot" w:pos="8630"/>
            </w:tabs>
            <w:spacing w:after="240"/>
            <w:rPr>
              <w:rFonts w:eastAsiaTheme="minorEastAsia"/>
              <w:noProof/>
              <w:color w:val="auto"/>
              <w:lang w:eastAsia="en-GB"/>
            </w:rPr>
          </w:pPr>
          <w:hyperlink w:anchor="_Toc36752241" w:history="1">
            <w:r w:rsidR="0064046B" w:rsidRPr="0073033A">
              <w:rPr>
                <w:rStyle w:val="Hyperlink"/>
                <w:noProof/>
              </w:rPr>
              <w:t>Singleton Pattern</w:t>
            </w:r>
            <w:r w:rsidR="0064046B">
              <w:rPr>
                <w:noProof/>
                <w:webHidden/>
              </w:rPr>
              <w:tab/>
            </w:r>
            <w:r w:rsidR="0064046B">
              <w:rPr>
                <w:noProof/>
                <w:webHidden/>
              </w:rPr>
              <w:fldChar w:fldCharType="begin"/>
            </w:r>
            <w:r w:rsidR="0064046B">
              <w:rPr>
                <w:noProof/>
                <w:webHidden/>
              </w:rPr>
              <w:instrText xml:space="preserve"> PAGEREF _Toc36752241 \h </w:instrText>
            </w:r>
            <w:r w:rsidR="0064046B">
              <w:rPr>
                <w:noProof/>
                <w:webHidden/>
              </w:rPr>
            </w:r>
            <w:r w:rsidR="0064046B">
              <w:rPr>
                <w:noProof/>
                <w:webHidden/>
              </w:rPr>
              <w:fldChar w:fldCharType="separate"/>
            </w:r>
            <w:r w:rsidR="0064046B">
              <w:rPr>
                <w:noProof/>
                <w:webHidden/>
              </w:rPr>
              <w:t>28</w:t>
            </w:r>
            <w:r w:rsidR="0064046B">
              <w:rPr>
                <w:noProof/>
                <w:webHidden/>
              </w:rPr>
              <w:fldChar w:fldCharType="end"/>
            </w:r>
          </w:hyperlink>
        </w:p>
        <w:p w14:paraId="05FBFEAD" w14:textId="71752AA8" w:rsidR="0064046B" w:rsidRDefault="00266CC9" w:rsidP="008549E4">
          <w:pPr>
            <w:pStyle w:val="TOC2"/>
            <w:tabs>
              <w:tab w:val="right" w:leader="dot" w:pos="8630"/>
            </w:tabs>
            <w:spacing w:after="240"/>
            <w:rPr>
              <w:rFonts w:eastAsiaTheme="minorEastAsia"/>
              <w:noProof/>
              <w:color w:val="auto"/>
              <w:lang w:eastAsia="en-GB"/>
            </w:rPr>
          </w:pPr>
          <w:hyperlink w:anchor="_Toc36752242" w:history="1">
            <w:r w:rsidR="0064046B" w:rsidRPr="0073033A">
              <w:rPr>
                <w:rStyle w:val="Hyperlink"/>
                <w:noProof/>
              </w:rPr>
              <w:t>Data Dictionary</w:t>
            </w:r>
            <w:r w:rsidR="0064046B">
              <w:rPr>
                <w:noProof/>
                <w:webHidden/>
              </w:rPr>
              <w:tab/>
            </w:r>
            <w:r w:rsidR="0064046B">
              <w:rPr>
                <w:noProof/>
                <w:webHidden/>
              </w:rPr>
              <w:fldChar w:fldCharType="begin"/>
            </w:r>
            <w:r w:rsidR="0064046B">
              <w:rPr>
                <w:noProof/>
                <w:webHidden/>
              </w:rPr>
              <w:instrText xml:space="preserve"> PAGEREF _Toc36752242 \h </w:instrText>
            </w:r>
            <w:r w:rsidR="0064046B">
              <w:rPr>
                <w:noProof/>
                <w:webHidden/>
              </w:rPr>
            </w:r>
            <w:r w:rsidR="0064046B">
              <w:rPr>
                <w:noProof/>
                <w:webHidden/>
              </w:rPr>
              <w:fldChar w:fldCharType="separate"/>
            </w:r>
            <w:r w:rsidR="0064046B">
              <w:rPr>
                <w:noProof/>
                <w:webHidden/>
              </w:rPr>
              <w:t>29</w:t>
            </w:r>
            <w:r w:rsidR="0064046B">
              <w:rPr>
                <w:noProof/>
                <w:webHidden/>
              </w:rPr>
              <w:fldChar w:fldCharType="end"/>
            </w:r>
          </w:hyperlink>
        </w:p>
        <w:p w14:paraId="2F65ED25" w14:textId="547E0F49" w:rsidR="0064046B" w:rsidRDefault="00266CC9" w:rsidP="008549E4">
          <w:pPr>
            <w:pStyle w:val="TOC2"/>
            <w:tabs>
              <w:tab w:val="right" w:leader="dot" w:pos="8630"/>
            </w:tabs>
            <w:spacing w:after="240"/>
            <w:rPr>
              <w:rFonts w:eastAsiaTheme="minorEastAsia"/>
              <w:noProof/>
              <w:color w:val="auto"/>
              <w:lang w:eastAsia="en-GB"/>
            </w:rPr>
          </w:pPr>
          <w:hyperlink w:anchor="_Toc36752243" w:history="1">
            <w:r w:rsidR="0064046B" w:rsidRPr="0073033A">
              <w:rPr>
                <w:rStyle w:val="Hyperlink"/>
                <w:noProof/>
              </w:rPr>
              <w:t>Sequence Diagram</w:t>
            </w:r>
            <w:r w:rsidR="0064046B">
              <w:rPr>
                <w:noProof/>
                <w:webHidden/>
              </w:rPr>
              <w:tab/>
            </w:r>
            <w:r w:rsidR="0064046B">
              <w:rPr>
                <w:noProof/>
                <w:webHidden/>
              </w:rPr>
              <w:fldChar w:fldCharType="begin"/>
            </w:r>
            <w:r w:rsidR="0064046B">
              <w:rPr>
                <w:noProof/>
                <w:webHidden/>
              </w:rPr>
              <w:instrText xml:space="preserve"> PAGEREF _Toc36752243 \h </w:instrText>
            </w:r>
            <w:r w:rsidR="0064046B">
              <w:rPr>
                <w:noProof/>
                <w:webHidden/>
              </w:rPr>
            </w:r>
            <w:r w:rsidR="0064046B">
              <w:rPr>
                <w:noProof/>
                <w:webHidden/>
              </w:rPr>
              <w:fldChar w:fldCharType="separate"/>
            </w:r>
            <w:r w:rsidR="0064046B">
              <w:rPr>
                <w:noProof/>
                <w:webHidden/>
              </w:rPr>
              <w:t>34</w:t>
            </w:r>
            <w:r w:rsidR="0064046B">
              <w:rPr>
                <w:noProof/>
                <w:webHidden/>
              </w:rPr>
              <w:fldChar w:fldCharType="end"/>
            </w:r>
          </w:hyperlink>
        </w:p>
        <w:p w14:paraId="7447640D" w14:textId="197E24E8" w:rsidR="0064046B" w:rsidRDefault="00266CC9" w:rsidP="008549E4">
          <w:pPr>
            <w:pStyle w:val="TOC2"/>
            <w:tabs>
              <w:tab w:val="right" w:leader="dot" w:pos="8630"/>
            </w:tabs>
            <w:spacing w:after="240"/>
            <w:rPr>
              <w:rFonts w:eastAsiaTheme="minorEastAsia"/>
              <w:noProof/>
              <w:color w:val="auto"/>
              <w:lang w:eastAsia="en-GB"/>
            </w:rPr>
          </w:pPr>
          <w:hyperlink w:anchor="_Toc36752244" w:history="1">
            <w:r w:rsidR="0064046B" w:rsidRPr="0073033A">
              <w:rPr>
                <w:rStyle w:val="Hyperlink"/>
                <w:noProof/>
              </w:rPr>
              <w:t>Database Design</w:t>
            </w:r>
            <w:r w:rsidR="0064046B">
              <w:rPr>
                <w:noProof/>
                <w:webHidden/>
              </w:rPr>
              <w:tab/>
            </w:r>
            <w:r w:rsidR="0064046B">
              <w:rPr>
                <w:noProof/>
                <w:webHidden/>
              </w:rPr>
              <w:fldChar w:fldCharType="begin"/>
            </w:r>
            <w:r w:rsidR="0064046B">
              <w:rPr>
                <w:noProof/>
                <w:webHidden/>
              </w:rPr>
              <w:instrText xml:space="preserve"> PAGEREF _Toc36752244 \h </w:instrText>
            </w:r>
            <w:r w:rsidR="0064046B">
              <w:rPr>
                <w:noProof/>
                <w:webHidden/>
              </w:rPr>
            </w:r>
            <w:r w:rsidR="0064046B">
              <w:rPr>
                <w:noProof/>
                <w:webHidden/>
              </w:rPr>
              <w:fldChar w:fldCharType="separate"/>
            </w:r>
            <w:r w:rsidR="0064046B">
              <w:rPr>
                <w:noProof/>
                <w:webHidden/>
              </w:rPr>
              <w:t>37</w:t>
            </w:r>
            <w:r w:rsidR="0064046B">
              <w:rPr>
                <w:noProof/>
                <w:webHidden/>
              </w:rPr>
              <w:fldChar w:fldCharType="end"/>
            </w:r>
          </w:hyperlink>
        </w:p>
        <w:p w14:paraId="71D64F17" w14:textId="51621919" w:rsidR="0064046B" w:rsidRDefault="00266CC9" w:rsidP="008549E4">
          <w:pPr>
            <w:pStyle w:val="TOC3"/>
            <w:tabs>
              <w:tab w:val="right" w:leader="dot" w:pos="8630"/>
            </w:tabs>
            <w:spacing w:after="240"/>
            <w:rPr>
              <w:rFonts w:eastAsiaTheme="minorEastAsia"/>
              <w:noProof/>
              <w:color w:val="auto"/>
              <w:lang w:eastAsia="en-GB"/>
            </w:rPr>
          </w:pPr>
          <w:hyperlink w:anchor="_Toc36752245" w:history="1">
            <w:r w:rsidR="0064046B" w:rsidRPr="0073033A">
              <w:rPr>
                <w:rStyle w:val="Hyperlink"/>
                <w:noProof/>
              </w:rPr>
              <w:t>Normalisation</w:t>
            </w:r>
            <w:r w:rsidR="0064046B">
              <w:rPr>
                <w:noProof/>
                <w:webHidden/>
              </w:rPr>
              <w:tab/>
            </w:r>
            <w:r w:rsidR="0064046B">
              <w:rPr>
                <w:noProof/>
                <w:webHidden/>
              </w:rPr>
              <w:fldChar w:fldCharType="begin"/>
            </w:r>
            <w:r w:rsidR="0064046B">
              <w:rPr>
                <w:noProof/>
                <w:webHidden/>
              </w:rPr>
              <w:instrText xml:space="preserve"> PAGEREF _Toc36752245 \h </w:instrText>
            </w:r>
            <w:r w:rsidR="0064046B">
              <w:rPr>
                <w:noProof/>
                <w:webHidden/>
              </w:rPr>
            </w:r>
            <w:r w:rsidR="0064046B">
              <w:rPr>
                <w:noProof/>
                <w:webHidden/>
              </w:rPr>
              <w:fldChar w:fldCharType="separate"/>
            </w:r>
            <w:r w:rsidR="0064046B">
              <w:rPr>
                <w:noProof/>
                <w:webHidden/>
              </w:rPr>
              <w:t>37</w:t>
            </w:r>
            <w:r w:rsidR="0064046B">
              <w:rPr>
                <w:noProof/>
                <w:webHidden/>
              </w:rPr>
              <w:fldChar w:fldCharType="end"/>
            </w:r>
          </w:hyperlink>
        </w:p>
        <w:p w14:paraId="45A515AC" w14:textId="73E53479" w:rsidR="0064046B" w:rsidRDefault="00266CC9" w:rsidP="008549E4">
          <w:pPr>
            <w:pStyle w:val="TOC3"/>
            <w:tabs>
              <w:tab w:val="right" w:leader="dot" w:pos="8630"/>
            </w:tabs>
            <w:spacing w:after="240"/>
            <w:rPr>
              <w:rFonts w:eastAsiaTheme="minorEastAsia"/>
              <w:noProof/>
              <w:color w:val="auto"/>
              <w:lang w:eastAsia="en-GB"/>
            </w:rPr>
          </w:pPr>
          <w:hyperlink w:anchor="_Toc36752246" w:history="1">
            <w:r w:rsidR="0064046B" w:rsidRPr="0073033A">
              <w:rPr>
                <w:rStyle w:val="Hyperlink"/>
                <w:noProof/>
              </w:rPr>
              <w:t>Identifying Data Types</w:t>
            </w:r>
            <w:r w:rsidR="0064046B">
              <w:rPr>
                <w:noProof/>
                <w:webHidden/>
              </w:rPr>
              <w:tab/>
            </w:r>
            <w:r w:rsidR="0064046B">
              <w:rPr>
                <w:noProof/>
                <w:webHidden/>
              </w:rPr>
              <w:fldChar w:fldCharType="begin"/>
            </w:r>
            <w:r w:rsidR="0064046B">
              <w:rPr>
                <w:noProof/>
                <w:webHidden/>
              </w:rPr>
              <w:instrText xml:space="preserve"> PAGEREF _Toc36752246 \h </w:instrText>
            </w:r>
            <w:r w:rsidR="0064046B">
              <w:rPr>
                <w:noProof/>
                <w:webHidden/>
              </w:rPr>
            </w:r>
            <w:r w:rsidR="0064046B">
              <w:rPr>
                <w:noProof/>
                <w:webHidden/>
              </w:rPr>
              <w:fldChar w:fldCharType="separate"/>
            </w:r>
            <w:r w:rsidR="0064046B">
              <w:rPr>
                <w:noProof/>
                <w:webHidden/>
              </w:rPr>
              <w:t>39</w:t>
            </w:r>
            <w:r w:rsidR="0064046B">
              <w:rPr>
                <w:noProof/>
                <w:webHidden/>
              </w:rPr>
              <w:fldChar w:fldCharType="end"/>
            </w:r>
          </w:hyperlink>
        </w:p>
        <w:p w14:paraId="693D4C1C" w14:textId="2A772AEB" w:rsidR="0064046B" w:rsidRDefault="00266CC9" w:rsidP="008549E4">
          <w:pPr>
            <w:pStyle w:val="TOC1"/>
            <w:tabs>
              <w:tab w:val="right" w:leader="dot" w:pos="8630"/>
            </w:tabs>
            <w:spacing w:after="240"/>
            <w:rPr>
              <w:rFonts w:eastAsiaTheme="minorEastAsia"/>
              <w:noProof/>
              <w:color w:val="auto"/>
              <w:lang w:eastAsia="en-GB"/>
            </w:rPr>
          </w:pPr>
          <w:hyperlink w:anchor="_Toc36752247" w:history="1">
            <w:r w:rsidR="0064046B" w:rsidRPr="0073033A">
              <w:rPr>
                <w:rStyle w:val="Hyperlink"/>
                <w:noProof/>
              </w:rPr>
              <w:t>References</w:t>
            </w:r>
            <w:r w:rsidR="0064046B">
              <w:rPr>
                <w:noProof/>
                <w:webHidden/>
              </w:rPr>
              <w:tab/>
            </w:r>
            <w:r w:rsidR="0064046B">
              <w:rPr>
                <w:noProof/>
                <w:webHidden/>
              </w:rPr>
              <w:fldChar w:fldCharType="begin"/>
            </w:r>
            <w:r w:rsidR="0064046B">
              <w:rPr>
                <w:noProof/>
                <w:webHidden/>
              </w:rPr>
              <w:instrText xml:space="preserve"> PAGEREF _Toc36752247 \h </w:instrText>
            </w:r>
            <w:r w:rsidR="0064046B">
              <w:rPr>
                <w:noProof/>
                <w:webHidden/>
              </w:rPr>
            </w:r>
            <w:r w:rsidR="0064046B">
              <w:rPr>
                <w:noProof/>
                <w:webHidden/>
              </w:rPr>
              <w:fldChar w:fldCharType="separate"/>
            </w:r>
            <w:r w:rsidR="0064046B">
              <w:rPr>
                <w:noProof/>
                <w:webHidden/>
              </w:rPr>
              <w:t>41</w:t>
            </w:r>
            <w:r w:rsidR="0064046B">
              <w:rPr>
                <w:noProof/>
                <w:webHidden/>
              </w:rPr>
              <w:fldChar w:fldCharType="end"/>
            </w:r>
          </w:hyperlink>
        </w:p>
        <w:p w14:paraId="2BEAD66D" w14:textId="38B63624" w:rsidR="0064046B" w:rsidRDefault="0064046B" w:rsidP="008549E4">
          <w:pPr>
            <w:spacing w:after="240"/>
          </w:pPr>
          <w:r>
            <w:rPr>
              <w:b/>
              <w:bCs/>
              <w:noProof/>
            </w:rPr>
            <w:fldChar w:fldCharType="end"/>
          </w:r>
        </w:p>
      </w:sdtContent>
    </w:sdt>
    <w:p w14:paraId="236C7012" w14:textId="5107C48B" w:rsidR="00C6554A" w:rsidRDefault="00C6554A" w:rsidP="0064046B">
      <w:pPr>
        <w:pStyle w:val="ContactInfo"/>
        <w:jc w:val="left"/>
      </w:pPr>
      <w:bookmarkStart w:id="5" w:name="_Toc36752248"/>
      <w:r>
        <w:br w:type="page"/>
      </w:r>
    </w:p>
    <w:p w14:paraId="1E6D8C77" w14:textId="7218229B" w:rsidR="00C6554A" w:rsidRPr="00514122" w:rsidRDefault="000958D4" w:rsidP="006D5B8B">
      <w:pPr>
        <w:pStyle w:val="Heading1"/>
      </w:pPr>
      <w:bookmarkStart w:id="6" w:name="_Toc36752216"/>
      <w:r>
        <w:lastRenderedPageBreak/>
        <w:t xml:space="preserve">Project Brief and </w:t>
      </w:r>
      <w:r w:rsidR="000432A4">
        <w:t>analysis</w:t>
      </w:r>
      <w:bookmarkEnd w:id="6"/>
    </w:p>
    <w:p w14:paraId="6BB27257" w14:textId="707B2ABD" w:rsidR="00C6554A" w:rsidRPr="00D5413C" w:rsidRDefault="004116E7" w:rsidP="00C6554A">
      <w:pPr>
        <w:pStyle w:val="Heading2"/>
      </w:pPr>
      <w:bookmarkStart w:id="7" w:name="_Toc36752217"/>
      <w:r>
        <w:rPr>
          <w:caps w:val="0"/>
        </w:rPr>
        <w:t>Introduction</w:t>
      </w:r>
      <w:bookmarkEnd w:id="7"/>
    </w:p>
    <w:p w14:paraId="2B598817" w14:textId="7A521FA3" w:rsidR="002C74C0" w:rsidRDefault="00256901" w:rsidP="006B29D9">
      <w:r>
        <w:t>A s</w:t>
      </w:r>
      <w:r w:rsidR="00462A51">
        <w:t xml:space="preserve">oftware is being developed as part of </w:t>
      </w:r>
      <w:r w:rsidR="00F27D88">
        <w:t xml:space="preserve">the </w:t>
      </w:r>
      <w:r w:rsidR="00A97202">
        <w:t>HND Software Development Graded Unit Project</w:t>
      </w:r>
      <w:r w:rsidR="00FA2AD7">
        <w:t>,</w:t>
      </w:r>
      <w:r w:rsidR="004B6631">
        <w:t xml:space="preserve"> which allows user to review restaurants they have vi</w:t>
      </w:r>
      <w:r w:rsidR="00CC1C91">
        <w:t>sited</w:t>
      </w:r>
      <w:r w:rsidR="00A97202">
        <w:t xml:space="preserve">. </w:t>
      </w:r>
      <w:r w:rsidR="00ED4E41">
        <w:t>The software will focus on restaurants</w:t>
      </w:r>
      <w:r w:rsidR="00451451">
        <w:t xml:space="preserve"> featuring </w:t>
      </w:r>
      <w:r w:rsidR="00571C6C">
        <w:t xml:space="preserve">a </w:t>
      </w:r>
      <w:r w:rsidR="00451451">
        <w:t>relatively small number of restaurants</w:t>
      </w:r>
      <w:r w:rsidR="00CE7F48">
        <w:t>;</w:t>
      </w:r>
      <w:r w:rsidR="00F01B17">
        <w:t xml:space="preserve"> </w:t>
      </w:r>
      <w:r w:rsidR="00134225">
        <w:t>however</w:t>
      </w:r>
      <w:r w:rsidR="00CF0F98">
        <w:t>,</w:t>
      </w:r>
      <w:r w:rsidR="00134225">
        <w:t xml:space="preserve"> it will be developed with </w:t>
      </w:r>
      <w:r w:rsidR="001B20DE">
        <w:t xml:space="preserve">a </w:t>
      </w:r>
      <w:r w:rsidR="00134225">
        <w:t xml:space="preserve">vision to expand </w:t>
      </w:r>
      <w:r w:rsidR="008061E4">
        <w:t xml:space="preserve">it further. The software will be </w:t>
      </w:r>
      <w:r w:rsidR="00C657E4">
        <w:t>written in Java and will make use of various other techn</w:t>
      </w:r>
      <w:r w:rsidR="001B20DE">
        <w:t>iques</w:t>
      </w:r>
      <w:r w:rsidR="00C657E4">
        <w:t xml:space="preserve"> for graphical user </w:t>
      </w:r>
      <w:r w:rsidR="006D3EF4">
        <w:t xml:space="preserve">experience and to handle data. </w:t>
      </w:r>
    </w:p>
    <w:p w14:paraId="43398F51" w14:textId="7A0122ED" w:rsidR="00B56314" w:rsidRDefault="00B56314" w:rsidP="00B56314">
      <w:pPr>
        <w:pStyle w:val="Heading2"/>
        <w:rPr>
          <w:caps w:val="0"/>
        </w:rPr>
      </w:pPr>
      <w:bookmarkStart w:id="8" w:name="_Toc36752218"/>
      <w:r>
        <w:t>B</w:t>
      </w:r>
      <w:r w:rsidR="00A36CA9">
        <w:rPr>
          <w:caps w:val="0"/>
        </w:rPr>
        <w:t>rief and overview of the project</w:t>
      </w:r>
      <w:bookmarkEnd w:id="8"/>
    </w:p>
    <w:p w14:paraId="6DADDA70" w14:textId="77777777" w:rsidR="00353ABE" w:rsidRDefault="002172E0" w:rsidP="00A36CA9">
      <w:r>
        <w:t xml:space="preserve">The </w:t>
      </w:r>
      <w:r w:rsidR="00023B9F">
        <w:t>pro</w:t>
      </w:r>
      <w:r w:rsidR="006A2578">
        <w:t xml:space="preserve">gram </w:t>
      </w:r>
      <w:r w:rsidR="004742B8">
        <w:t>bases</w:t>
      </w:r>
      <w:r w:rsidR="006A2578">
        <w:t xml:space="preserve"> on the idea of </w:t>
      </w:r>
      <w:r w:rsidR="00D43871">
        <w:t xml:space="preserve">helping </w:t>
      </w:r>
      <w:r w:rsidR="007C5721">
        <w:t xml:space="preserve">local businesses to find a customer </w:t>
      </w:r>
      <w:proofErr w:type="gramStart"/>
      <w:r w:rsidR="007C5721">
        <w:t>and also</w:t>
      </w:r>
      <w:proofErr w:type="gramEnd"/>
      <w:r w:rsidR="007C5721">
        <w:t xml:space="preserve"> to help </w:t>
      </w:r>
      <w:r w:rsidR="001B20DE">
        <w:t xml:space="preserve">a </w:t>
      </w:r>
      <w:r w:rsidR="007C5721">
        <w:t xml:space="preserve">customer find </w:t>
      </w:r>
      <w:r w:rsidR="005867A9">
        <w:t>hidden gem</w:t>
      </w:r>
      <w:r w:rsidR="00084760">
        <w:t>s in their area</w:t>
      </w:r>
      <w:r w:rsidR="009137D1">
        <w:t xml:space="preserve">. </w:t>
      </w:r>
      <w:r w:rsidR="00353ABE">
        <w:t xml:space="preserve">The proposed platform aims to provide the user with an overview about restaurants available in an area, list them based on review ranks and allow users to write and share their dining experience with other people via the platform. </w:t>
      </w:r>
    </w:p>
    <w:p w14:paraId="39E276A4" w14:textId="31E1294D" w:rsidR="00B238A6" w:rsidRDefault="000B27FC" w:rsidP="00A36CA9">
      <w:r>
        <w:t xml:space="preserve">The software will be </w:t>
      </w:r>
      <w:r w:rsidR="00145C49">
        <w:t xml:space="preserve">a </w:t>
      </w:r>
      <w:r>
        <w:t xml:space="preserve">menu-driven </w:t>
      </w:r>
      <w:r w:rsidR="00C4366A">
        <w:t xml:space="preserve">desktop application </w:t>
      </w:r>
      <w:r>
        <w:t xml:space="preserve">and will feature </w:t>
      </w:r>
      <w:r w:rsidR="009F08A7">
        <w:t>graphical user experience</w:t>
      </w:r>
      <w:r w:rsidR="00554470">
        <w:t xml:space="preserve">. </w:t>
      </w:r>
      <w:r w:rsidR="00351768">
        <w:t xml:space="preserve">The users will have to log in with their details to access </w:t>
      </w:r>
      <w:r w:rsidR="00631211">
        <w:t xml:space="preserve">the software. </w:t>
      </w:r>
      <w:r w:rsidR="00096BA6">
        <w:t xml:space="preserve">There will be two different logins, one for </w:t>
      </w:r>
      <w:r w:rsidR="00AB5F8C">
        <w:t>regular</w:t>
      </w:r>
      <w:r w:rsidR="00096BA6">
        <w:t xml:space="preserve"> </w:t>
      </w:r>
      <w:r w:rsidR="00434563">
        <w:t xml:space="preserve">users and another one for the </w:t>
      </w:r>
      <w:r w:rsidR="00AE4F44">
        <w:t>a</w:t>
      </w:r>
      <w:r w:rsidR="00434563">
        <w:t xml:space="preserve">dmin. </w:t>
      </w:r>
      <w:r w:rsidR="00AB5F8C">
        <w:t xml:space="preserve">The </w:t>
      </w:r>
      <w:r w:rsidR="00AE4F44">
        <w:t>a</w:t>
      </w:r>
      <w:r w:rsidR="00AB5F8C">
        <w:t>dmin will have certain privileges that users would not have. Admin will be responsible for adding restaurant details</w:t>
      </w:r>
      <w:r w:rsidR="00FB6010">
        <w:t xml:space="preserve"> that can be then viewed by a user</w:t>
      </w:r>
      <w:r w:rsidR="000E0620">
        <w:t xml:space="preserve">. They will also have </w:t>
      </w:r>
      <w:r w:rsidR="00C75E84">
        <w:t xml:space="preserve">the </w:t>
      </w:r>
      <w:r w:rsidR="009D6A54">
        <w:t>right</w:t>
      </w:r>
      <w:r w:rsidR="00C75E84">
        <w:t xml:space="preserve"> to delete a user from the system.</w:t>
      </w:r>
      <w:r w:rsidR="00ED631F">
        <w:t xml:space="preserve"> If a user </w:t>
      </w:r>
      <w:r w:rsidR="008A55BB">
        <w:t>wants to delete their account, th</w:t>
      </w:r>
      <w:r w:rsidR="0043371C">
        <w:t>ey</w:t>
      </w:r>
      <w:r w:rsidR="008A55BB">
        <w:t xml:space="preserve"> </w:t>
      </w:r>
      <w:r w:rsidR="009F0D18">
        <w:t>will have an option to do so</w:t>
      </w:r>
      <w:r w:rsidR="00470C10">
        <w:t xml:space="preserve"> as well</w:t>
      </w:r>
      <w:r w:rsidR="001608A6">
        <w:t xml:space="preserve">. </w:t>
      </w:r>
      <w:r w:rsidR="004B1467">
        <w:t xml:space="preserve">The user </w:t>
      </w:r>
      <w:r w:rsidR="004C7830">
        <w:t>c</w:t>
      </w:r>
      <w:r w:rsidR="0018318D">
        <w:t xml:space="preserve">an view all the </w:t>
      </w:r>
      <w:r w:rsidR="004C7830">
        <w:t xml:space="preserve">restaurants added by </w:t>
      </w:r>
      <w:r w:rsidR="0018318D">
        <w:t xml:space="preserve">the </w:t>
      </w:r>
      <w:r w:rsidR="00AE4F44">
        <w:t>a</w:t>
      </w:r>
      <w:r w:rsidR="0018318D">
        <w:t xml:space="preserve">dmin. </w:t>
      </w:r>
      <w:r w:rsidR="00924492">
        <w:t>They will have an op</w:t>
      </w:r>
      <w:r w:rsidR="00211C17">
        <w:t>portunity</w:t>
      </w:r>
      <w:r w:rsidR="00924492">
        <w:t xml:space="preserve"> to view the list</w:t>
      </w:r>
      <w:r w:rsidR="002E3070">
        <w:t xml:space="preserve"> based on different </w:t>
      </w:r>
      <w:r w:rsidR="00085D22">
        <w:t>cate</w:t>
      </w:r>
      <w:r w:rsidR="00D84B9F">
        <w:t xml:space="preserve">gories of </w:t>
      </w:r>
      <w:r w:rsidR="00145C49">
        <w:t xml:space="preserve">the </w:t>
      </w:r>
      <w:r w:rsidR="00D84B9F">
        <w:t xml:space="preserve">restaurant </w:t>
      </w:r>
      <w:proofErr w:type="gramStart"/>
      <w:r w:rsidR="00A21FB8">
        <w:t xml:space="preserve">and </w:t>
      </w:r>
      <w:r w:rsidR="00D84B9F">
        <w:t>also</w:t>
      </w:r>
      <w:proofErr w:type="gramEnd"/>
      <w:r w:rsidR="00D84B9F">
        <w:t xml:space="preserve"> </w:t>
      </w:r>
      <w:r w:rsidR="00A21FB8">
        <w:t>see</w:t>
      </w:r>
      <w:r w:rsidR="00D84B9F">
        <w:t xml:space="preserve"> the list based on review ranking. </w:t>
      </w:r>
      <w:r w:rsidR="00AF20F1">
        <w:t xml:space="preserve">A database would store all the details of users, restaurants and reviews. </w:t>
      </w:r>
      <w:r w:rsidR="00F40C3A">
        <w:t xml:space="preserve">The platform will </w:t>
      </w:r>
      <w:r w:rsidR="0040464A">
        <w:t xml:space="preserve">feature different </w:t>
      </w:r>
      <w:r w:rsidR="00200519">
        <w:t>types of restaurants</w:t>
      </w:r>
      <w:r w:rsidR="00C21F02">
        <w:t xml:space="preserve"> based on cuisine</w:t>
      </w:r>
      <w:r w:rsidR="00200519">
        <w:t xml:space="preserve"> which will be added by the </w:t>
      </w:r>
      <w:r w:rsidR="00AE4F44">
        <w:t>a</w:t>
      </w:r>
      <w:r w:rsidR="00200519">
        <w:t>dmin.</w:t>
      </w:r>
    </w:p>
    <w:p w14:paraId="037523C1" w14:textId="0E3D7809" w:rsidR="000B5403" w:rsidRDefault="00772DDC" w:rsidP="00A36CA9">
      <w:r>
        <w:t xml:space="preserve">The project </w:t>
      </w:r>
      <w:r w:rsidR="00366CBB">
        <w:t xml:space="preserve">is </w:t>
      </w:r>
      <w:r w:rsidR="00340594">
        <w:t>relatively</w:t>
      </w:r>
      <w:r w:rsidR="00366CBB">
        <w:t xml:space="preserve"> </w:t>
      </w:r>
      <w:proofErr w:type="gramStart"/>
      <w:r w:rsidR="00CC1C91">
        <w:t>small</w:t>
      </w:r>
      <w:r w:rsidR="00211C17">
        <w:t>-</w:t>
      </w:r>
      <w:r w:rsidR="00CC1C91">
        <w:t>scaled</w:t>
      </w:r>
      <w:proofErr w:type="gramEnd"/>
      <w:r w:rsidR="00D21474">
        <w:t>;</w:t>
      </w:r>
      <w:r w:rsidR="00366CBB">
        <w:t xml:space="preserve"> </w:t>
      </w:r>
      <w:r w:rsidR="00FF51C1">
        <w:t xml:space="preserve">hence it would take less time to complete, will have minimum cost </w:t>
      </w:r>
      <w:r w:rsidR="00CF4087">
        <w:t xml:space="preserve">and </w:t>
      </w:r>
      <w:r w:rsidR="000E51EF">
        <w:t xml:space="preserve">a </w:t>
      </w:r>
      <w:r w:rsidR="009B13DA">
        <w:t>high-quality</w:t>
      </w:r>
      <w:r w:rsidR="009535EA">
        <w:t xml:space="preserve"> product could be delivered</w:t>
      </w:r>
      <w:r w:rsidR="00353037">
        <w:t xml:space="preserve"> </w:t>
      </w:r>
      <w:r w:rsidR="00B0678F">
        <w:t>within the timeframe</w:t>
      </w:r>
      <w:r w:rsidR="009535EA">
        <w:t>.</w:t>
      </w:r>
      <w:r w:rsidR="002B3F08">
        <w:t xml:space="preserve"> </w:t>
      </w:r>
    </w:p>
    <w:p w14:paraId="065B8C06" w14:textId="1933DF5E" w:rsidR="00353037" w:rsidRDefault="00353037" w:rsidP="00353037">
      <w:pPr>
        <w:pStyle w:val="Heading2"/>
      </w:pPr>
      <w:bookmarkStart w:id="9" w:name="_Toc36752219"/>
      <w:r>
        <w:t>Future Vision</w:t>
      </w:r>
      <w:bookmarkEnd w:id="9"/>
    </w:p>
    <w:p w14:paraId="7183A5AE" w14:textId="0D1CCF8D" w:rsidR="00C97050" w:rsidRDefault="009535EA" w:rsidP="00A36CA9">
      <w:r>
        <w:t xml:space="preserve"> </w:t>
      </w:r>
      <w:r w:rsidR="00B171BE">
        <w:t xml:space="preserve">Review Eat as it stands </w:t>
      </w:r>
      <w:r w:rsidR="00953564">
        <w:t xml:space="preserve">a </w:t>
      </w:r>
      <w:r w:rsidR="003012D8">
        <w:t>small</w:t>
      </w:r>
      <w:r w:rsidR="00CC1C91">
        <w:t>-</w:t>
      </w:r>
      <w:r w:rsidR="003012D8">
        <w:t xml:space="preserve">scale </w:t>
      </w:r>
      <w:r w:rsidR="007F7A7D">
        <w:t>project,</w:t>
      </w:r>
      <w:r w:rsidR="003012D8">
        <w:t xml:space="preserve"> but this plat</w:t>
      </w:r>
      <w:r w:rsidR="00B74FC9">
        <w:t xml:space="preserve">form has </w:t>
      </w:r>
      <w:r w:rsidR="007F7A7D">
        <w:t>prospects</w:t>
      </w:r>
      <w:r w:rsidR="00525502">
        <w:t xml:space="preserve">. We can </w:t>
      </w:r>
      <w:r w:rsidR="0003083F">
        <w:t>use internet and APIs to a</w:t>
      </w:r>
      <w:r w:rsidR="00EB7BD7">
        <w:t>dd restaurants automatically</w:t>
      </w:r>
      <w:r w:rsidR="007F7A7D">
        <w:t>.</w:t>
      </w:r>
      <w:r w:rsidR="00C33033">
        <w:t xml:space="preserve"> </w:t>
      </w:r>
      <w:r w:rsidR="007F7A7D">
        <w:t xml:space="preserve">Each restaurant can have their page where they could feature their top reviews and share photographs of the restaurant. </w:t>
      </w:r>
      <w:r w:rsidR="00C33033">
        <w:t xml:space="preserve">We can cover </w:t>
      </w:r>
      <w:r w:rsidR="007E625A">
        <w:t xml:space="preserve">a </w:t>
      </w:r>
      <w:r w:rsidR="00C33033">
        <w:t xml:space="preserve">large area and feature restaurants from around the city or the country. </w:t>
      </w:r>
      <w:r w:rsidR="00E10023">
        <w:t xml:space="preserve">However, </w:t>
      </w:r>
      <w:r w:rsidR="00805880">
        <w:t xml:space="preserve">these could be future expansion </w:t>
      </w:r>
      <w:r w:rsidR="00C57468">
        <w:t>plans,</w:t>
      </w:r>
      <w:r w:rsidR="00805880">
        <w:t xml:space="preserve"> but they are not </w:t>
      </w:r>
      <w:r w:rsidR="005C3FA4">
        <w:t>part of</w:t>
      </w:r>
      <w:r w:rsidR="00805880">
        <w:t xml:space="preserve"> </w:t>
      </w:r>
      <w:r w:rsidR="008A036F">
        <w:t xml:space="preserve">the </w:t>
      </w:r>
      <w:r w:rsidR="00805880">
        <w:t xml:space="preserve">current scope of </w:t>
      </w:r>
      <w:r w:rsidR="005C3FA4">
        <w:t xml:space="preserve">the </w:t>
      </w:r>
      <w:r w:rsidR="00805880">
        <w:t xml:space="preserve">project. </w:t>
      </w:r>
    </w:p>
    <w:p w14:paraId="00634CC9" w14:textId="77777777" w:rsidR="00F3687A" w:rsidRDefault="00F3687A" w:rsidP="00F3687A">
      <w:pPr>
        <w:pStyle w:val="Heading2"/>
      </w:pPr>
      <w:bookmarkStart w:id="10" w:name="_Toc36752220"/>
      <w:r>
        <w:lastRenderedPageBreak/>
        <w:t>Background Research</w:t>
      </w:r>
      <w:bookmarkEnd w:id="10"/>
    </w:p>
    <w:p w14:paraId="7C856DE4" w14:textId="77777777" w:rsidR="00F3687A" w:rsidRDefault="00F3687A" w:rsidP="00F3687A">
      <w:r>
        <w:t xml:space="preserve">A research was conducted to find applications or websites that focus on reviewing restaurants, </w:t>
      </w:r>
      <w:proofErr w:type="gramStart"/>
      <w:r>
        <w:t>but,</w:t>
      </w:r>
      <w:proofErr w:type="gramEnd"/>
      <w:r>
        <w:t xml:space="preserve"> no services were found that would solely review restaurants. There were various online platforms that either had restaurant reviews as part of their system, or they also included other types of business in their platform. They were all </w:t>
      </w:r>
      <w:proofErr w:type="gramStart"/>
      <w:r>
        <w:t>online-based</w:t>
      </w:r>
      <w:proofErr w:type="gramEnd"/>
      <w:r>
        <w:t>. Here are some online platforms that have restaurant review as part of their system.</w:t>
      </w:r>
    </w:p>
    <w:p w14:paraId="25D5D0D9" w14:textId="23FCB77C" w:rsidR="00F3687A" w:rsidRPr="00370A8D" w:rsidRDefault="00F3687A" w:rsidP="00F3687A">
      <w:pPr>
        <w:pStyle w:val="ListParagraph"/>
        <w:numPr>
          <w:ilvl w:val="0"/>
          <w:numId w:val="20"/>
        </w:numPr>
        <w:rPr>
          <w:b/>
          <w:bCs/>
        </w:rPr>
      </w:pPr>
      <w:r w:rsidRPr="00370A8D">
        <w:rPr>
          <w:b/>
          <w:bCs/>
        </w:rPr>
        <w:t>TripAdvisor</w:t>
      </w:r>
      <w:r w:rsidR="00E360A0">
        <w:rPr>
          <w:rStyle w:val="FootnoteReference"/>
          <w:b/>
          <w:bCs/>
        </w:rPr>
        <w:footnoteReference w:id="1"/>
      </w:r>
    </w:p>
    <w:p w14:paraId="16B9D0DA" w14:textId="77777777" w:rsidR="00F3687A" w:rsidRDefault="00F3687A" w:rsidP="00F3687A">
      <w:pPr>
        <w:pStyle w:val="ListParagraph"/>
      </w:pPr>
      <w:r>
        <w:t xml:space="preserve">TripAdvisor is a global online platform that provides price comparisons and online reservation for different experiences. Their website feature 730 million reviews out of which approximately 4.9 million reviews are for restaurants. </w:t>
      </w:r>
      <w:sdt>
        <w:sdtPr>
          <w:id w:val="423616582"/>
          <w:citation/>
        </w:sdtPr>
        <w:sdtEndPr/>
        <w:sdtContent>
          <w:r>
            <w:fldChar w:fldCharType="begin"/>
          </w:r>
          <w:r>
            <w:instrText xml:space="preserve"> CITATION tri18 \l 2057 </w:instrText>
          </w:r>
          <w:r>
            <w:fldChar w:fldCharType="separate"/>
          </w:r>
          <w:r w:rsidRPr="005B145C">
            <w:rPr>
              <w:noProof/>
            </w:rPr>
            <w:t>(trip-10k_20181231.htm, 2018)</w:t>
          </w:r>
          <w:r>
            <w:fldChar w:fldCharType="end"/>
          </w:r>
        </w:sdtContent>
      </w:sdt>
    </w:p>
    <w:p w14:paraId="718E01A0" w14:textId="6973E044" w:rsidR="00F3687A" w:rsidRDefault="00F3687A" w:rsidP="00F3687A">
      <w:pPr>
        <w:pStyle w:val="ListParagraph"/>
      </w:pPr>
      <w:r>
        <w:t xml:space="preserve">TripAdvisor has an admirably beautiful website for restaurants. Since TripAdvisor is an online travel company, it features restaurants from all around the world. When narrowed down to a smaller area, the website featured filters that could be used to view restaurants based on cuisine, price, meals and others. Restaurants were ranked based on the best reviews and top rating. A user could only add reviews when logged into the system, but reviews were visible to everyone, even those who were not logged in. The website ran advertisement </w:t>
      </w:r>
      <w:proofErr w:type="gramStart"/>
      <w:r>
        <w:t>and also</w:t>
      </w:r>
      <w:proofErr w:type="gramEnd"/>
      <w:r>
        <w:t xml:space="preserve"> displayed sponsored restaurant on top of the page (Website visited</w:t>
      </w:r>
      <w:r w:rsidR="00474734">
        <w:t>:</w:t>
      </w:r>
      <w:sdt>
        <w:sdtPr>
          <w:id w:val="-511293016"/>
          <w:citation/>
        </w:sdtPr>
        <w:sdtEndPr/>
        <w:sdtContent>
          <w:r>
            <w:fldChar w:fldCharType="begin"/>
          </w:r>
          <w:r>
            <w:instrText xml:space="preserve"> CITATION Tri20 \l 2057 </w:instrText>
          </w:r>
          <w:r>
            <w:fldChar w:fldCharType="separate"/>
          </w:r>
          <w:r>
            <w:rPr>
              <w:noProof/>
            </w:rPr>
            <w:t xml:space="preserve"> </w:t>
          </w:r>
          <w:r w:rsidRPr="00902C74">
            <w:rPr>
              <w:noProof/>
            </w:rPr>
            <w:t>(TripAdvisor, 2020)</w:t>
          </w:r>
          <w:r>
            <w:fldChar w:fldCharType="end"/>
          </w:r>
        </w:sdtContent>
      </w:sdt>
      <w:r>
        <w:t xml:space="preserve">) </w:t>
      </w:r>
    </w:p>
    <w:p w14:paraId="6FE14D6F" w14:textId="77777777" w:rsidR="00F3687A" w:rsidRDefault="00F3687A" w:rsidP="00F3687A">
      <w:pPr>
        <w:pStyle w:val="ListParagraph"/>
      </w:pPr>
    </w:p>
    <w:p w14:paraId="31649456" w14:textId="77777777" w:rsidR="00F3687A" w:rsidRDefault="00F3687A" w:rsidP="00F3687A">
      <w:pPr>
        <w:pStyle w:val="ListParagraph"/>
      </w:pPr>
    </w:p>
    <w:p w14:paraId="7A9B6834" w14:textId="77777777" w:rsidR="00F3687A" w:rsidRDefault="00F3687A" w:rsidP="00F3687A">
      <w:pPr>
        <w:pStyle w:val="ListParagraph"/>
      </w:pPr>
    </w:p>
    <w:p w14:paraId="36F97F3D" w14:textId="2A07BE23" w:rsidR="00F3687A" w:rsidRPr="00370A8D" w:rsidRDefault="00F3687A" w:rsidP="00F3687A">
      <w:pPr>
        <w:pStyle w:val="ListParagraph"/>
        <w:numPr>
          <w:ilvl w:val="0"/>
          <w:numId w:val="20"/>
        </w:numPr>
        <w:rPr>
          <w:b/>
          <w:bCs/>
        </w:rPr>
      </w:pPr>
      <w:r w:rsidRPr="00370A8D">
        <w:rPr>
          <w:b/>
          <w:bCs/>
        </w:rPr>
        <w:t>Yelp</w:t>
      </w:r>
      <w:r w:rsidR="00E90DC6">
        <w:rPr>
          <w:rStyle w:val="FootnoteReference"/>
          <w:b/>
          <w:bCs/>
        </w:rPr>
        <w:footnoteReference w:id="2"/>
      </w:r>
    </w:p>
    <w:p w14:paraId="1C9313D0" w14:textId="77777777" w:rsidR="00F3687A" w:rsidRDefault="00F3687A" w:rsidP="00F3687A">
      <w:pPr>
        <w:pStyle w:val="ListParagraph"/>
      </w:pPr>
      <w:proofErr w:type="gramStart"/>
      <w:r>
        <w:t>Similar to</w:t>
      </w:r>
      <w:proofErr w:type="gramEnd"/>
      <w:r>
        <w:t xml:space="preserve"> TripAdvisor, Yelp is an online platform that runs a review forum. There are many businesses listed there, and the restaurant business is one of them. The website has 148 million reviews as of 2017. </w:t>
      </w:r>
      <w:sdt>
        <w:sdtPr>
          <w:id w:val="2131280029"/>
          <w:citation/>
        </w:sdtPr>
        <w:sdtEndPr/>
        <w:sdtContent>
          <w:r>
            <w:fldChar w:fldCharType="begin"/>
          </w:r>
          <w:r>
            <w:instrText xml:space="preserve"> CITATION Wik20 \l 2057 </w:instrText>
          </w:r>
          <w:r>
            <w:fldChar w:fldCharType="separate"/>
          </w:r>
          <w:r w:rsidRPr="00240027">
            <w:rPr>
              <w:noProof/>
            </w:rPr>
            <w:t>(Wikipedia, 2020)</w:t>
          </w:r>
          <w:r>
            <w:fldChar w:fldCharType="end"/>
          </w:r>
        </w:sdtContent>
      </w:sdt>
    </w:p>
    <w:p w14:paraId="516BE56F" w14:textId="219A1A04" w:rsidR="00F3687A" w:rsidRDefault="00F3687A" w:rsidP="00F3687A">
      <w:pPr>
        <w:pStyle w:val="ListParagraph"/>
      </w:pPr>
      <w:r>
        <w:t xml:space="preserve">The search was narrowed down to a small area for research purpose. The website displays a list of all restaurants on the left half of the screen, and on the right half, it has a map of the small area with numbers (based on ranks of restaurants) that show their location. Details of only two restaurants cold fit the screen at a time. (Website Visited: </w:t>
      </w:r>
      <w:sdt>
        <w:sdtPr>
          <w:id w:val="895551924"/>
          <w:citation/>
        </w:sdtPr>
        <w:sdtEndPr/>
        <w:sdtContent>
          <w:r>
            <w:fldChar w:fldCharType="begin"/>
          </w:r>
          <w:r>
            <w:instrText xml:space="preserve"> CITATION Yel20 \l 2057 </w:instrText>
          </w:r>
          <w:r>
            <w:fldChar w:fldCharType="separate"/>
          </w:r>
          <w:r w:rsidRPr="006A264D">
            <w:rPr>
              <w:noProof/>
            </w:rPr>
            <w:t>(Yelp, 2020)</w:t>
          </w:r>
          <w:r>
            <w:fldChar w:fldCharType="end"/>
          </w:r>
        </w:sdtContent>
      </w:sdt>
      <w:r>
        <w:t>)</w:t>
      </w:r>
      <w:r w:rsidR="003B2E27">
        <w:t xml:space="preserve"> </w:t>
      </w:r>
      <w:r w:rsidR="00D95989">
        <w:t xml:space="preserve">Also, </w:t>
      </w:r>
      <w:r>
        <w:t xml:space="preserve">Yelp did not feature as many restaurants as TripAdvisor. </w:t>
      </w:r>
    </w:p>
    <w:p w14:paraId="2FE4E299" w14:textId="77777777" w:rsidR="00D95989" w:rsidRDefault="00D95989" w:rsidP="00F3687A">
      <w:pPr>
        <w:pStyle w:val="ListParagraph"/>
      </w:pPr>
    </w:p>
    <w:p w14:paraId="334DA91E" w14:textId="4ED9179E" w:rsidR="00F3687A" w:rsidRDefault="00F3687A" w:rsidP="00F3687A">
      <w:pPr>
        <w:pStyle w:val="ListParagraph"/>
      </w:pPr>
      <w:r>
        <w:t xml:space="preserve">Website such as </w:t>
      </w:r>
      <w:r w:rsidRPr="00370A8D">
        <w:rPr>
          <w:b/>
          <w:bCs/>
        </w:rPr>
        <w:t>The Guardian</w:t>
      </w:r>
      <w:r>
        <w:rPr>
          <w:rStyle w:val="FootnoteReference"/>
        </w:rPr>
        <w:footnoteReference w:id="3"/>
      </w:r>
      <w:r>
        <w:t xml:space="preserve"> and </w:t>
      </w:r>
      <w:r w:rsidRPr="00370A8D">
        <w:rPr>
          <w:b/>
          <w:bCs/>
        </w:rPr>
        <w:t>Independent</w:t>
      </w:r>
      <w:r>
        <w:rPr>
          <w:rStyle w:val="FootnoteReference"/>
        </w:rPr>
        <w:footnoteReference w:id="4"/>
      </w:r>
      <w:r>
        <w:t xml:space="preserve"> also does reviews on the restaurant, but they are news services and require a member of their team to visit </w:t>
      </w:r>
      <w:r w:rsidR="001C2488">
        <w:lastRenderedPageBreak/>
        <w:t>the</w:t>
      </w:r>
      <w:r>
        <w:t xml:space="preserve"> restaurant to review them. Since they do not allow everyone to </w:t>
      </w:r>
      <w:r w:rsidR="001F2E46">
        <w:t>publish</w:t>
      </w:r>
      <w:r w:rsidR="008D369F">
        <w:t xml:space="preserve"> </w:t>
      </w:r>
      <w:r>
        <w:t>their</w:t>
      </w:r>
      <w:r w:rsidR="009229A6">
        <w:t xml:space="preserve"> </w:t>
      </w:r>
      <w:r w:rsidR="00823510">
        <w:t>opinion</w:t>
      </w:r>
      <w:r>
        <w:t xml:space="preserve">, they were not researched further. </w:t>
      </w:r>
    </w:p>
    <w:p w14:paraId="7FAF104E" w14:textId="77777777" w:rsidR="00C636E2" w:rsidRDefault="00C636E2" w:rsidP="00F3687A">
      <w:pPr>
        <w:pStyle w:val="ListParagraph"/>
      </w:pPr>
    </w:p>
    <w:p w14:paraId="455DBCEA" w14:textId="77777777" w:rsidR="00F3687A" w:rsidRDefault="00F3687A" w:rsidP="00F3687A">
      <w:pPr>
        <w:pStyle w:val="ListParagraph"/>
      </w:pPr>
    </w:p>
    <w:p w14:paraId="38252EC1" w14:textId="77777777" w:rsidR="00F3687A" w:rsidRDefault="00F3687A" w:rsidP="00086160">
      <w:pPr>
        <w:pStyle w:val="Heading2"/>
      </w:pPr>
      <w:bookmarkStart w:id="11" w:name="_Toc36752221"/>
      <w:r w:rsidRPr="002711B9">
        <w:t>How does this project unique from similar services in the market?</w:t>
      </w:r>
      <w:bookmarkEnd w:id="11"/>
    </w:p>
    <w:p w14:paraId="057F827A" w14:textId="7B5EF24A" w:rsidR="00F3687A" w:rsidRDefault="00F3687A" w:rsidP="00F3687A">
      <w:pPr>
        <w:pStyle w:val="ListParagraph"/>
        <w:numPr>
          <w:ilvl w:val="0"/>
          <w:numId w:val="21"/>
        </w:numPr>
      </w:pPr>
      <w:r>
        <w:t xml:space="preserve">The project bases on the principle of specialization and focuses on providing a </w:t>
      </w:r>
      <w:r w:rsidR="00823510">
        <w:t>simple</w:t>
      </w:r>
      <w:r>
        <w:t xml:space="preserve"> function</w:t>
      </w:r>
      <w:r w:rsidR="00823510">
        <w:t>ality</w:t>
      </w:r>
      <w:r>
        <w:t xml:space="preserve"> to a high standard. When software </w:t>
      </w:r>
      <w:r w:rsidR="00C1417F">
        <w:t>offer</w:t>
      </w:r>
      <w:r>
        <w:t>s too many services, it complicates the system.</w:t>
      </w:r>
    </w:p>
    <w:p w14:paraId="07BD2611" w14:textId="77777777" w:rsidR="00F3687A" w:rsidRDefault="00F3687A" w:rsidP="00F3687A">
      <w:pPr>
        <w:pStyle w:val="ListParagraph"/>
        <w:numPr>
          <w:ilvl w:val="0"/>
          <w:numId w:val="21"/>
        </w:numPr>
      </w:pPr>
      <w:r>
        <w:t xml:space="preserve">It will not feature any annoying advertisement. </w:t>
      </w:r>
    </w:p>
    <w:p w14:paraId="7E69FFF0" w14:textId="61833351" w:rsidR="00F3687A" w:rsidRPr="008014A6" w:rsidRDefault="00C932C7" w:rsidP="00F3687A">
      <w:pPr>
        <w:pStyle w:val="ListParagraph"/>
        <w:numPr>
          <w:ilvl w:val="0"/>
          <w:numId w:val="21"/>
        </w:numPr>
      </w:pPr>
      <w:r>
        <w:t xml:space="preserve">It is free. </w:t>
      </w:r>
      <w:r w:rsidR="00F3687A">
        <w:t xml:space="preserve">Since there is no paid functionality, this encourages unbiased and genuine reviews of the restaurant. </w:t>
      </w:r>
    </w:p>
    <w:p w14:paraId="6C4744EA" w14:textId="77777777" w:rsidR="00F3687A" w:rsidRDefault="00F3687A" w:rsidP="00F3687A">
      <w:pPr>
        <w:pStyle w:val="Heading2"/>
      </w:pPr>
      <w:bookmarkStart w:id="12" w:name="_Toc36752222"/>
      <w:r>
        <w:t>Target Users</w:t>
      </w:r>
      <w:bookmarkEnd w:id="12"/>
    </w:p>
    <w:p w14:paraId="052BC451" w14:textId="77777777" w:rsidR="00F3687A" w:rsidRDefault="00F3687A" w:rsidP="00F3687A">
      <w:r>
        <w:t>The targeted users of the software are as follows:</w:t>
      </w:r>
    </w:p>
    <w:p w14:paraId="7B16FBEA" w14:textId="77777777" w:rsidR="00F3687A" w:rsidRDefault="00F3687A" w:rsidP="00F3687A">
      <w:pPr>
        <w:pStyle w:val="ListParagraph"/>
        <w:numPr>
          <w:ilvl w:val="0"/>
          <w:numId w:val="22"/>
        </w:numPr>
      </w:pPr>
      <w:r>
        <w:t xml:space="preserve">People who want to find a decent place for dining. </w:t>
      </w:r>
    </w:p>
    <w:p w14:paraId="3BCB2B75" w14:textId="77777777" w:rsidR="00F3687A" w:rsidRDefault="00F3687A" w:rsidP="00F3687A">
      <w:pPr>
        <w:pStyle w:val="ListParagraph"/>
        <w:numPr>
          <w:ilvl w:val="0"/>
          <w:numId w:val="22"/>
        </w:numPr>
      </w:pPr>
      <w:r>
        <w:t xml:space="preserve">The people who want to share their dining experience. </w:t>
      </w:r>
    </w:p>
    <w:p w14:paraId="7FED8DC0" w14:textId="54EE2FDC" w:rsidR="006F4489" w:rsidRDefault="00F3687A" w:rsidP="00F3687A">
      <w:r>
        <w:t>Businesses will have the opportunity to reach new people, and hence the software can contribute to the growth of local hospitality businesses. It could also aid in quality control of restaurants as their review</w:t>
      </w:r>
      <w:r w:rsidR="009F6494">
        <w:t>s</w:t>
      </w:r>
      <w:r>
        <w:t xml:space="preserve"> are public and would have the business’s reputation at stake. </w:t>
      </w:r>
    </w:p>
    <w:p w14:paraId="2CB398EF" w14:textId="77777777" w:rsidR="006F4489" w:rsidRDefault="006F4489">
      <w:pPr>
        <w:rPr>
          <w:rFonts w:asciiTheme="majorHAnsi" w:eastAsiaTheme="majorEastAsia" w:hAnsiTheme="majorHAnsi" w:cstheme="majorBidi"/>
          <w:color w:val="007789" w:themeColor="accent1" w:themeShade="BF"/>
          <w:sz w:val="32"/>
        </w:rPr>
      </w:pPr>
      <w:r>
        <w:br w:type="page"/>
      </w:r>
    </w:p>
    <w:p w14:paraId="29706DF1" w14:textId="35738B4B" w:rsidR="002A6D54" w:rsidRDefault="002A6D54" w:rsidP="002A6D54">
      <w:pPr>
        <w:pStyle w:val="Heading1"/>
      </w:pPr>
      <w:bookmarkStart w:id="13" w:name="_Toc36752223"/>
      <w:r>
        <w:lastRenderedPageBreak/>
        <w:t>Project Plan</w:t>
      </w:r>
      <w:bookmarkEnd w:id="13"/>
    </w:p>
    <w:p w14:paraId="127CB4EC" w14:textId="23119F2E" w:rsidR="00F53A51" w:rsidRDefault="00F53A51" w:rsidP="00E50686">
      <w:pPr>
        <w:pStyle w:val="Heading2"/>
        <w:tabs>
          <w:tab w:val="left" w:pos="1392"/>
        </w:tabs>
      </w:pPr>
      <w:bookmarkStart w:id="14" w:name="_Toc36752224"/>
      <w:r>
        <w:t>SD</w:t>
      </w:r>
      <w:r w:rsidR="0037130B">
        <w:t>LC</w:t>
      </w:r>
      <w:r w:rsidR="00E50686">
        <w:t xml:space="preserve"> Model</w:t>
      </w:r>
      <w:bookmarkEnd w:id="14"/>
    </w:p>
    <w:p w14:paraId="2A8DB608" w14:textId="4F162F16" w:rsidR="00385292" w:rsidRPr="00385292" w:rsidRDefault="00385292" w:rsidP="00385292">
      <w:r>
        <w:t xml:space="preserve">Software Development Life Cycle is </w:t>
      </w:r>
      <w:r w:rsidR="004E25F1">
        <w:t xml:space="preserve">a </w:t>
      </w:r>
      <w:r>
        <w:t>set of steps that are carried out during the development of software. SDLC include</w:t>
      </w:r>
      <w:r w:rsidR="004E25F1">
        <w:t>s</w:t>
      </w:r>
      <w:r>
        <w:t xml:space="preserve"> stages such as Analysis, Design, Implementation and Testing, </w:t>
      </w:r>
      <w:r w:rsidR="000C7B87">
        <w:t>Documentation, Evaluation and Maint</w:t>
      </w:r>
      <w:r w:rsidR="00944A46">
        <w:t xml:space="preserve">enance. </w:t>
      </w:r>
      <w:r w:rsidR="00571C6C">
        <w:t>Various SDLC models</w:t>
      </w:r>
      <w:r w:rsidR="002744B6">
        <w:t xml:space="preserve"> </w:t>
      </w:r>
      <w:r w:rsidR="008D5F6D">
        <w:t xml:space="preserve">are used to </w:t>
      </w:r>
      <w:r w:rsidR="00C20EBB">
        <w:t xml:space="preserve">control the project and to ensure that </w:t>
      </w:r>
      <w:r w:rsidR="004E25F1">
        <w:t xml:space="preserve">the </w:t>
      </w:r>
      <w:r w:rsidR="00C20EBB">
        <w:t xml:space="preserve">project is delivered </w:t>
      </w:r>
      <w:r w:rsidR="004E075F">
        <w:t>on time</w:t>
      </w:r>
      <w:r w:rsidR="00C43CEC">
        <w:t>.</w:t>
      </w:r>
    </w:p>
    <w:p w14:paraId="123C75BE" w14:textId="21194A97" w:rsidR="00453803" w:rsidRPr="00EB36D9" w:rsidRDefault="00C43CEC" w:rsidP="00E50686">
      <w:r>
        <w:t>Review Eat as a</w:t>
      </w:r>
      <w:r w:rsidR="000617AE">
        <w:t xml:space="preserve"> project will be completed using </w:t>
      </w:r>
      <w:r w:rsidR="004E25F1">
        <w:t xml:space="preserve">the </w:t>
      </w:r>
      <w:r w:rsidR="000617AE" w:rsidRPr="001C4938">
        <w:rPr>
          <w:b/>
          <w:bCs/>
        </w:rPr>
        <w:t>Waterfall</w:t>
      </w:r>
      <w:r w:rsidR="000617AE">
        <w:t xml:space="preserve"> Model. Waterfall model is a beginner</w:t>
      </w:r>
      <w:r w:rsidR="004E25F1">
        <w:t>-</w:t>
      </w:r>
      <w:r w:rsidR="000617AE">
        <w:t>friendly and widely accepted Software Development Life</w:t>
      </w:r>
      <w:r w:rsidR="00361CE3">
        <w:t xml:space="preserve"> C</w:t>
      </w:r>
      <w:r w:rsidR="000617AE">
        <w:t>ycle</w:t>
      </w:r>
      <w:r w:rsidR="001A0639">
        <w:t xml:space="preserve"> model.</w:t>
      </w:r>
      <w:r w:rsidR="00B61801">
        <w:t xml:space="preserve"> </w:t>
      </w:r>
      <w:r w:rsidR="002A7CF7">
        <w:t>As the name suggest</w:t>
      </w:r>
      <w:r w:rsidR="004E25F1">
        <w:t>s</w:t>
      </w:r>
      <w:r w:rsidR="002A7CF7">
        <w:t xml:space="preserve">, </w:t>
      </w:r>
      <w:r w:rsidR="004E25F1">
        <w:t xml:space="preserve">the </w:t>
      </w:r>
      <w:r w:rsidR="002A7CF7">
        <w:t xml:space="preserve">Waterfall method is a structural model </w:t>
      </w:r>
      <w:r w:rsidR="00D84F4B">
        <w:t xml:space="preserve">where stages are </w:t>
      </w:r>
      <w:r w:rsidR="004E25F1">
        <w:t>hierarchically completed one after anoth</w:t>
      </w:r>
      <w:r w:rsidR="00C77C20">
        <w:t>er</w:t>
      </w:r>
      <w:r w:rsidR="004E25F1">
        <w:t xml:space="preserve"> only when </w:t>
      </w:r>
      <w:r w:rsidR="00571C6C">
        <w:t xml:space="preserve">the </w:t>
      </w:r>
      <w:r w:rsidR="004E25F1">
        <w:t>current phase is completed.</w:t>
      </w:r>
      <w:r w:rsidR="004A0CE3">
        <w:t xml:space="preserve"> </w:t>
      </w:r>
      <w:r w:rsidR="00B53CCD">
        <w:t xml:space="preserve"> Each st</w:t>
      </w:r>
      <w:r w:rsidR="004E25F1">
        <w:t>ep</w:t>
      </w:r>
      <w:r w:rsidR="00B53CCD">
        <w:t xml:space="preserve"> </w:t>
      </w:r>
      <w:r w:rsidR="00F57D9C">
        <w:t>involve</w:t>
      </w:r>
      <w:r w:rsidR="004E25F1">
        <w:t>s</w:t>
      </w:r>
      <w:r w:rsidR="00F57D9C">
        <w:t xml:space="preserve"> time constrains and deliverables</w:t>
      </w:r>
      <w:r w:rsidR="00453803">
        <w:t xml:space="preserve">. </w:t>
      </w:r>
      <w:r w:rsidR="00207601">
        <w:t>Waterfall method has</w:t>
      </w:r>
      <w:r w:rsidR="00EB36D9">
        <w:t xml:space="preserve"> </w:t>
      </w:r>
      <w:r w:rsidR="005C144D">
        <w:t xml:space="preserve">established </w:t>
      </w:r>
      <w:r w:rsidR="0061495D">
        <w:t>stages</w:t>
      </w:r>
      <w:r w:rsidR="0039761B">
        <w:t xml:space="preserve">. It is easy to understand and </w:t>
      </w:r>
      <w:r w:rsidR="00246AF5">
        <w:t xml:space="preserve">arrange tasks. Likewise, </w:t>
      </w:r>
      <w:r w:rsidR="00005BCD">
        <w:t xml:space="preserve">documenting the process is </w:t>
      </w:r>
      <w:r w:rsidR="0085352E">
        <w:t xml:space="preserve">uncomplicated. </w:t>
      </w:r>
    </w:p>
    <w:p w14:paraId="6DD383D8" w14:textId="3D230530" w:rsidR="005C2132" w:rsidRPr="00E50686" w:rsidRDefault="00211D6D" w:rsidP="00E50686">
      <w:r w:rsidRPr="00211D6D">
        <w:rPr>
          <w:noProof/>
        </w:rPr>
        <w:drawing>
          <wp:inline distT="0" distB="0" distL="0" distR="0" wp14:anchorId="4D674747" wp14:editId="5DFFE5E2">
            <wp:extent cx="3794760" cy="341572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07791" cy="3427452"/>
                    </a:xfrm>
                    <a:prstGeom prst="rect">
                      <a:avLst/>
                    </a:prstGeom>
                  </pic:spPr>
                </pic:pic>
              </a:graphicData>
            </a:graphic>
          </wp:inline>
        </w:drawing>
      </w:r>
      <w:r w:rsidR="007C5528">
        <w:rPr>
          <w:rStyle w:val="FootnoteReference"/>
        </w:rPr>
        <w:footnoteReference w:id="5"/>
      </w:r>
    </w:p>
    <w:p w14:paraId="3B034141" w14:textId="18B27534" w:rsidR="002A6D54" w:rsidRPr="002A6D54" w:rsidRDefault="007766D1" w:rsidP="0037130B">
      <w:r>
        <w:t xml:space="preserve">Since </w:t>
      </w:r>
      <w:r w:rsidR="004E25F1">
        <w:t xml:space="preserve">the </w:t>
      </w:r>
      <w:r>
        <w:t xml:space="preserve">current project is </w:t>
      </w:r>
      <w:r w:rsidR="00617176">
        <w:t>short</w:t>
      </w:r>
      <w:r w:rsidR="00134291">
        <w:t xml:space="preserve"> </w:t>
      </w:r>
      <w:r w:rsidR="004E25F1">
        <w:t xml:space="preserve">and has relatively simple requirements, the Waterfall Model would be </w:t>
      </w:r>
      <w:r w:rsidR="00571C6C">
        <w:t>the</w:t>
      </w:r>
      <w:r w:rsidR="004E25F1">
        <w:t xml:space="preserve"> right choice for the project.</w:t>
      </w:r>
    </w:p>
    <w:p w14:paraId="39E42E90" w14:textId="4B9853AC" w:rsidR="00F308B9" w:rsidRDefault="009907E7" w:rsidP="009420FE">
      <w:pPr>
        <w:pStyle w:val="Heading2"/>
      </w:pPr>
      <w:bookmarkStart w:id="15" w:name="_Toc36752225"/>
      <w:r>
        <w:lastRenderedPageBreak/>
        <w:t xml:space="preserve">Identification of </w:t>
      </w:r>
      <w:r w:rsidR="0029181E">
        <w:t>Resources</w:t>
      </w:r>
      <w:bookmarkEnd w:id="15"/>
      <w:r w:rsidR="0029181E">
        <w:t xml:space="preserve"> </w:t>
      </w:r>
    </w:p>
    <w:p w14:paraId="2EDBAA9D" w14:textId="701592A4" w:rsidR="00C07278" w:rsidRPr="00512053" w:rsidRDefault="00F308B9" w:rsidP="00F308B9">
      <w:r w:rsidRPr="00E10FE7">
        <w:rPr>
          <w:b/>
          <w:bCs/>
        </w:rPr>
        <w:t>Java</w:t>
      </w:r>
      <w:r w:rsidR="008D2E7F">
        <w:rPr>
          <w:rStyle w:val="FootnoteReference"/>
          <w:b/>
          <w:bCs/>
        </w:rPr>
        <w:footnoteReference w:id="6"/>
      </w:r>
      <w:r>
        <w:t xml:space="preserve"> will be </w:t>
      </w:r>
      <w:r w:rsidR="00113282">
        <w:t xml:space="preserve">the </w:t>
      </w:r>
      <w:r w:rsidR="00D65B8E">
        <w:t>primary</w:t>
      </w:r>
      <w:r>
        <w:t xml:space="preserve"> programming language used to build the project. Java is an </w:t>
      </w:r>
      <w:r w:rsidRPr="00026D3C">
        <w:t>object</w:t>
      </w:r>
      <w:r w:rsidR="007D44A3" w:rsidRPr="00026D3C">
        <w:t>-</w:t>
      </w:r>
      <w:r w:rsidR="00113282" w:rsidRPr="00026D3C">
        <w:t>oriente</w:t>
      </w:r>
      <w:r w:rsidRPr="00026D3C">
        <w:t>d</w:t>
      </w:r>
      <w:r>
        <w:t xml:space="preserve"> high</w:t>
      </w:r>
      <w:r w:rsidR="007D44A3">
        <w:t>-</w:t>
      </w:r>
      <w:r>
        <w:t xml:space="preserve">level programming language. </w:t>
      </w:r>
      <w:r w:rsidR="007D44A3">
        <w:t>It is fast</w:t>
      </w:r>
      <w:r w:rsidR="00724E09">
        <w:t>, secure</w:t>
      </w:r>
      <w:r w:rsidR="00445469">
        <w:t xml:space="preserve"> </w:t>
      </w:r>
      <w:r w:rsidR="00E10FE7">
        <w:t xml:space="preserve">and reliable. </w:t>
      </w:r>
      <w:r w:rsidR="00B74A00" w:rsidRPr="00B74A00">
        <w:rPr>
          <w:b/>
          <w:bCs/>
        </w:rPr>
        <w:t>Java FX</w:t>
      </w:r>
      <w:r w:rsidR="00015E1B">
        <w:rPr>
          <w:rStyle w:val="FootnoteReference"/>
          <w:b/>
          <w:bCs/>
        </w:rPr>
        <w:footnoteReference w:id="7"/>
      </w:r>
      <w:r w:rsidR="00B74A00">
        <w:rPr>
          <w:b/>
          <w:bCs/>
        </w:rPr>
        <w:t xml:space="preserve"> </w:t>
      </w:r>
      <w:r w:rsidR="00B74A00">
        <w:t xml:space="preserve">will also be used for </w:t>
      </w:r>
      <w:r w:rsidR="00113282">
        <w:t xml:space="preserve">the </w:t>
      </w:r>
      <w:r w:rsidR="00B74A00">
        <w:t xml:space="preserve">graphical interface of the program. </w:t>
      </w:r>
      <w:r w:rsidR="000C2A6E">
        <w:t>Java FX is a</w:t>
      </w:r>
      <w:r w:rsidR="004E0036">
        <w:t xml:space="preserve">n application framework that works with </w:t>
      </w:r>
      <w:r w:rsidR="00113282">
        <w:t>J</w:t>
      </w:r>
      <w:r w:rsidR="004E0036">
        <w:t xml:space="preserve">ava and allows us to create </w:t>
      </w:r>
      <w:r w:rsidR="00113282">
        <w:t xml:space="preserve">a </w:t>
      </w:r>
      <w:r w:rsidR="00C44F4D">
        <w:t xml:space="preserve">desktop application with </w:t>
      </w:r>
      <w:r w:rsidR="00F4763A">
        <w:t xml:space="preserve">a </w:t>
      </w:r>
      <w:r w:rsidR="00C44F4D">
        <w:t xml:space="preserve">Graphical User Interface. </w:t>
      </w:r>
      <w:r w:rsidR="0014240B" w:rsidRPr="0014240B">
        <w:rPr>
          <w:b/>
          <w:bCs/>
        </w:rPr>
        <w:t>SQLite</w:t>
      </w:r>
      <w:r w:rsidR="003D5392">
        <w:rPr>
          <w:rStyle w:val="FootnoteReference"/>
          <w:b/>
          <w:bCs/>
        </w:rPr>
        <w:footnoteReference w:id="8"/>
      </w:r>
      <w:r w:rsidR="0014240B">
        <w:t xml:space="preserve"> </w:t>
      </w:r>
      <w:r w:rsidR="00CA22AB">
        <w:t xml:space="preserve">is a Relational Database Management System. SQLite uses </w:t>
      </w:r>
      <w:r w:rsidR="00A91CC8">
        <w:t>SQL commands to perform queries in the datab</w:t>
      </w:r>
      <w:r w:rsidR="00B74A0A">
        <w:t xml:space="preserve">ase. </w:t>
      </w:r>
      <w:r w:rsidR="00F642C6">
        <w:t xml:space="preserve">SQLite will be used to </w:t>
      </w:r>
      <w:r w:rsidR="006B5EAA">
        <w:t xml:space="preserve">store </w:t>
      </w:r>
      <w:bookmarkStart w:id="16" w:name="_GoBack"/>
      <w:bookmarkEnd w:id="16"/>
      <w:r w:rsidR="006B5EAA">
        <w:t xml:space="preserve">information in the database. </w:t>
      </w:r>
      <w:r w:rsidR="00A34822">
        <w:t>Likewise,</w:t>
      </w:r>
      <w:r w:rsidR="009A219F">
        <w:t xml:space="preserve"> </w:t>
      </w:r>
      <w:r w:rsidR="006419F7" w:rsidRPr="00DD2DE6">
        <w:rPr>
          <w:b/>
          <w:bCs/>
        </w:rPr>
        <w:t>Eclipse</w:t>
      </w:r>
      <w:r w:rsidR="00E02694">
        <w:rPr>
          <w:b/>
          <w:bCs/>
        </w:rPr>
        <w:t xml:space="preserve"> </w:t>
      </w:r>
      <w:r w:rsidR="00850B2D">
        <w:rPr>
          <w:b/>
          <w:bCs/>
        </w:rPr>
        <w:t>(</w:t>
      </w:r>
      <w:r w:rsidR="00850B2D" w:rsidRPr="00850B2D">
        <w:rPr>
          <w:b/>
          <w:bCs/>
        </w:rPr>
        <w:t>Version: 2018-09 (4.9.0)</w:t>
      </w:r>
      <w:r w:rsidR="00850B2D">
        <w:rPr>
          <w:b/>
          <w:bCs/>
        </w:rPr>
        <w:t>)</w:t>
      </w:r>
      <w:r w:rsidR="00CA1A66">
        <w:rPr>
          <w:rStyle w:val="FootnoteReference"/>
          <w:b/>
          <w:bCs/>
        </w:rPr>
        <w:footnoteReference w:id="9"/>
      </w:r>
      <w:r w:rsidR="00E02694">
        <w:rPr>
          <w:b/>
          <w:bCs/>
        </w:rPr>
        <w:t xml:space="preserve">, </w:t>
      </w:r>
      <w:r w:rsidR="00E02694">
        <w:t>a software development kit,</w:t>
      </w:r>
      <w:r w:rsidR="006419F7">
        <w:t xml:space="preserve"> will be the development environment that will be used for this project. </w:t>
      </w:r>
      <w:r w:rsidR="006419F7" w:rsidRPr="00DD2DE6">
        <w:rPr>
          <w:b/>
          <w:bCs/>
        </w:rPr>
        <w:t>Project Manager</w:t>
      </w:r>
      <w:r w:rsidR="00E6615B">
        <w:rPr>
          <w:b/>
          <w:bCs/>
        </w:rPr>
        <w:t xml:space="preserve"> (2016)</w:t>
      </w:r>
      <w:r w:rsidR="00D5613A">
        <w:rPr>
          <w:rStyle w:val="FootnoteReference"/>
          <w:b/>
          <w:bCs/>
        </w:rPr>
        <w:footnoteReference w:id="10"/>
      </w:r>
      <w:r w:rsidR="006419F7">
        <w:t xml:space="preserve"> </w:t>
      </w:r>
      <w:r w:rsidR="00BB6166">
        <w:t xml:space="preserve">is used </w:t>
      </w:r>
      <w:r w:rsidR="0033132E">
        <w:t xml:space="preserve">for formal planning and scheduling of tasks. </w:t>
      </w:r>
      <w:r w:rsidR="00DB725F">
        <w:t xml:space="preserve">(Microsoft Azure account was used to access the download portal). </w:t>
      </w:r>
      <w:r w:rsidR="00AB730E">
        <w:t xml:space="preserve">For design purposes, </w:t>
      </w:r>
      <w:r w:rsidR="00AB730E" w:rsidRPr="00DD2DE6">
        <w:rPr>
          <w:b/>
          <w:bCs/>
        </w:rPr>
        <w:t>Draw.io</w:t>
      </w:r>
      <w:r w:rsidR="00D50625">
        <w:rPr>
          <w:rStyle w:val="FootnoteReference"/>
          <w:b/>
          <w:bCs/>
        </w:rPr>
        <w:footnoteReference w:id="11"/>
      </w:r>
      <w:r w:rsidR="00DD2DE6">
        <w:t>, an online platform</w:t>
      </w:r>
      <w:r w:rsidR="00113282">
        <w:t>,</w:t>
      </w:r>
      <w:r w:rsidR="00DD2DE6">
        <w:t xml:space="preserve"> will be used. </w:t>
      </w:r>
      <w:r w:rsidR="002F5EEB">
        <w:t>Furthermore,</w:t>
      </w:r>
      <w:r w:rsidR="005E49AC">
        <w:rPr>
          <w:b/>
          <w:bCs/>
        </w:rPr>
        <w:t xml:space="preserve"> Microsoft Visio</w:t>
      </w:r>
      <w:r w:rsidR="0007623D">
        <w:rPr>
          <w:rStyle w:val="FootnoteReference"/>
          <w:b/>
          <w:bCs/>
        </w:rPr>
        <w:footnoteReference w:id="12"/>
      </w:r>
      <w:r w:rsidR="00512053">
        <w:rPr>
          <w:b/>
          <w:bCs/>
        </w:rPr>
        <w:t xml:space="preserve"> </w:t>
      </w:r>
      <w:r w:rsidR="00512053">
        <w:t>will also be used for design purposes.</w:t>
      </w:r>
    </w:p>
    <w:p w14:paraId="5245E3D1" w14:textId="0DB792B5" w:rsidR="00E10FE7" w:rsidRDefault="006B6709" w:rsidP="00F308B9">
      <w:r>
        <w:t xml:space="preserve">The machine that </w:t>
      </w:r>
      <w:r w:rsidR="00C86A55">
        <w:t xml:space="preserve">will be used </w:t>
      </w:r>
      <w:r w:rsidR="00307A9F">
        <w:t>is a</w:t>
      </w:r>
      <w:r w:rsidR="00D65B8E">
        <w:t>n</w:t>
      </w:r>
      <w:r w:rsidR="00307A9F">
        <w:t xml:space="preserve"> </w:t>
      </w:r>
      <w:r w:rsidR="00307A9F" w:rsidRPr="00CB1CBD">
        <w:rPr>
          <w:b/>
          <w:bCs/>
        </w:rPr>
        <w:t>HP Pavilion Laptop</w:t>
      </w:r>
      <w:r w:rsidR="00307A9F">
        <w:t xml:space="preserve"> 14-ce0</w:t>
      </w:r>
      <w:proofErr w:type="gramStart"/>
      <w:r w:rsidR="00307A9F">
        <w:t>xxx</w:t>
      </w:r>
      <w:r w:rsidR="008C59C3">
        <w:t>(</w:t>
      </w:r>
      <w:proofErr w:type="gramEnd"/>
      <w:r w:rsidR="00E06ACF">
        <w:t>Intel Core i7</w:t>
      </w:r>
      <w:r w:rsidR="008924EB">
        <w:t>, 8GB RAM</w:t>
      </w:r>
      <w:r w:rsidR="003D060C">
        <w:t>, 64</w:t>
      </w:r>
      <w:r w:rsidR="00D65B8E">
        <w:t>-</w:t>
      </w:r>
      <w:r w:rsidR="003D060C">
        <w:t>bit Operating System</w:t>
      </w:r>
      <w:r w:rsidR="002C08F9">
        <w:t>, Windows 10)</w:t>
      </w:r>
      <w:r w:rsidR="00CB1CBD">
        <w:t>.</w:t>
      </w:r>
    </w:p>
    <w:p w14:paraId="5683E865" w14:textId="77777777" w:rsidR="002352D1" w:rsidRDefault="002352D1" w:rsidP="00F308B9"/>
    <w:p w14:paraId="2EE6EDFA" w14:textId="43AD5C19" w:rsidR="001043E6" w:rsidRDefault="001043E6" w:rsidP="001043E6">
      <w:pPr>
        <w:pStyle w:val="Heading2"/>
      </w:pPr>
      <w:bookmarkStart w:id="17" w:name="_Toc36752226"/>
      <w:r>
        <w:t>Cost Identifica</w:t>
      </w:r>
      <w:r w:rsidR="00D65B8E">
        <w:t>TI</w:t>
      </w:r>
      <w:r>
        <w:t>on</w:t>
      </w:r>
      <w:bookmarkEnd w:id="17"/>
    </w:p>
    <w:p w14:paraId="4DB2C1B4" w14:textId="1411E8C0" w:rsidR="00BA71FA" w:rsidRDefault="00603DA7" w:rsidP="00F308B9">
      <w:r>
        <w:t>Most of the resources are available free of cost</w:t>
      </w:r>
      <w:r w:rsidR="001E3059">
        <w:t>. Project Manager requires Microsoft Subscriptio</w:t>
      </w:r>
      <w:r w:rsidR="001F5B9C">
        <w:t xml:space="preserve">n. However, </w:t>
      </w:r>
      <w:r w:rsidR="00D65B8E">
        <w:t xml:space="preserve">the </w:t>
      </w:r>
      <w:r w:rsidR="00F00DD9">
        <w:t>college</w:t>
      </w:r>
      <w:r w:rsidR="000C12D7">
        <w:t xml:space="preserve"> provides </w:t>
      </w:r>
      <w:r w:rsidR="00D65B8E">
        <w:t xml:space="preserve">a </w:t>
      </w:r>
      <w:r w:rsidR="000C12D7">
        <w:t>free subscription for the students</w:t>
      </w:r>
      <w:r w:rsidR="00546704">
        <w:t>. Hence, it could be used free of c</w:t>
      </w:r>
      <w:r w:rsidR="00B333F3">
        <w:t>harge</w:t>
      </w:r>
      <w:r w:rsidR="00546704">
        <w:t xml:space="preserve">. Likewise, the machine that is being used is a personal computer already owned by the </w:t>
      </w:r>
      <w:r w:rsidR="00052B37">
        <w:t>developer</w:t>
      </w:r>
      <w:r w:rsidR="00D96B6B">
        <w:t xml:space="preserve"> (i.e. student developing the project)</w:t>
      </w:r>
      <w:r w:rsidR="00052B37">
        <w:t xml:space="preserve">. Therefore, the cost of this project is virtually </w:t>
      </w:r>
      <w:r w:rsidR="001043E6">
        <w:t>zero.</w:t>
      </w:r>
    </w:p>
    <w:p w14:paraId="08A8676C" w14:textId="50FC0F1B" w:rsidR="009420FE" w:rsidRDefault="009420FE" w:rsidP="009420FE">
      <w:pPr>
        <w:pStyle w:val="Heading2"/>
      </w:pPr>
      <w:bookmarkStart w:id="18" w:name="_Toc36752227"/>
      <w:r>
        <w:t xml:space="preserve">Identification of </w:t>
      </w:r>
      <w:r w:rsidR="00C24ED2">
        <w:t>I</w:t>
      </w:r>
      <w:r w:rsidR="00C47AEC">
        <w:t>n</w:t>
      </w:r>
      <w:r w:rsidR="00C24ED2">
        <w:t>form</w:t>
      </w:r>
      <w:r w:rsidR="00C47AEC">
        <w:t>at</w:t>
      </w:r>
      <w:r w:rsidR="00C24ED2">
        <w:t>ion Source</w:t>
      </w:r>
      <w:bookmarkEnd w:id="18"/>
    </w:p>
    <w:p w14:paraId="574B3CD9" w14:textId="24B2B18B" w:rsidR="00A61764" w:rsidRDefault="00E97F1C" w:rsidP="00D52BDF">
      <w:r>
        <w:t xml:space="preserve">As the project requires </w:t>
      </w:r>
      <w:r w:rsidR="0062333B">
        <w:t xml:space="preserve">a </w:t>
      </w:r>
      <w:r>
        <w:t xml:space="preserve">significant amount of research, </w:t>
      </w:r>
      <w:r w:rsidR="00A61764">
        <w:t>the information will be gathered from various internet sources.</w:t>
      </w:r>
      <w:r w:rsidR="000715AE">
        <w:t xml:space="preserve"> </w:t>
      </w:r>
      <w:r w:rsidR="006664C6">
        <w:t xml:space="preserve">Here </w:t>
      </w:r>
      <w:r w:rsidR="00A837AA">
        <w:t>is</w:t>
      </w:r>
      <w:r w:rsidR="006664C6">
        <w:t xml:space="preserve"> a list of </w:t>
      </w:r>
      <w:r w:rsidR="00A7447A">
        <w:t xml:space="preserve">websites will be accessed during the </w:t>
      </w:r>
      <w:r w:rsidR="007619BB">
        <w:t>execution of the project</w:t>
      </w:r>
      <w:r w:rsidR="00132A50">
        <w:t>:</w:t>
      </w:r>
    </w:p>
    <w:p w14:paraId="05BA1CF7" w14:textId="462A184A" w:rsidR="00132A50" w:rsidRDefault="00266CC9" w:rsidP="00132A50">
      <w:pPr>
        <w:pStyle w:val="ListParagraph"/>
        <w:numPr>
          <w:ilvl w:val="0"/>
          <w:numId w:val="24"/>
        </w:numPr>
      </w:pPr>
      <w:hyperlink r:id="rId10" w:history="1">
        <w:r w:rsidR="003E2D45">
          <w:rPr>
            <w:rStyle w:val="Hyperlink"/>
          </w:rPr>
          <w:t>https://www.sqlitetutorial.net/sqlite-java/</w:t>
        </w:r>
      </w:hyperlink>
    </w:p>
    <w:p w14:paraId="57F29DC8" w14:textId="64669B97" w:rsidR="003E2D45" w:rsidRDefault="00266CC9" w:rsidP="00132A50">
      <w:pPr>
        <w:pStyle w:val="ListParagraph"/>
        <w:numPr>
          <w:ilvl w:val="0"/>
          <w:numId w:val="24"/>
        </w:numPr>
      </w:pPr>
      <w:hyperlink r:id="rId11" w:history="1">
        <w:r w:rsidR="003E2D45">
          <w:rPr>
            <w:rStyle w:val="Hyperlink"/>
          </w:rPr>
          <w:t>https://www.tutorialspoint.com/javafx/index.htm</w:t>
        </w:r>
      </w:hyperlink>
    </w:p>
    <w:p w14:paraId="4F6BE86B" w14:textId="54C235DC" w:rsidR="00E602F0" w:rsidRDefault="00266CC9" w:rsidP="00132A50">
      <w:pPr>
        <w:pStyle w:val="ListParagraph"/>
        <w:numPr>
          <w:ilvl w:val="0"/>
          <w:numId w:val="24"/>
        </w:numPr>
      </w:pPr>
      <w:hyperlink r:id="rId12" w:history="1">
        <w:r w:rsidR="00E602F0">
          <w:rPr>
            <w:rStyle w:val="Hyperlink"/>
          </w:rPr>
          <w:t>https://support.office.com/en-gb/article/basic-tasks-in-project-8fdbf020-a9e1-45e4-bf15-23a8d2b6797d</w:t>
        </w:r>
      </w:hyperlink>
    </w:p>
    <w:p w14:paraId="39991B3A" w14:textId="04A9E41D" w:rsidR="00EC48C4" w:rsidRDefault="00266CC9" w:rsidP="00132A50">
      <w:pPr>
        <w:pStyle w:val="ListParagraph"/>
        <w:numPr>
          <w:ilvl w:val="0"/>
          <w:numId w:val="24"/>
        </w:numPr>
      </w:pPr>
      <w:hyperlink r:id="rId13" w:history="1">
        <w:r w:rsidR="00A445A2">
          <w:rPr>
            <w:rStyle w:val="Hyperlink"/>
          </w:rPr>
          <w:t>https://stackoverflow.com/</w:t>
        </w:r>
      </w:hyperlink>
    </w:p>
    <w:p w14:paraId="0072AFD8" w14:textId="22F02483" w:rsidR="00BE2D73" w:rsidRDefault="00266CC9" w:rsidP="00BE2D73">
      <w:pPr>
        <w:pStyle w:val="ListParagraph"/>
        <w:numPr>
          <w:ilvl w:val="0"/>
          <w:numId w:val="24"/>
        </w:numPr>
      </w:pPr>
      <w:hyperlink r:id="rId14" w:history="1">
        <w:r w:rsidR="00751C4F">
          <w:rPr>
            <w:rStyle w:val="Hyperlink"/>
          </w:rPr>
          <w:t>https://www.youtube.com/</w:t>
        </w:r>
      </w:hyperlink>
    </w:p>
    <w:p w14:paraId="2B1B2332" w14:textId="59E2E02A" w:rsidR="007D354F" w:rsidRDefault="00DF6FAF" w:rsidP="007D354F">
      <w:pPr>
        <w:ind w:left="360"/>
      </w:pPr>
      <w:r>
        <w:t xml:space="preserve">Any further resources used </w:t>
      </w:r>
      <w:r w:rsidR="00AD5037">
        <w:t xml:space="preserve">are cited </w:t>
      </w:r>
      <w:r w:rsidR="00F35FD1">
        <w:t>along the way.</w:t>
      </w:r>
    </w:p>
    <w:p w14:paraId="5A869F19" w14:textId="2B645FAF" w:rsidR="00CE3D11" w:rsidRDefault="00CE3D11" w:rsidP="00CE3D11">
      <w:pPr>
        <w:pStyle w:val="Heading2"/>
      </w:pPr>
      <w:bookmarkStart w:id="19" w:name="_Toc36752228"/>
      <w:r>
        <w:t>Project Tasks Iden</w:t>
      </w:r>
      <w:r w:rsidR="00B36030">
        <w:t>t</w:t>
      </w:r>
      <w:r>
        <w:t>ification</w:t>
      </w:r>
      <w:bookmarkEnd w:id="19"/>
    </w:p>
    <w:p w14:paraId="0F7A3A7C" w14:textId="15850538" w:rsidR="00B36030" w:rsidRPr="00B36030" w:rsidRDefault="00BD778A" w:rsidP="00B36030">
      <w:r w:rsidRPr="00BD778A">
        <w:rPr>
          <w:noProof/>
        </w:rPr>
        <w:drawing>
          <wp:anchor distT="0" distB="0" distL="114300" distR="114300" simplePos="0" relativeHeight="251676672" behindDoc="0" locked="0" layoutInCell="1" allowOverlap="1" wp14:anchorId="1140BBAE" wp14:editId="3783B874">
            <wp:simplePos x="0" y="0"/>
            <wp:positionH relativeFrom="column">
              <wp:posOffset>-790575</wp:posOffset>
            </wp:positionH>
            <wp:positionV relativeFrom="paragraph">
              <wp:posOffset>701040</wp:posOffset>
            </wp:positionV>
            <wp:extent cx="7233920" cy="4933950"/>
            <wp:effectExtent l="0" t="0" r="508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233920" cy="4933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E50C0">
        <w:rPr>
          <w:noProof/>
        </w:rPr>
        <mc:AlternateContent>
          <mc:Choice Requires="wps">
            <w:drawing>
              <wp:anchor distT="0" distB="0" distL="114300" distR="114300" simplePos="0" relativeHeight="251660288" behindDoc="0" locked="0" layoutInCell="1" allowOverlap="1" wp14:anchorId="717C919F" wp14:editId="299D0C9E">
                <wp:simplePos x="0" y="0"/>
                <wp:positionH relativeFrom="column">
                  <wp:posOffset>-1028700</wp:posOffset>
                </wp:positionH>
                <wp:positionV relativeFrom="paragraph">
                  <wp:posOffset>6310630</wp:posOffset>
                </wp:positionV>
                <wp:extent cx="7557135" cy="635"/>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7557135" cy="635"/>
                        </a:xfrm>
                        <a:prstGeom prst="rect">
                          <a:avLst/>
                        </a:prstGeom>
                        <a:solidFill>
                          <a:prstClr val="white"/>
                        </a:solidFill>
                        <a:ln>
                          <a:noFill/>
                        </a:ln>
                      </wps:spPr>
                      <wps:txbx>
                        <w:txbxContent>
                          <w:p w14:paraId="6AA006A7" w14:textId="5FC2D6C4" w:rsidR="007E3CE8" w:rsidRPr="00EF6127" w:rsidRDefault="007E3CE8" w:rsidP="007E3CE8">
                            <w:pPr>
                              <w:pStyle w:val="Caption"/>
                              <w:rPr>
                                <w:color w:val="595959" w:themeColor="text1" w:themeTint="A6"/>
                              </w:rPr>
                            </w:pPr>
                            <w:bookmarkStart w:id="20" w:name="_Toc36752292"/>
                            <w:r>
                              <w:t xml:space="preserve">Figure </w:t>
                            </w:r>
                            <w:r w:rsidR="004273C1">
                              <w:fldChar w:fldCharType="begin"/>
                            </w:r>
                            <w:r w:rsidR="004273C1">
                              <w:instrText xml:space="preserve"> STYLEREF 1 \s </w:instrText>
                            </w:r>
                            <w:r w:rsidR="004273C1">
                              <w:fldChar w:fldCharType="separate"/>
                            </w:r>
                            <w:r w:rsidR="004273C1">
                              <w:rPr>
                                <w:noProof/>
                              </w:rPr>
                              <w:t>0</w:t>
                            </w:r>
                            <w:r w:rsidR="004273C1">
                              <w:fldChar w:fldCharType="end"/>
                            </w:r>
                            <w:r w:rsidR="004273C1">
                              <w:noBreakHyphen/>
                            </w:r>
                            <w:r w:rsidR="004273C1">
                              <w:fldChar w:fldCharType="begin"/>
                            </w:r>
                            <w:r w:rsidR="004273C1">
                              <w:instrText xml:space="preserve"> SEQ Figure \* ARABIC \s 1 </w:instrText>
                            </w:r>
                            <w:r w:rsidR="004273C1">
                              <w:fldChar w:fldCharType="separate"/>
                            </w:r>
                            <w:r w:rsidR="004273C1">
                              <w:rPr>
                                <w:noProof/>
                              </w:rPr>
                              <w:t>1</w:t>
                            </w:r>
                            <w:r w:rsidR="004273C1">
                              <w:fldChar w:fldCharType="end"/>
                            </w:r>
                            <w:r>
                              <w:t xml:space="preserve"> Work Breakdown Structure</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17C919F" id="_x0000_t202" coordsize="21600,21600" o:spt="202" path="m,l,21600r21600,l21600,xe">
                <v:stroke joinstyle="miter"/>
                <v:path gradientshapeok="t" o:connecttype="rect"/>
              </v:shapetype>
              <v:shape id="Text Box 10" o:spid="_x0000_s1026" type="#_x0000_t202" style="position:absolute;margin-left:-81pt;margin-top:496.9pt;width:595.0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" stroked="f">
                <v:textbox style="mso-fit-shape-to-text:t" inset="0,0,0,0">
                  <w:txbxContent>
                    <w:p w14:paraId="6AA006A7" w14:textId="5FC2D6C4" w:rsidR="007E3CE8" w:rsidRPr="00EF6127" w:rsidRDefault="007E3CE8" w:rsidP="007E3CE8">
                      <w:pPr>
                        <w:pStyle w:val="Caption"/>
                        <w:rPr>
                          <w:color w:val="595959" w:themeColor="text1" w:themeTint="A6"/>
                        </w:rPr>
                      </w:pPr>
                      <w:bookmarkStart w:id="21" w:name="_Toc36752292"/>
                      <w:r>
                        <w:t xml:space="preserve">Figure </w:t>
                      </w:r>
                      <w:r w:rsidR="004273C1">
                        <w:fldChar w:fldCharType="begin"/>
                      </w:r>
                      <w:r w:rsidR="004273C1">
                        <w:instrText xml:space="preserve"> STYLEREF 1 \s </w:instrText>
                      </w:r>
                      <w:r w:rsidR="004273C1">
                        <w:fldChar w:fldCharType="separate"/>
                      </w:r>
                      <w:r w:rsidR="004273C1">
                        <w:rPr>
                          <w:noProof/>
                        </w:rPr>
                        <w:t>0</w:t>
                      </w:r>
                      <w:r w:rsidR="004273C1">
                        <w:fldChar w:fldCharType="end"/>
                      </w:r>
                      <w:r w:rsidR="004273C1">
                        <w:noBreakHyphen/>
                      </w:r>
                      <w:r w:rsidR="004273C1">
                        <w:fldChar w:fldCharType="begin"/>
                      </w:r>
                      <w:r w:rsidR="004273C1">
                        <w:instrText xml:space="preserve"> SEQ Figure \* ARABIC \s 1 </w:instrText>
                      </w:r>
                      <w:r w:rsidR="004273C1">
                        <w:fldChar w:fldCharType="separate"/>
                      </w:r>
                      <w:r w:rsidR="004273C1">
                        <w:rPr>
                          <w:noProof/>
                        </w:rPr>
                        <w:t>1</w:t>
                      </w:r>
                      <w:r w:rsidR="004273C1">
                        <w:fldChar w:fldCharType="end"/>
                      </w:r>
                      <w:r>
                        <w:t xml:space="preserve"> Work Breakdown Structure</w:t>
                      </w:r>
                      <w:bookmarkEnd w:id="21"/>
                    </w:p>
                  </w:txbxContent>
                </v:textbox>
                <w10:wrap type="square"/>
              </v:shape>
            </w:pict>
          </mc:Fallback>
        </mc:AlternateContent>
      </w:r>
      <w:r w:rsidR="0023176B">
        <w:t xml:space="preserve">The work-breakdown structure has been identified </w:t>
      </w:r>
      <w:proofErr w:type="gramStart"/>
      <w:r w:rsidR="0023176B">
        <w:t>and also</w:t>
      </w:r>
      <w:proofErr w:type="gramEnd"/>
      <w:r w:rsidR="0023176B">
        <w:t xml:space="preserve"> a Gantt Chart has been created </w:t>
      </w:r>
      <w:r w:rsidR="00470CA6">
        <w:t>alongside work-breakdown structure.</w:t>
      </w:r>
    </w:p>
    <w:p w14:paraId="18728291" w14:textId="5985ACD9" w:rsidR="00B36030" w:rsidRPr="00B36030" w:rsidRDefault="00B36030" w:rsidP="00B36030"/>
    <w:p w14:paraId="3EF121F0" w14:textId="158E7534" w:rsidR="006D6C1D" w:rsidRDefault="006D6C1D" w:rsidP="00CE3D11"/>
    <w:p w14:paraId="493AE2D4" w14:textId="2B333125" w:rsidR="006D6C1D" w:rsidRDefault="006D6C1D" w:rsidP="00CE3D11"/>
    <w:p w14:paraId="1DF8B2B5" w14:textId="77777777" w:rsidR="00C47AEC" w:rsidRDefault="00C47AEC" w:rsidP="00CE3D11"/>
    <w:p w14:paraId="573907D1" w14:textId="77777777" w:rsidR="00C47AEC" w:rsidRDefault="00C47AEC" w:rsidP="00CE3D11"/>
    <w:p w14:paraId="27546ECA" w14:textId="4FE2A177" w:rsidR="00C47AEC" w:rsidRDefault="00A77858" w:rsidP="00CE3D11">
      <w:r>
        <w:rPr>
          <w:noProof/>
        </w:rPr>
        <w:drawing>
          <wp:anchor distT="0" distB="0" distL="114300" distR="114300" simplePos="0" relativeHeight="251677696" behindDoc="0" locked="0" layoutInCell="1" allowOverlap="1" wp14:anchorId="34100CD5" wp14:editId="28EBF192">
            <wp:simplePos x="0" y="0"/>
            <wp:positionH relativeFrom="column">
              <wp:posOffset>-885825</wp:posOffset>
            </wp:positionH>
            <wp:positionV relativeFrom="paragraph">
              <wp:posOffset>207645</wp:posOffset>
            </wp:positionV>
            <wp:extent cx="7469505" cy="2238375"/>
            <wp:effectExtent l="0" t="0" r="0" b="9525"/>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469505" cy="2238375"/>
                    </a:xfrm>
                    <a:prstGeom prst="rect">
                      <a:avLst/>
                    </a:prstGeom>
                    <a:noFill/>
                  </pic:spPr>
                </pic:pic>
              </a:graphicData>
            </a:graphic>
            <wp14:sizeRelH relativeFrom="margin">
              <wp14:pctWidth>0</wp14:pctWidth>
            </wp14:sizeRelH>
            <wp14:sizeRelV relativeFrom="margin">
              <wp14:pctHeight>0</wp14:pctHeight>
            </wp14:sizeRelV>
          </wp:anchor>
        </w:drawing>
      </w:r>
    </w:p>
    <w:p w14:paraId="02D6418A" w14:textId="12F4028A" w:rsidR="00CE3D11" w:rsidRPr="00CE3D11" w:rsidRDefault="00A77858" w:rsidP="00CE3D11">
      <w:r>
        <w:rPr>
          <w:noProof/>
        </w:rPr>
        <mc:AlternateContent>
          <mc:Choice Requires="wps">
            <w:drawing>
              <wp:anchor distT="0" distB="0" distL="114300" distR="114300" simplePos="0" relativeHeight="251663360" behindDoc="0" locked="0" layoutInCell="1" allowOverlap="1" wp14:anchorId="219D8214" wp14:editId="70581A3A">
                <wp:simplePos x="0" y="0"/>
                <wp:positionH relativeFrom="column">
                  <wp:posOffset>-986155</wp:posOffset>
                </wp:positionH>
                <wp:positionV relativeFrom="paragraph">
                  <wp:posOffset>2491105</wp:posOffset>
                </wp:positionV>
                <wp:extent cx="7545070" cy="635"/>
                <wp:effectExtent l="0" t="0" r="0" b="0"/>
                <wp:wrapSquare wrapText="bothSides"/>
                <wp:docPr id="16" name="Text Box 16"/>
                <wp:cNvGraphicFramePr/>
                <a:graphic xmlns:a="http://schemas.openxmlformats.org/drawingml/2006/main">
                  <a:graphicData uri="http://schemas.microsoft.com/office/word/2010/wordprocessingShape">
                    <wps:wsp>
                      <wps:cNvSpPr txBox="1"/>
                      <wps:spPr>
                        <a:xfrm>
                          <a:off x="0" y="0"/>
                          <a:ext cx="7545070" cy="635"/>
                        </a:xfrm>
                        <a:prstGeom prst="rect">
                          <a:avLst/>
                        </a:prstGeom>
                        <a:solidFill>
                          <a:prstClr val="white"/>
                        </a:solidFill>
                        <a:ln>
                          <a:noFill/>
                        </a:ln>
                      </wps:spPr>
                      <wps:txbx>
                        <w:txbxContent>
                          <w:p w14:paraId="67AB5C88" w14:textId="3F2047EF" w:rsidR="00773F55" w:rsidRPr="00AF21C9" w:rsidRDefault="00773F55" w:rsidP="00773F55">
                            <w:pPr>
                              <w:pStyle w:val="Caption"/>
                              <w:rPr>
                                <w:noProof/>
                                <w:color w:val="595959" w:themeColor="text1" w:themeTint="A6"/>
                              </w:rPr>
                            </w:pPr>
                            <w:bookmarkStart w:id="22" w:name="_Toc36752249"/>
                            <w:bookmarkStart w:id="23" w:name="_Toc36752293"/>
                            <w:r>
                              <w:t xml:space="preserve">Figure </w:t>
                            </w:r>
                            <w:r w:rsidR="004273C1">
                              <w:fldChar w:fldCharType="begin"/>
                            </w:r>
                            <w:r w:rsidR="004273C1">
                              <w:instrText xml:space="preserve"> STYLEREF 1 \s </w:instrText>
                            </w:r>
                            <w:r w:rsidR="004273C1">
                              <w:fldChar w:fldCharType="separate"/>
                            </w:r>
                            <w:r w:rsidR="004273C1">
                              <w:rPr>
                                <w:noProof/>
                              </w:rPr>
                              <w:t>0</w:t>
                            </w:r>
                            <w:r w:rsidR="004273C1">
                              <w:fldChar w:fldCharType="end"/>
                            </w:r>
                            <w:r w:rsidR="004273C1">
                              <w:noBreakHyphen/>
                            </w:r>
                            <w:r w:rsidR="004273C1">
                              <w:fldChar w:fldCharType="begin"/>
                            </w:r>
                            <w:r w:rsidR="004273C1">
                              <w:instrText xml:space="preserve"> SEQ Figure \* ARABIC \s 1 </w:instrText>
                            </w:r>
                            <w:r w:rsidR="004273C1">
                              <w:fldChar w:fldCharType="separate"/>
                            </w:r>
                            <w:r w:rsidR="004273C1">
                              <w:rPr>
                                <w:noProof/>
                              </w:rPr>
                              <w:t>2</w:t>
                            </w:r>
                            <w:r w:rsidR="004273C1">
                              <w:fldChar w:fldCharType="end"/>
                            </w:r>
                            <w:r>
                              <w:t xml:space="preserve"> Gantt Chart (1)</w:t>
                            </w:r>
                            <w:bookmarkEnd w:id="22"/>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9D8214" id="Text Box 16" o:spid="_x0000_s1027" type="#_x0000_t202" style="position:absolute;margin-left:-77.65pt;margin-top:196.15pt;width:594.1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" stroked="f">
                <v:textbox style="mso-fit-shape-to-text:t" inset="0,0,0,0">
                  <w:txbxContent>
                    <w:p w14:paraId="67AB5C88" w14:textId="3F2047EF" w:rsidR="00773F55" w:rsidRPr="00AF21C9" w:rsidRDefault="00773F55" w:rsidP="00773F55">
                      <w:pPr>
                        <w:pStyle w:val="Caption"/>
                        <w:rPr>
                          <w:noProof/>
                          <w:color w:val="595959" w:themeColor="text1" w:themeTint="A6"/>
                        </w:rPr>
                      </w:pPr>
                      <w:bookmarkStart w:id="24" w:name="_Toc36752249"/>
                      <w:bookmarkStart w:id="25" w:name="_Toc36752293"/>
                      <w:r>
                        <w:t xml:space="preserve">Figure </w:t>
                      </w:r>
                      <w:r w:rsidR="004273C1">
                        <w:fldChar w:fldCharType="begin"/>
                      </w:r>
                      <w:r w:rsidR="004273C1">
                        <w:instrText xml:space="preserve"> STYLEREF 1 \s </w:instrText>
                      </w:r>
                      <w:r w:rsidR="004273C1">
                        <w:fldChar w:fldCharType="separate"/>
                      </w:r>
                      <w:r w:rsidR="004273C1">
                        <w:rPr>
                          <w:noProof/>
                        </w:rPr>
                        <w:t>0</w:t>
                      </w:r>
                      <w:r w:rsidR="004273C1">
                        <w:fldChar w:fldCharType="end"/>
                      </w:r>
                      <w:r w:rsidR="004273C1">
                        <w:noBreakHyphen/>
                      </w:r>
                      <w:r w:rsidR="004273C1">
                        <w:fldChar w:fldCharType="begin"/>
                      </w:r>
                      <w:r w:rsidR="004273C1">
                        <w:instrText xml:space="preserve"> SEQ Figure \* ARABIC \s 1 </w:instrText>
                      </w:r>
                      <w:r w:rsidR="004273C1">
                        <w:fldChar w:fldCharType="separate"/>
                      </w:r>
                      <w:r w:rsidR="004273C1">
                        <w:rPr>
                          <w:noProof/>
                        </w:rPr>
                        <w:t>2</w:t>
                      </w:r>
                      <w:r w:rsidR="004273C1">
                        <w:fldChar w:fldCharType="end"/>
                      </w:r>
                      <w:r>
                        <w:t xml:space="preserve"> Gantt Chart (1)</w:t>
                      </w:r>
                      <w:bookmarkEnd w:id="24"/>
                      <w:bookmarkEnd w:id="25"/>
                    </w:p>
                  </w:txbxContent>
                </v:textbox>
                <w10:wrap type="square"/>
              </v:shape>
            </w:pict>
          </mc:Fallback>
        </mc:AlternateContent>
      </w:r>
    </w:p>
    <w:p w14:paraId="558089D4" w14:textId="60A739D1" w:rsidR="008C00E8" w:rsidRPr="008C00E8" w:rsidRDefault="008C00E8" w:rsidP="00C47AEC">
      <w:r>
        <w:rPr>
          <w:noProof/>
        </w:rPr>
        <mc:AlternateContent>
          <mc:Choice Requires="wps">
            <w:drawing>
              <wp:anchor distT="0" distB="0" distL="114300" distR="114300" simplePos="0" relativeHeight="251666432" behindDoc="0" locked="0" layoutInCell="1" allowOverlap="1" wp14:anchorId="1C7F4496" wp14:editId="3D822763">
                <wp:simplePos x="0" y="0"/>
                <wp:positionH relativeFrom="column">
                  <wp:posOffset>-1005840</wp:posOffset>
                </wp:positionH>
                <wp:positionV relativeFrom="paragraph">
                  <wp:posOffset>3851910</wp:posOffset>
                </wp:positionV>
                <wp:extent cx="7543165" cy="297180"/>
                <wp:effectExtent l="0" t="0" r="635" b="7620"/>
                <wp:wrapSquare wrapText="bothSides"/>
                <wp:docPr id="18" name="Text Box 18"/>
                <wp:cNvGraphicFramePr/>
                <a:graphic xmlns:a="http://schemas.openxmlformats.org/drawingml/2006/main">
                  <a:graphicData uri="http://schemas.microsoft.com/office/word/2010/wordprocessingShape">
                    <wps:wsp>
                      <wps:cNvSpPr txBox="1"/>
                      <wps:spPr>
                        <a:xfrm>
                          <a:off x="0" y="0"/>
                          <a:ext cx="7543165" cy="297180"/>
                        </a:xfrm>
                        <a:prstGeom prst="rect">
                          <a:avLst/>
                        </a:prstGeom>
                        <a:solidFill>
                          <a:prstClr val="white"/>
                        </a:solidFill>
                        <a:ln>
                          <a:noFill/>
                        </a:ln>
                      </wps:spPr>
                      <wps:txbx>
                        <w:txbxContent>
                          <w:p w14:paraId="0607571E" w14:textId="75E45507" w:rsidR="00C47AEC" w:rsidRDefault="00C47AEC" w:rsidP="00C47AEC">
                            <w:pPr>
                              <w:pStyle w:val="Caption"/>
                            </w:pPr>
                            <w:bookmarkStart w:id="26" w:name="_Toc36752250"/>
                            <w:bookmarkStart w:id="27" w:name="_Toc36752294"/>
                            <w:r>
                              <w:t xml:space="preserve">Figure </w:t>
                            </w:r>
                            <w:r w:rsidR="004273C1">
                              <w:fldChar w:fldCharType="begin"/>
                            </w:r>
                            <w:r w:rsidR="004273C1">
                              <w:instrText xml:space="preserve"> STYLEREF 1 \s </w:instrText>
                            </w:r>
                            <w:r w:rsidR="004273C1">
                              <w:fldChar w:fldCharType="separate"/>
                            </w:r>
                            <w:r w:rsidR="004273C1">
                              <w:rPr>
                                <w:noProof/>
                              </w:rPr>
                              <w:t>0</w:t>
                            </w:r>
                            <w:r w:rsidR="004273C1">
                              <w:fldChar w:fldCharType="end"/>
                            </w:r>
                            <w:r w:rsidR="004273C1">
                              <w:noBreakHyphen/>
                            </w:r>
                            <w:r w:rsidR="004273C1">
                              <w:fldChar w:fldCharType="begin"/>
                            </w:r>
                            <w:r w:rsidR="004273C1">
                              <w:instrText xml:space="preserve"> SEQ Figure \* ARABIC \s 1 </w:instrText>
                            </w:r>
                            <w:r w:rsidR="004273C1">
                              <w:fldChar w:fldCharType="separate"/>
                            </w:r>
                            <w:r w:rsidR="004273C1">
                              <w:rPr>
                                <w:noProof/>
                              </w:rPr>
                              <w:t>3</w:t>
                            </w:r>
                            <w:r w:rsidR="004273C1">
                              <w:fldChar w:fldCharType="end"/>
                            </w:r>
                            <w:r>
                              <w:t xml:space="preserve"> Gantt Chart</w:t>
                            </w:r>
                            <w:r w:rsidR="004C7259">
                              <w:t xml:space="preserve"> </w:t>
                            </w:r>
                            <w:r>
                              <w:t>(2)</w:t>
                            </w:r>
                            <w:bookmarkEnd w:id="26"/>
                            <w:bookmarkEnd w:id="27"/>
                          </w:p>
                          <w:p w14:paraId="412BA7C0" w14:textId="77777777" w:rsidR="00C47AEC" w:rsidRPr="00C47AEC" w:rsidRDefault="00C47AEC" w:rsidP="00C47AEC"/>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C7F4496" id="Text Box 18" o:spid="_x0000_s1028" type="#_x0000_t202" style="position:absolute;margin-left:-79.2pt;margin-top:303.3pt;width:593.95pt;height:23.4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" stroked="f">
                <v:textbox inset="0,0,0,0">
                  <w:txbxContent>
                    <w:p w14:paraId="0607571E" w14:textId="75E45507" w:rsidR="00C47AEC" w:rsidRDefault="00C47AEC" w:rsidP="00C47AEC">
                      <w:pPr>
                        <w:pStyle w:val="Caption"/>
                      </w:pPr>
                      <w:bookmarkStart w:id="28" w:name="_Toc36752250"/>
                      <w:bookmarkStart w:id="29" w:name="_Toc36752294"/>
                      <w:r>
                        <w:t xml:space="preserve">Figure </w:t>
                      </w:r>
                      <w:r w:rsidR="004273C1">
                        <w:fldChar w:fldCharType="begin"/>
                      </w:r>
                      <w:r w:rsidR="004273C1">
                        <w:instrText xml:space="preserve"> STYLEREF 1 \s </w:instrText>
                      </w:r>
                      <w:r w:rsidR="004273C1">
                        <w:fldChar w:fldCharType="separate"/>
                      </w:r>
                      <w:r w:rsidR="004273C1">
                        <w:rPr>
                          <w:noProof/>
                        </w:rPr>
                        <w:t>0</w:t>
                      </w:r>
                      <w:r w:rsidR="004273C1">
                        <w:fldChar w:fldCharType="end"/>
                      </w:r>
                      <w:r w:rsidR="004273C1">
                        <w:noBreakHyphen/>
                      </w:r>
                      <w:r w:rsidR="004273C1">
                        <w:fldChar w:fldCharType="begin"/>
                      </w:r>
                      <w:r w:rsidR="004273C1">
                        <w:instrText xml:space="preserve"> SEQ Figure \* ARABIC \s 1 </w:instrText>
                      </w:r>
                      <w:r w:rsidR="004273C1">
                        <w:fldChar w:fldCharType="separate"/>
                      </w:r>
                      <w:r w:rsidR="004273C1">
                        <w:rPr>
                          <w:noProof/>
                        </w:rPr>
                        <w:t>3</w:t>
                      </w:r>
                      <w:r w:rsidR="004273C1">
                        <w:fldChar w:fldCharType="end"/>
                      </w:r>
                      <w:r>
                        <w:t xml:space="preserve"> Gantt Chart</w:t>
                      </w:r>
                      <w:r w:rsidR="004C7259">
                        <w:t xml:space="preserve"> </w:t>
                      </w:r>
                      <w:r>
                        <w:t>(2)</w:t>
                      </w:r>
                      <w:bookmarkEnd w:id="28"/>
                      <w:bookmarkEnd w:id="29"/>
                    </w:p>
                    <w:p w14:paraId="412BA7C0" w14:textId="77777777" w:rsidR="00C47AEC" w:rsidRPr="00C47AEC" w:rsidRDefault="00C47AEC" w:rsidP="00C47AEC"/>
                  </w:txbxContent>
                </v:textbox>
                <w10:wrap type="square"/>
              </v:shape>
            </w:pict>
          </mc:Fallback>
        </mc:AlternateContent>
      </w:r>
      <w:r>
        <w:rPr>
          <w:noProof/>
        </w:rPr>
        <w:drawing>
          <wp:anchor distT="0" distB="0" distL="114300" distR="114300" simplePos="0" relativeHeight="251678720" behindDoc="0" locked="0" layoutInCell="1" allowOverlap="1" wp14:anchorId="5DD528EE" wp14:editId="3773665E">
            <wp:simplePos x="0" y="0"/>
            <wp:positionH relativeFrom="column">
              <wp:posOffset>-990600</wp:posOffset>
            </wp:positionH>
            <wp:positionV relativeFrom="paragraph">
              <wp:posOffset>1219200</wp:posOffset>
            </wp:positionV>
            <wp:extent cx="7332639" cy="1641490"/>
            <wp:effectExtent l="0" t="0" r="1905"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7332639" cy="1641490"/>
                    </a:xfrm>
                    <a:prstGeom prst="rect">
                      <a:avLst/>
                    </a:prstGeom>
                    <a:noFill/>
                  </pic:spPr>
                </pic:pic>
              </a:graphicData>
            </a:graphic>
            <wp14:sizeRelH relativeFrom="page">
              <wp14:pctWidth>0</wp14:pctWidth>
            </wp14:sizeRelH>
            <wp14:sizeRelV relativeFrom="page">
              <wp14:pctHeight>0</wp14:pctHeight>
            </wp14:sizeRelV>
          </wp:anchor>
        </w:drawing>
      </w:r>
      <w:r w:rsidR="00C47AEC">
        <w:br w:type="page"/>
      </w:r>
    </w:p>
    <w:p w14:paraId="30570288" w14:textId="42CF48CA" w:rsidR="005F4431" w:rsidRDefault="00D375EB" w:rsidP="00354002">
      <w:pPr>
        <w:pStyle w:val="Heading2"/>
      </w:pPr>
      <w:bookmarkStart w:id="30" w:name="_Toc36752229"/>
      <w:r>
        <w:lastRenderedPageBreak/>
        <w:t>F</w:t>
      </w:r>
      <w:r w:rsidR="004A1159">
        <w:t>unctional</w:t>
      </w:r>
      <w:r w:rsidR="00354002">
        <w:t xml:space="preserve"> and Non-functional Requirements</w:t>
      </w:r>
      <w:bookmarkEnd w:id="30"/>
    </w:p>
    <w:p w14:paraId="2F63C4DE" w14:textId="75CA7B9E" w:rsidR="00606020" w:rsidRDefault="005B4678" w:rsidP="00692404">
      <w:r>
        <w:t>Functional Requirements:</w:t>
      </w:r>
    </w:p>
    <w:p w14:paraId="2A311513" w14:textId="41B8B313" w:rsidR="004E64B5" w:rsidRDefault="00F327B0" w:rsidP="004E64B5">
      <w:pPr>
        <w:pStyle w:val="ListParagraph"/>
        <w:numPr>
          <w:ilvl w:val="0"/>
          <w:numId w:val="18"/>
        </w:numPr>
      </w:pPr>
      <w:r>
        <w:t>Allow user to create a</w:t>
      </w:r>
      <w:r w:rsidR="009D65CA">
        <w:t xml:space="preserve">n account with </w:t>
      </w:r>
      <w:r w:rsidR="004B2110">
        <w:t>u</w:t>
      </w:r>
      <w:r w:rsidR="004E64B5">
        <w:t>sername</w:t>
      </w:r>
      <w:r w:rsidR="009D65CA">
        <w:t xml:space="preserve"> and password.</w:t>
      </w:r>
      <w:r w:rsidR="008C5332">
        <w:t xml:space="preserve"> </w:t>
      </w:r>
      <w:r w:rsidR="004E64B5">
        <w:t xml:space="preserve">User can choose their </w:t>
      </w:r>
      <w:r w:rsidR="00C06D29">
        <w:t>U</w:t>
      </w:r>
      <w:r w:rsidR="004E64B5">
        <w:t xml:space="preserve">sername, but it must be unique, and </w:t>
      </w:r>
      <w:r w:rsidR="00D54724">
        <w:t xml:space="preserve">the </w:t>
      </w:r>
      <w:r w:rsidR="004E64B5">
        <w:t xml:space="preserve">password will have </w:t>
      </w:r>
      <w:r w:rsidR="00D54724">
        <w:t>specific</w:t>
      </w:r>
      <w:r w:rsidR="004E64B5">
        <w:t xml:space="preserve"> criteria.</w:t>
      </w:r>
    </w:p>
    <w:p w14:paraId="0C383E15" w14:textId="65BAAB34" w:rsidR="00CC57D5" w:rsidRDefault="0096411D" w:rsidP="004E64B5">
      <w:pPr>
        <w:pStyle w:val="ListParagraph"/>
        <w:numPr>
          <w:ilvl w:val="0"/>
          <w:numId w:val="18"/>
        </w:numPr>
      </w:pPr>
      <w:r>
        <w:t xml:space="preserve">Allow user to reset </w:t>
      </w:r>
      <w:r w:rsidR="004B2110">
        <w:t xml:space="preserve">the </w:t>
      </w:r>
      <w:r>
        <w:t>password if necessary</w:t>
      </w:r>
      <w:r w:rsidR="00646698">
        <w:t xml:space="preserve">. </w:t>
      </w:r>
    </w:p>
    <w:p w14:paraId="5E18C0CA" w14:textId="5C0D80DE" w:rsidR="009D65CA" w:rsidRDefault="004D5173" w:rsidP="00606020">
      <w:pPr>
        <w:pStyle w:val="ListParagraph"/>
        <w:numPr>
          <w:ilvl w:val="0"/>
          <w:numId w:val="18"/>
        </w:numPr>
      </w:pPr>
      <w:r>
        <w:t xml:space="preserve">The software </w:t>
      </w:r>
      <w:r w:rsidR="009F18B5">
        <w:t xml:space="preserve">should </w:t>
      </w:r>
      <w:r>
        <w:t>s</w:t>
      </w:r>
      <w:r w:rsidR="009D65CA">
        <w:t xml:space="preserve">tore </w:t>
      </w:r>
      <w:r w:rsidR="009F18B5">
        <w:t xml:space="preserve">the </w:t>
      </w:r>
      <w:r w:rsidR="009D65CA">
        <w:t>user’s information</w:t>
      </w:r>
      <w:r w:rsidR="006D579B">
        <w:t xml:space="preserve"> in a database.</w:t>
      </w:r>
    </w:p>
    <w:p w14:paraId="123E91CD" w14:textId="3D5352B8" w:rsidR="00EC6C7F" w:rsidRDefault="00EC6C7F" w:rsidP="00606020">
      <w:pPr>
        <w:pStyle w:val="ListParagraph"/>
        <w:numPr>
          <w:ilvl w:val="0"/>
          <w:numId w:val="18"/>
        </w:numPr>
      </w:pPr>
      <w:r>
        <w:t xml:space="preserve">User can </w:t>
      </w:r>
      <w:r w:rsidR="00F138A4">
        <w:t>update their information</w:t>
      </w:r>
      <w:r w:rsidR="00D01668">
        <w:t xml:space="preserve"> and delete their account if they want.</w:t>
      </w:r>
    </w:p>
    <w:p w14:paraId="189F66E2" w14:textId="07F491D3" w:rsidR="009D65CA" w:rsidRDefault="009D65CA" w:rsidP="00606020">
      <w:pPr>
        <w:pStyle w:val="ListParagraph"/>
        <w:numPr>
          <w:ilvl w:val="0"/>
          <w:numId w:val="18"/>
        </w:numPr>
      </w:pPr>
      <w:r>
        <w:t>Allow access to the software with valid id and password.</w:t>
      </w:r>
    </w:p>
    <w:p w14:paraId="4C8B00B3" w14:textId="34771A14" w:rsidR="009D65CA" w:rsidRDefault="00B111B2" w:rsidP="00606020">
      <w:pPr>
        <w:pStyle w:val="ListParagraph"/>
        <w:numPr>
          <w:ilvl w:val="0"/>
          <w:numId w:val="18"/>
        </w:numPr>
      </w:pPr>
      <w:r>
        <w:t xml:space="preserve">Admin will have predefined </w:t>
      </w:r>
      <w:r w:rsidR="00C06D29">
        <w:t>U</w:t>
      </w:r>
      <w:r>
        <w:t>sername and password.</w:t>
      </w:r>
    </w:p>
    <w:p w14:paraId="41C26C47" w14:textId="323039AA" w:rsidR="00B111B2" w:rsidRDefault="00B111B2" w:rsidP="00606020">
      <w:pPr>
        <w:pStyle w:val="ListParagraph"/>
        <w:numPr>
          <w:ilvl w:val="0"/>
          <w:numId w:val="18"/>
        </w:numPr>
      </w:pPr>
      <w:r>
        <w:t xml:space="preserve">Admin will be able to add </w:t>
      </w:r>
      <w:r w:rsidR="009535B1">
        <w:t xml:space="preserve">restaurant details in the system. </w:t>
      </w:r>
    </w:p>
    <w:p w14:paraId="7F210DD7" w14:textId="736E4610" w:rsidR="004424F6" w:rsidRDefault="004424F6" w:rsidP="00606020">
      <w:pPr>
        <w:pStyle w:val="ListParagraph"/>
        <w:numPr>
          <w:ilvl w:val="0"/>
          <w:numId w:val="18"/>
        </w:numPr>
      </w:pPr>
      <w:r>
        <w:t>Admin can update restaurant details or delete them.</w:t>
      </w:r>
    </w:p>
    <w:p w14:paraId="6882DC2E" w14:textId="294CD3E5" w:rsidR="004424F6" w:rsidRDefault="00F34D62" w:rsidP="00606020">
      <w:pPr>
        <w:pStyle w:val="ListParagraph"/>
        <w:numPr>
          <w:ilvl w:val="0"/>
          <w:numId w:val="18"/>
        </w:numPr>
      </w:pPr>
      <w:r>
        <w:t>Admin also ha</w:t>
      </w:r>
      <w:r w:rsidR="004D5173">
        <w:t>s</w:t>
      </w:r>
      <w:r>
        <w:t xml:space="preserve"> </w:t>
      </w:r>
      <w:r w:rsidR="004D5173">
        <w:t xml:space="preserve">the </w:t>
      </w:r>
      <w:r>
        <w:t xml:space="preserve">privilege to delete </w:t>
      </w:r>
      <w:r w:rsidR="00D01668">
        <w:t>a user’s account.</w:t>
      </w:r>
    </w:p>
    <w:p w14:paraId="40C9FCC9" w14:textId="7EF5A866" w:rsidR="00BE0700" w:rsidRDefault="00BE0700" w:rsidP="00606020">
      <w:pPr>
        <w:pStyle w:val="ListParagraph"/>
        <w:numPr>
          <w:ilvl w:val="0"/>
          <w:numId w:val="18"/>
        </w:numPr>
      </w:pPr>
      <w:r>
        <w:t xml:space="preserve">User </w:t>
      </w:r>
      <w:r w:rsidR="00E872EC">
        <w:t xml:space="preserve">logged in the system will see all the restaurant </w:t>
      </w:r>
      <w:r w:rsidR="00C61E48">
        <w:t xml:space="preserve">added by the </w:t>
      </w:r>
      <w:r w:rsidR="00AE4F44">
        <w:t>a</w:t>
      </w:r>
      <w:r w:rsidR="00C61E48">
        <w:t xml:space="preserve">dmin. The restaurant can be </w:t>
      </w:r>
      <w:r w:rsidR="00B44071">
        <w:t xml:space="preserve">ranked according to their </w:t>
      </w:r>
      <w:r w:rsidR="00753D92">
        <w:t xml:space="preserve">review rating </w:t>
      </w:r>
      <w:r w:rsidR="009C06FA">
        <w:t xml:space="preserve">or </w:t>
      </w:r>
      <w:r w:rsidR="00E8561D">
        <w:t>by alphabetical order.</w:t>
      </w:r>
    </w:p>
    <w:p w14:paraId="44E340C4" w14:textId="69053A8D" w:rsidR="00E8561D" w:rsidRDefault="00793E01" w:rsidP="00606020">
      <w:pPr>
        <w:pStyle w:val="ListParagraph"/>
        <w:numPr>
          <w:ilvl w:val="0"/>
          <w:numId w:val="18"/>
        </w:numPr>
      </w:pPr>
      <w:r>
        <w:t xml:space="preserve">Allow user to add </w:t>
      </w:r>
      <w:r w:rsidR="009F18B5">
        <w:t xml:space="preserve">a </w:t>
      </w:r>
      <w:r>
        <w:t xml:space="preserve">review </w:t>
      </w:r>
      <w:r w:rsidR="001379D9">
        <w:t xml:space="preserve">for a restaurant. </w:t>
      </w:r>
      <w:r w:rsidR="007A5E95">
        <w:t xml:space="preserve">The review </w:t>
      </w:r>
      <w:r w:rsidR="009F18B5">
        <w:t xml:space="preserve">is displayed to </w:t>
      </w:r>
      <w:r w:rsidR="007A5E95">
        <w:t>everyone</w:t>
      </w:r>
      <w:r w:rsidR="007710B1">
        <w:t>, but it</w:t>
      </w:r>
      <w:r w:rsidR="007A5E95">
        <w:t xml:space="preserve"> can be edited or deleted by th</w:t>
      </w:r>
      <w:r w:rsidR="00FA550D">
        <w:t>e person who added the review.</w:t>
      </w:r>
      <w:r w:rsidR="00FF0398">
        <w:t xml:space="preserve"> There will be a five</w:t>
      </w:r>
      <w:r w:rsidR="00992E27">
        <w:t>-</w:t>
      </w:r>
      <w:r w:rsidR="00FF0398">
        <w:t xml:space="preserve">star rating system </w:t>
      </w:r>
      <w:r w:rsidR="00992E27">
        <w:t xml:space="preserve">that </w:t>
      </w:r>
      <w:r w:rsidR="00BC6192">
        <w:t xml:space="preserve">a </w:t>
      </w:r>
      <w:r w:rsidR="00992E27">
        <w:t xml:space="preserve">user can use to rate the restaurant. </w:t>
      </w:r>
    </w:p>
    <w:p w14:paraId="3C8A3047" w14:textId="046A6F6E" w:rsidR="00A95F1C" w:rsidRDefault="007710B1" w:rsidP="00606020">
      <w:pPr>
        <w:pStyle w:val="ListParagraph"/>
        <w:numPr>
          <w:ilvl w:val="0"/>
          <w:numId w:val="18"/>
        </w:numPr>
      </w:pPr>
      <w:r>
        <w:t>A r</w:t>
      </w:r>
      <w:r w:rsidR="009517D4">
        <w:t xml:space="preserve">eview can only be </w:t>
      </w:r>
      <w:r w:rsidR="00FE6E87">
        <w:t xml:space="preserve">added if the user has been to the </w:t>
      </w:r>
      <w:r w:rsidR="00441D08">
        <w:t xml:space="preserve">restaurant in </w:t>
      </w:r>
      <w:r>
        <w:t xml:space="preserve">the </w:t>
      </w:r>
      <w:r w:rsidR="00441D08">
        <w:t xml:space="preserve">past thirty days. </w:t>
      </w:r>
    </w:p>
    <w:p w14:paraId="3C0C5C87" w14:textId="024189B5" w:rsidR="00D11157" w:rsidRDefault="00D11157" w:rsidP="0093665F">
      <w:pPr>
        <w:pStyle w:val="ListParagraph"/>
        <w:numPr>
          <w:ilvl w:val="0"/>
          <w:numId w:val="18"/>
        </w:numPr>
      </w:pPr>
      <w:r>
        <w:t xml:space="preserve">User should be able to search for </w:t>
      </w:r>
      <w:r w:rsidR="007710B1">
        <w:t xml:space="preserve">a </w:t>
      </w:r>
      <w:r>
        <w:t>restaurant using a search bar.</w:t>
      </w:r>
      <w:r w:rsidR="0093665F">
        <w:t xml:space="preserve"> User can </w:t>
      </w:r>
      <w:r w:rsidR="00EE030D">
        <w:t>filter results based on categories of restaurants.</w:t>
      </w:r>
    </w:p>
    <w:p w14:paraId="2465C12A" w14:textId="7EFBFF90" w:rsidR="00EE030D" w:rsidRDefault="009201E2" w:rsidP="0093665F">
      <w:pPr>
        <w:pStyle w:val="ListParagraph"/>
        <w:numPr>
          <w:ilvl w:val="0"/>
          <w:numId w:val="18"/>
        </w:numPr>
      </w:pPr>
      <w:r>
        <w:t>User should be able to log out of the system.</w:t>
      </w:r>
    </w:p>
    <w:p w14:paraId="1CEC7CAC" w14:textId="2ABB5AA8" w:rsidR="00C56B82" w:rsidRDefault="00C56B82" w:rsidP="00C56B82">
      <w:pPr>
        <w:ind w:left="420"/>
      </w:pPr>
      <w:r>
        <w:t xml:space="preserve">It is likely that </w:t>
      </w:r>
      <w:r w:rsidR="00D2699B">
        <w:t xml:space="preserve">the </w:t>
      </w:r>
      <w:r w:rsidR="0069589D">
        <w:t xml:space="preserve">final product may or may not incorporate all </w:t>
      </w:r>
      <w:r w:rsidR="00F32901">
        <w:t>the functions mentioned above</w:t>
      </w:r>
      <w:r w:rsidR="0069589D">
        <w:t xml:space="preserve">. They will be evaluated at the later stage. </w:t>
      </w:r>
    </w:p>
    <w:p w14:paraId="503745DB" w14:textId="59302D2F" w:rsidR="00C56B82" w:rsidRDefault="00C56B82" w:rsidP="00C56B82">
      <w:r>
        <w:t>Non</w:t>
      </w:r>
      <w:r w:rsidR="00F94DBD">
        <w:t>-</w:t>
      </w:r>
      <w:r>
        <w:t>Functional Requirements:</w:t>
      </w:r>
    </w:p>
    <w:p w14:paraId="284244A9" w14:textId="36523BCC" w:rsidR="00F94DBD" w:rsidRDefault="000E01E5" w:rsidP="00272013">
      <w:pPr>
        <w:pStyle w:val="ListParagraph"/>
        <w:numPr>
          <w:ilvl w:val="0"/>
          <w:numId w:val="19"/>
        </w:numPr>
      </w:pPr>
      <w:r w:rsidRPr="00D44BCD">
        <w:rPr>
          <w:b/>
          <w:bCs/>
        </w:rPr>
        <w:t>Data Integrity</w:t>
      </w:r>
      <w:r>
        <w:t xml:space="preserve">. The data provided by the users will be used </w:t>
      </w:r>
      <w:r w:rsidR="00A67FF9">
        <w:t xml:space="preserve">binding </w:t>
      </w:r>
      <w:r w:rsidR="002944C6">
        <w:t>by the regulation of dat</w:t>
      </w:r>
      <w:r w:rsidR="004E6F3E">
        <w:t>a use.</w:t>
      </w:r>
      <w:r w:rsidR="008566A2">
        <w:t xml:space="preserve"> Storing and processing of data will comply with </w:t>
      </w:r>
      <w:r w:rsidR="00D94420">
        <w:t xml:space="preserve">the </w:t>
      </w:r>
      <w:r w:rsidR="002658FB">
        <w:t xml:space="preserve">Data Protection Act </w:t>
      </w:r>
      <w:r w:rsidR="00AC6DF1">
        <w:t>2018.</w:t>
      </w:r>
      <w:sdt>
        <w:sdtPr>
          <w:id w:val="-1755124642"/>
          <w:citation/>
        </w:sdtPr>
        <w:sdtEndPr/>
        <w:sdtContent>
          <w:r w:rsidR="00161285">
            <w:fldChar w:fldCharType="begin"/>
          </w:r>
          <w:r w:rsidR="00161285">
            <w:instrText xml:space="preserve"> CITATION Leg \l 2057 </w:instrText>
          </w:r>
          <w:r w:rsidR="00161285">
            <w:fldChar w:fldCharType="separate"/>
          </w:r>
          <w:r w:rsidR="00161285">
            <w:rPr>
              <w:noProof/>
            </w:rPr>
            <w:t xml:space="preserve"> </w:t>
          </w:r>
          <w:r w:rsidR="00161285" w:rsidRPr="00161285">
            <w:rPr>
              <w:noProof/>
            </w:rPr>
            <w:t>(Legislation.gov.uk, n.d.)</w:t>
          </w:r>
          <w:r w:rsidR="00161285">
            <w:fldChar w:fldCharType="end"/>
          </w:r>
        </w:sdtContent>
      </w:sdt>
    </w:p>
    <w:p w14:paraId="4FFE71BF" w14:textId="6AE8C0A6" w:rsidR="00303861" w:rsidRDefault="00303861" w:rsidP="00272013">
      <w:pPr>
        <w:pStyle w:val="ListParagraph"/>
        <w:numPr>
          <w:ilvl w:val="0"/>
          <w:numId w:val="19"/>
        </w:numPr>
      </w:pPr>
      <w:r w:rsidRPr="00D44BCD">
        <w:rPr>
          <w:b/>
          <w:bCs/>
        </w:rPr>
        <w:t>Security</w:t>
      </w:r>
      <w:r>
        <w:t xml:space="preserve">. </w:t>
      </w:r>
      <w:r w:rsidR="008B5724">
        <w:t xml:space="preserve">The </w:t>
      </w:r>
      <w:r w:rsidR="00AA6EFE">
        <w:t xml:space="preserve">login must be secure. </w:t>
      </w:r>
      <w:r w:rsidR="00E3586A">
        <w:t>Implem</w:t>
      </w:r>
      <w:r w:rsidR="007169E9">
        <w:t>e</w:t>
      </w:r>
      <w:r w:rsidR="00E3586A">
        <w:t>nt s</w:t>
      </w:r>
      <w:r w:rsidR="00AA6EFE">
        <w:t xml:space="preserve">ession management. </w:t>
      </w:r>
      <w:r w:rsidR="007169E9">
        <w:t>Protect the database</w:t>
      </w:r>
      <w:r w:rsidR="00D44BCD">
        <w:t xml:space="preserve"> from threats such as SQL injection.</w:t>
      </w:r>
      <w:r w:rsidR="007B7D9D">
        <w:t xml:space="preserve"> </w:t>
      </w:r>
      <w:r w:rsidR="00876FFE">
        <w:t>Unsuccessful</w:t>
      </w:r>
      <w:r w:rsidR="007B7D9D">
        <w:t xml:space="preserve"> login tries should </w:t>
      </w:r>
      <w:r w:rsidR="00876FFE">
        <w:t xml:space="preserve">have audit trailing. </w:t>
      </w:r>
    </w:p>
    <w:p w14:paraId="54FC0414" w14:textId="6D1F9406" w:rsidR="00C72C4B" w:rsidRDefault="00C72C4B" w:rsidP="00272013">
      <w:pPr>
        <w:pStyle w:val="ListParagraph"/>
        <w:numPr>
          <w:ilvl w:val="0"/>
          <w:numId w:val="19"/>
        </w:numPr>
      </w:pPr>
      <w:r>
        <w:rPr>
          <w:b/>
          <w:bCs/>
        </w:rPr>
        <w:t>Usability</w:t>
      </w:r>
      <w:r w:rsidRPr="00C72C4B">
        <w:t>.</w:t>
      </w:r>
      <w:r>
        <w:t xml:space="preserve"> The software should be easy to use. </w:t>
      </w:r>
    </w:p>
    <w:p w14:paraId="6F7E8CA2" w14:textId="1D8A6E03" w:rsidR="007E379D" w:rsidRDefault="003C1F37" w:rsidP="00272013">
      <w:pPr>
        <w:pStyle w:val="ListParagraph"/>
        <w:numPr>
          <w:ilvl w:val="0"/>
          <w:numId w:val="19"/>
        </w:numPr>
      </w:pPr>
      <w:r>
        <w:rPr>
          <w:b/>
          <w:bCs/>
        </w:rPr>
        <w:t>Support</w:t>
      </w:r>
      <w:r w:rsidRPr="003C1F37">
        <w:t>.</w:t>
      </w:r>
      <w:r>
        <w:t xml:space="preserve"> The product should come with a manual. Support functionality should be added to </w:t>
      </w:r>
      <w:r w:rsidR="006F474B">
        <w:t xml:space="preserve">the </w:t>
      </w:r>
      <w:r w:rsidR="009A75DD">
        <w:t xml:space="preserve">software itself as well. </w:t>
      </w:r>
      <w:r w:rsidR="00347216">
        <w:t xml:space="preserve">Preferably you could build a website for </w:t>
      </w:r>
      <w:r w:rsidR="007169E9">
        <w:t>assistance</w:t>
      </w:r>
      <w:r w:rsidR="00347216">
        <w:t>.</w:t>
      </w:r>
    </w:p>
    <w:p w14:paraId="549E5D64" w14:textId="59A1B647" w:rsidR="00347216" w:rsidRDefault="00D63794" w:rsidP="00272013">
      <w:pPr>
        <w:pStyle w:val="ListParagraph"/>
        <w:numPr>
          <w:ilvl w:val="0"/>
          <w:numId w:val="19"/>
        </w:numPr>
      </w:pPr>
      <w:r w:rsidRPr="00D63794">
        <w:rPr>
          <w:b/>
          <w:bCs/>
        </w:rPr>
        <w:t>Robust</w:t>
      </w:r>
      <w:r>
        <w:t xml:space="preserve">. The software should be </w:t>
      </w:r>
      <w:r w:rsidR="007169E9">
        <w:t>sturdy</w:t>
      </w:r>
      <w:r>
        <w:t xml:space="preserve"> and should run without any bugs or glitches.</w:t>
      </w:r>
    </w:p>
    <w:p w14:paraId="092B16D6" w14:textId="4CCBE400" w:rsidR="00D63794" w:rsidRDefault="007169E9" w:rsidP="00272013">
      <w:pPr>
        <w:pStyle w:val="ListParagraph"/>
        <w:numPr>
          <w:ilvl w:val="0"/>
          <w:numId w:val="19"/>
        </w:numPr>
      </w:pPr>
      <w:r>
        <w:lastRenderedPageBreak/>
        <w:t>Set permission for various activities</w:t>
      </w:r>
      <w:r w:rsidR="00FA07C9">
        <w:t>. For example, a user should not be able to add a restaurant</w:t>
      </w:r>
      <w:r w:rsidR="008D2937">
        <w:t xml:space="preserve"> or </w:t>
      </w:r>
      <w:r w:rsidR="00162AAE">
        <w:t>update restaurant information.</w:t>
      </w:r>
    </w:p>
    <w:p w14:paraId="4EE0EC12" w14:textId="55D4FB8F" w:rsidR="00162AAE" w:rsidRDefault="00C47AEC" w:rsidP="00DD2512">
      <w:pPr>
        <w:pStyle w:val="Heading1"/>
      </w:pPr>
      <w:bookmarkStart w:id="31" w:name="_Toc36752230"/>
      <w:r>
        <w:t>Design</w:t>
      </w:r>
      <w:bookmarkEnd w:id="31"/>
    </w:p>
    <w:p w14:paraId="79DE01F4" w14:textId="77777777" w:rsidR="00DD2512" w:rsidRPr="00854427" w:rsidRDefault="00DD2512" w:rsidP="00DD2512">
      <w:pPr>
        <w:pStyle w:val="Heading2"/>
      </w:pPr>
      <w:bookmarkStart w:id="32" w:name="_Toc36752231"/>
      <w:r>
        <w:t>Programming Paradigm</w:t>
      </w:r>
      <w:bookmarkEnd w:id="32"/>
      <w:r>
        <w:t xml:space="preserve"> </w:t>
      </w:r>
    </w:p>
    <w:p w14:paraId="54FDF329" w14:textId="1AF1C6E3" w:rsidR="00DD2512" w:rsidRDefault="00DD2512" w:rsidP="00DD2512">
      <w:r>
        <w:t xml:space="preserve">The software bases on </w:t>
      </w:r>
      <w:r w:rsidRPr="001C0D88">
        <w:rPr>
          <w:b/>
          <w:bCs/>
        </w:rPr>
        <w:t>Object-Oriented Paradigm</w:t>
      </w:r>
      <w:r>
        <w:t>. Object-oriented Programming</w:t>
      </w:r>
      <w:r w:rsidR="00386919">
        <w:t xml:space="preserve"> (OOP)</w:t>
      </w:r>
      <w:r>
        <w:t xml:space="preserve"> is a methodology to design and develop a program using the concept of classes and objects. Objects are real-world entities and classes are a blueprint of the objects. Object-oriented programming provides several benefits such as modularity which aids in unit testing, reuse of code, flexibility and other.</w:t>
      </w:r>
    </w:p>
    <w:p w14:paraId="4B8435D4" w14:textId="7C1A9943" w:rsidR="00612D4E" w:rsidRDefault="0059382B" w:rsidP="00DD2512">
      <w:r>
        <w:t xml:space="preserve">Review Eat uses real world object such as </w:t>
      </w:r>
      <w:r w:rsidR="00187B20">
        <w:t>restaurants and user</w:t>
      </w:r>
      <w:r w:rsidR="00B31F22">
        <w:t>, an</w:t>
      </w:r>
      <w:r w:rsidR="00955E9D">
        <w:t>d classe</w:t>
      </w:r>
      <w:r w:rsidR="00C136B5">
        <w:t>s</w:t>
      </w:r>
      <w:r w:rsidR="00955E9D">
        <w:t xml:space="preserve"> will be introduced that dictates </w:t>
      </w:r>
      <w:r w:rsidR="00386919">
        <w:t xml:space="preserve">their </w:t>
      </w:r>
      <w:r w:rsidR="00955E9D">
        <w:t>functionality</w:t>
      </w:r>
      <w:r w:rsidR="00386919">
        <w:t xml:space="preserve">. Likewise, </w:t>
      </w:r>
      <w:r w:rsidR="008804F2">
        <w:t>in OOP problems are broken down into small solvable chunks</w:t>
      </w:r>
      <w:r w:rsidR="002364E3">
        <w:t xml:space="preserve"> called modules</w:t>
      </w:r>
      <w:r w:rsidR="008804F2">
        <w:t xml:space="preserve">. </w:t>
      </w:r>
      <w:r w:rsidR="00213082">
        <w:t xml:space="preserve">For example, </w:t>
      </w:r>
      <w:r w:rsidR="00716BA6">
        <w:t xml:space="preserve">searching restaurant will be handled by one module </w:t>
      </w:r>
      <w:r w:rsidR="001A1C6F">
        <w:t xml:space="preserve">while writing a review is handled by another. </w:t>
      </w:r>
      <w:r w:rsidR="00654AD1">
        <w:t xml:space="preserve">This brings benefit of easy troubleshooting and testing. </w:t>
      </w:r>
      <w:r w:rsidR="00B66FFA">
        <w:t xml:space="preserve">Similarly, OOP </w:t>
      </w:r>
      <w:r w:rsidR="00722CE0">
        <w:t xml:space="preserve">allows concept of encapsulation where </w:t>
      </w:r>
      <w:r w:rsidR="003E022E">
        <w:t>i</w:t>
      </w:r>
      <w:r w:rsidR="00C31E6B">
        <w:t xml:space="preserve">nternal </w:t>
      </w:r>
      <w:r w:rsidR="008D483E">
        <w:t xml:space="preserve">representation is hidden from outer access. This enhances security. </w:t>
      </w:r>
      <w:r w:rsidR="007824AA">
        <w:t>On similar note, concep</w:t>
      </w:r>
      <w:r w:rsidR="00A903AD">
        <w:t xml:space="preserve">ts such as Inheritance and </w:t>
      </w:r>
      <w:r w:rsidR="0006361E">
        <w:t xml:space="preserve">Polymorphism </w:t>
      </w:r>
      <w:r w:rsidR="00FE0EA5">
        <w:t xml:space="preserve">provides flexibility and </w:t>
      </w:r>
      <w:r w:rsidR="0006361E">
        <w:t xml:space="preserve">allows code to be reused. </w:t>
      </w:r>
    </w:p>
    <w:p w14:paraId="23768C70" w14:textId="525274C6" w:rsidR="00CC484A" w:rsidRDefault="00CC484A" w:rsidP="00DD2512">
      <w:r>
        <w:t xml:space="preserve">Hence, </w:t>
      </w:r>
      <w:r w:rsidR="00B14CB1">
        <w:t>OOP is justifiable and suitable for the current project.</w:t>
      </w:r>
    </w:p>
    <w:p w14:paraId="2D66601C" w14:textId="77777777" w:rsidR="00DD2512" w:rsidRDefault="00DD2512" w:rsidP="00DD2512">
      <w:pPr>
        <w:pStyle w:val="Heading2"/>
      </w:pPr>
      <w:bookmarkStart w:id="33" w:name="_Toc36752232"/>
      <w:r>
        <w:t>Programming Architecture</w:t>
      </w:r>
      <w:bookmarkEnd w:id="33"/>
    </w:p>
    <w:p w14:paraId="43371E56" w14:textId="77777777" w:rsidR="005A497F" w:rsidRDefault="00DD2512" w:rsidP="00DD2512">
      <w:r>
        <w:t xml:space="preserve">Review Eat will use </w:t>
      </w:r>
      <w:r w:rsidRPr="001C0D88">
        <w:rPr>
          <w:b/>
          <w:bCs/>
        </w:rPr>
        <w:t>Multi -Tier Architecture (3 tier Architecture).</w:t>
      </w:r>
      <w:r>
        <w:t xml:space="preserve"> A 3- tier architecture is made up of three different layers. The layers are Presentation Layer, Application Layer and Data Layer. </w:t>
      </w:r>
    </w:p>
    <w:p w14:paraId="4B81E172" w14:textId="3221FE86" w:rsidR="00DD2512" w:rsidRDefault="00DD2512" w:rsidP="00DD2512">
      <w:r>
        <w:t xml:space="preserve">The Presentation Layer </w:t>
      </w:r>
      <w:r w:rsidR="00B77FB4">
        <w:t xml:space="preserve">is the </w:t>
      </w:r>
      <w:r w:rsidR="00317BD9">
        <w:t>front-end</w:t>
      </w:r>
      <w:r w:rsidR="007060EC">
        <w:t xml:space="preserve"> layer in the 3-tier </w:t>
      </w:r>
      <w:r w:rsidR="00317BD9">
        <w:t>architecture. It consists of graphical user interface</w:t>
      </w:r>
      <w:r w:rsidR="00CC5152">
        <w:t>. For current software, JavaFX will be used to create the presentation layer.</w:t>
      </w:r>
      <w:r>
        <w:t xml:space="preserve"> Likewise, Application layer is the core layer that drives the program. The main capabilities of the software are determined by the application layer. </w:t>
      </w:r>
      <w:r w:rsidR="00F645F1">
        <w:t xml:space="preserve">In </w:t>
      </w:r>
      <w:r w:rsidR="0016281C">
        <w:t>current case, Java will be used to write the app</w:t>
      </w:r>
      <w:r w:rsidR="005E68D6">
        <w:t>lication layer.</w:t>
      </w:r>
      <w:r w:rsidR="005805FF">
        <w:t xml:space="preserve"> </w:t>
      </w:r>
      <w:r>
        <w:t xml:space="preserve">Finally, the Data Layer is made up of the database and data access system. SQLite will be used for the data layer along with a dedicated class that accesses the database. </w:t>
      </w:r>
    </w:p>
    <w:p w14:paraId="5D2E30EC" w14:textId="642BAFF7" w:rsidR="0097173D" w:rsidRPr="00846468" w:rsidRDefault="00162B35" w:rsidP="00DD2512">
      <w:r>
        <w:t>3-tier Architecture provides various benefits</w:t>
      </w:r>
      <w:r w:rsidR="00B662F4">
        <w:t>. The breaking down of software into three different layer makes it easier to develop</w:t>
      </w:r>
      <w:r w:rsidR="004357A0">
        <w:t xml:space="preserve">. </w:t>
      </w:r>
      <w:r w:rsidR="00E921D8">
        <w:t>It allows flexibility and scalability</w:t>
      </w:r>
      <w:r w:rsidR="00AE6E16">
        <w:t xml:space="preserve">. Likewise, </w:t>
      </w:r>
      <w:r w:rsidR="005956E6">
        <w:t xml:space="preserve">modularity also </w:t>
      </w:r>
      <w:r w:rsidR="000F5C92">
        <w:t xml:space="preserve">allows easier troubleshooting </w:t>
      </w:r>
      <w:r w:rsidR="00627A48">
        <w:t xml:space="preserve">without having much impact on other layers. </w:t>
      </w:r>
      <w:sdt>
        <w:sdtPr>
          <w:id w:val="-1312402168"/>
          <w:citation/>
        </w:sdtPr>
        <w:sdtEndPr/>
        <w:sdtContent>
          <w:r w:rsidR="00627A48">
            <w:fldChar w:fldCharType="begin"/>
          </w:r>
          <w:r w:rsidR="00627A48">
            <w:instrText xml:space="preserve"> CITATION JRe20 \l 2057 </w:instrText>
          </w:r>
          <w:r w:rsidR="00627A48">
            <w:fldChar w:fldCharType="separate"/>
          </w:r>
          <w:r w:rsidR="00627A48">
            <w:rPr>
              <w:noProof/>
            </w:rPr>
            <w:t>(JReport, 2020)</w:t>
          </w:r>
          <w:r w:rsidR="00627A48">
            <w:fldChar w:fldCharType="end"/>
          </w:r>
        </w:sdtContent>
      </w:sdt>
    </w:p>
    <w:p w14:paraId="03A8B2BF" w14:textId="62168435" w:rsidR="00DD2512" w:rsidRPr="00DD2512" w:rsidRDefault="00430870" w:rsidP="00DD2512">
      <w:r>
        <w:t>Therefore, this architecture would be f</w:t>
      </w:r>
      <w:r w:rsidR="00BF2AE3">
        <w:t>ea</w:t>
      </w:r>
      <w:r>
        <w:t>sible for the current project.</w:t>
      </w:r>
    </w:p>
    <w:p w14:paraId="3C36C890" w14:textId="42B0D21B" w:rsidR="00610278" w:rsidRDefault="003D3988" w:rsidP="00610278">
      <w:pPr>
        <w:pStyle w:val="Heading2"/>
        <w:rPr>
          <w:noProof/>
        </w:rPr>
      </w:pPr>
      <w:bookmarkStart w:id="34" w:name="_Toc36752233"/>
      <w:r>
        <w:lastRenderedPageBreak/>
        <w:t>User Interface Design</w:t>
      </w:r>
      <w:bookmarkEnd w:id="34"/>
    </w:p>
    <w:p w14:paraId="56562174" w14:textId="77777777" w:rsidR="00610278" w:rsidRDefault="00610278" w:rsidP="00610278">
      <w:pPr>
        <w:keepNext/>
      </w:pPr>
      <w:r>
        <w:rPr>
          <w:noProof/>
        </w:rPr>
        <w:drawing>
          <wp:inline distT="0" distB="0" distL="0" distR="0" wp14:anchorId="0BDBD564" wp14:editId="5E4B0B1F">
            <wp:extent cx="4105275" cy="2948911"/>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12354" cy="2953996"/>
                    </a:xfrm>
                    <a:prstGeom prst="rect">
                      <a:avLst/>
                    </a:prstGeom>
                    <a:noFill/>
                  </pic:spPr>
                </pic:pic>
              </a:graphicData>
            </a:graphic>
          </wp:inline>
        </w:drawing>
      </w:r>
    </w:p>
    <w:p w14:paraId="2B7F2976" w14:textId="0396E0F6" w:rsidR="003D3988" w:rsidRPr="003D3988" w:rsidRDefault="00610278" w:rsidP="00610278">
      <w:pPr>
        <w:pStyle w:val="Caption"/>
      </w:pPr>
      <w:r>
        <w:t xml:space="preserve">Figure </w:t>
      </w:r>
      <w:r w:rsidR="004273C1">
        <w:fldChar w:fldCharType="begin"/>
      </w:r>
      <w:r w:rsidR="004273C1">
        <w:instrText xml:space="preserve"> STYLEREF 1 \s </w:instrText>
      </w:r>
      <w:r w:rsidR="004273C1">
        <w:fldChar w:fldCharType="separate"/>
      </w:r>
      <w:r w:rsidR="004273C1">
        <w:rPr>
          <w:noProof/>
        </w:rPr>
        <w:t>0</w:t>
      </w:r>
      <w:r w:rsidR="004273C1">
        <w:fldChar w:fldCharType="end"/>
      </w:r>
      <w:r w:rsidR="004273C1">
        <w:noBreakHyphen/>
      </w:r>
      <w:r w:rsidR="004273C1">
        <w:fldChar w:fldCharType="begin"/>
      </w:r>
      <w:r w:rsidR="004273C1">
        <w:instrText xml:space="preserve"> SEQ Figure \* ARABIC \s 1 </w:instrText>
      </w:r>
      <w:r w:rsidR="004273C1">
        <w:fldChar w:fldCharType="separate"/>
      </w:r>
      <w:r w:rsidR="004273C1">
        <w:rPr>
          <w:noProof/>
        </w:rPr>
        <w:t>1</w:t>
      </w:r>
      <w:r w:rsidR="004273C1">
        <w:fldChar w:fldCharType="end"/>
      </w:r>
      <w:r>
        <w:t xml:space="preserve"> Login Design</w:t>
      </w:r>
    </w:p>
    <w:p w14:paraId="08A15F6B" w14:textId="77777777" w:rsidR="00610278" w:rsidRDefault="00610278" w:rsidP="005D2C4D"/>
    <w:p w14:paraId="7BC06A29" w14:textId="77777777" w:rsidR="002A5247" w:rsidRDefault="002A5247" w:rsidP="002A5247">
      <w:pPr>
        <w:keepNext/>
      </w:pPr>
      <w:r w:rsidRPr="002A5247">
        <w:rPr>
          <w:noProof/>
        </w:rPr>
        <w:drawing>
          <wp:inline distT="0" distB="0" distL="0" distR="0" wp14:anchorId="6ED67646" wp14:editId="2801A92C">
            <wp:extent cx="4000500" cy="28670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07275" cy="2871880"/>
                    </a:xfrm>
                    <a:prstGeom prst="rect">
                      <a:avLst/>
                    </a:prstGeom>
                  </pic:spPr>
                </pic:pic>
              </a:graphicData>
            </a:graphic>
          </wp:inline>
        </w:drawing>
      </w:r>
    </w:p>
    <w:p w14:paraId="05685291" w14:textId="446AEBC5" w:rsidR="00610278" w:rsidRDefault="002A5247" w:rsidP="002A5247">
      <w:pPr>
        <w:pStyle w:val="Caption"/>
      </w:pPr>
      <w:r>
        <w:t xml:space="preserve">Figure </w:t>
      </w:r>
      <w:r w:rsidR="004273C1">
        <w:fldChar w:fldCharType="begin"/>
      </w:r>
      <w:r w:rsidR="004273C1">
        <w:instrText xml:space="preserve"> STYLEREF 1 \s </w:instrText>
      </w:r>
      <w:r w:rsidR="004273C1">
        <w:fldChar w:fldCharType="separate"/>
      </w:r>
      <w:r w:rsidR="004273C1">
        <w:rPr>
          <w:noProof/>
        </w:rPr>
        <w:t>0</w:t>
      </w:r>
      <w:r w:rsidR="004273C1">
        <w:fldChar w:fldCharType="end"/>
      </w:r>
      <w:r w:rsidR="004273C1">
        <w:noBreakHyphen/>
      </w:r>
      <w:r w:rsidR="004273C1">
        <w:fldChar w:fldCharType="begin"/>
      </w:r>
      <w:r w:rsidR="004273C1">
        <w:instrText xml:space="preserve"> SEQ Figure \* ARABIC \s 1 </w:instrText>
      </w:r>
      <w:r w:rsidR="004273C1">
        <w:fldChar w:fldCharType="separate"/>
      </w:r>
      <w:r w:rsidR="004273C1">
        <w:rPr>
          <w:noProof/>
        </w:rPr>
        <w:t>2</w:t>
      </w:r>
      <w:r w:rsidR="004273C1">
        <w:fldChar w:fldCharType="end"/>
      </w:r>
      <w:r>
        <w:t xml:space="preserve"> Registration Form Design</w:t>
      </w:r>
    </w:p>
    <w:p w14:paraId="3E2F48CD" w14:textId="3708BA50" w:rsidR="00F90D9B" w:rsidRDefault="00F90D9B" w:rsidP="00F90D9B"/>
    <w:p w14:paraId="64E060BB" w14:textId="77777777" w:rsidR="00F90D9B" w:rsidRPr="00F90D9B" w:rsidRDefault="00F90D9B" w:rsidP="00F90D9B"/>
    <w:p w14:paraId="2BA33112" w14:textId="77777777" w:rsidR="00F90D9B" w:rsidRDefault="00F90D9B" w:rsidP="00F90D9B">
      <w:pPr>
        <w:keepNext/>
      </w:pPr>
      <w:r w:rsidRPr="00F90D9B">
        <w:rPr>
          <w:noProof/>
        </w:rPr>
        <w:lastRenderedPageBreak/>
        <w:drawing>
          <wp:inline distT="0" distB="0" distL="0" distR="0" wp14:anchorId="4328FD34" wp14:editId="75166824">
            <wp:extent cx="3933825" cy="2723172"/>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41582" cy="2728542"/>
                    </a:xfrm>
                    <a:prstGeom prst="rect">
                      <a:avLst/>
                    </a:prstGeom>
                  </pic:spPr>
                </pic:pic>
              </a:graphicData>
            </a:graphic>
          </wp:inline>
        </w:drawing>
      </w:r>
    </w:p>
    <w:p w14:paraId="028C36AA" w14:textId="7228BAE7" w:rsidR="00610278" w:rsidRDefault="00F90D9B" w:rsidP="00F90D9B">
      <w:pPr>
        <w:pStyle w:val="Caption"/>
      </w:pPr>
      <w:r>
        <w:t xml:space="preserve">Figure </w:t>
      </w:r>
      <w:r w:rsidR="004273C1">
        <w:fldChar w:fldCharType="begin"/>
      </w:r>
      <w:r w:rsidR="004273C1">
        <w:instrText xml:space="preserve"> STYLEREF 1 \s </w:instrText>
      </w:r>
      <w:r w:rsidR="004273C1">
        <w:fldChar w:fldCharType="separate"/>
      </w:r>
      <w:r w:rsidR="004273C1">
        <w:rPr>
          <w:noProof/>
        </w:rPr>
        <w:t>0</w:t>
      </w:r>
      <w:r w:rsidR="004273C1">
        <w:fldChar w:fldCharType="end"/>
      </w:r>
      <w:r w:rsidR="004273C1">
        <w:noBreakHyphen/>
      </w:r>
      <w:r w:rsidR="004273C1">
        <w:fldChar w:fldCharType="begin"/>
      </w:r>
      <w:r w:rsidR="004273C1">
        <w:instrText xml:space="preserve"> SEQ Figure \* ARABIC \s 1 </w:instrText>
      </w:r>
      <w:r w:rsidR="004273C1">
        <w:fldChar w:fldCharType="separate"/>
      </w:r>
      <w:r w:rsidR="004273C1">
        <w:rPr>
          <w:noProof/>
        </w:rPr>
        <w:t>3</w:t>
      </w:r>
      <w:r w:rsidR="004273C1">
        <w:fldChar w:fldCharType="end"/>
      </w:r>
      <w:r>
        <w:t xml:space="preserve"> Main Page Design</w:t>
      </w:r>
    </w:p>
    <w:p w14:paraId="6AF9C652" w14:textId="77777777" w:rsidR="007802B4" w:rsidRDefault="007802B4" w:rsidP="007802B4">
      <w:pPr>
        <w:keepNext/>
      </w:pPr>
      <w:r w:rsidRPr="007802B4">
        <w:rPr>
          <w:noProof/>
        </w:rPr>
        <w:drawing>
          <wp:inline distT="0" distB="0" distL="0" distR="0" wp14:anchorId="34C1B613" wp14:editId="71B3D830">
            <wp:extent cx="3629025" cy="269066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47822" cy="2704600"/>
                    </a:xfrm>
                    <a:prstGeom prst="rect">
                      <a:avLst/>
                    </a:prstGeom>
                  </pic:spPr>
                </pic:pic>
              </a:graphicData>
            </a:graphic>
          </wp:inline>
        </w:drawing>
      </w:r>
    </w:p>
    <w:p w14:paraId="33929389" w14:textId="01BBA41B" w:rsidR="00CF5E3A" w:rsidRDefault="007802B4" w:rsidP="007802B4">
      <w:pPr>
        <w:pStyle w:val="Caption"/>
      </w:pPr>
      <w:r>
        <w:t xml:space="preserve">Figure </w:t>
      </w:r>
      <w:r w:rsidR="004273C1">
        <w:fldChar w:fldCharType="begin"/>
      </w:r>
      <w:r w:rsidR="004273C1">
        <w:instrText xml:space="preserve"> STYLEREF 1 \s </w:instrText>
      </w:r>
      <w:r w:rsidR="004273C1">
        <w:fldChar w:fldCharType="separate"/>
      </w:r>
      <w:r w:rsidR="004273C1">
        <w:rPr>
          <w:noProof/>
        </w:rPr>
        <w:t>0</w:t>
      </w:r>
      <w:r w:rsidR="004273C1">
        <w:fldChar w:fldCharType="end"/>
      </w:r>
      <w:r w:rsidR="004273C1">
        <w:noBreakHyphen/>
      </w:r>
      <w:r w:rsidR="004273C1">
        <w:fldChar w:fldCharType="begin"/>
      </w:r>
      <w:r w:rsidR="004273C1">
        <w:instrText xml:space="preserve"> SEQ Figure \* ARABIC \s 1 </w:instrText>
      </w:r>
      <w:r w:rsidR="004273C1">
        <w:fldChar w:fldCharType="separate"/>
      </w:r>
      <w:r w:rsidR="004273C1">
        <w:rPr>
          <w:noProof/>
        </w:rPr>
        <w:t>4</w:t>
      </w:r>
      <w:r w:rsidR="004273C1">
        <w:fldChar w:fldCharType="end"/>
      </w:r>
      <w:r>
        <w:t xml:space="preserve"> Delete Account</w:t>
      </w:r>
      <w:r w:rsidR="00F37374">
        <w:t xml:space="preserve"> Design</w:t>
      </w:r>
    </w:p>
    <w:p w14:paraId="0B202111" w14:textId="6AA13156" w:rsidR="00F37374" w:rsidRDefault="00F37374" w:rsidP="00F37374"/>
    <w:p w14:paraId="44EE97DE" w14:textId="77777777" w:rsidR="00F37374" w:rsidRPr="00F37374" w:rsidRDefault="00F37374" w:rsidP="00F37374"/>
    <w:p w14:paraId="695C48BC" w14:textId="77777777" w:rsidR="00F37374" w:rsidRDefault="00F37374" w:rsidP="00F37374">
      <w:pPr>
        <w:keepNext/>
      </w:pPr>
      <w:r>
        <w:rPr>
          <w:noProof/>
        </w:rPr>
        <w:lastRenderedPageBreak/>
        <w:drawing>
          <wp:inline distT="0" distB="0" distL="0" distR="0" wp14:anchorId="4563D03B" wp14:editId="1BC38089">
            <wp:extent cx="3584377" cy="294322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98882" cy="2955135"/>
                    </a:xfrm>
                    <a:prstGeom prst="rect">
                      <a:avLst/>
                    </a:prstGeom>
                    <a:noFill/>
                  </pic:spPr>
                </pic:pic>
              </a:graphicData>
            </a:graphic>
          </wp:inline>
        </w:drawing>
      </w:r>
    </w:p>
    <w:p w14:paraId="7B5B276B" w14:textId="45B946A9" w:rsidR="007802B4" w:rsidRDefault="00F37374" w:rsidP="00F37374">
      <w:pPr>
        <w:pStyle w:val="Caption"/>
      </w:pPr>
      <w:r>
        <w:t xml:space="preserve">Figure </w:t>
      </w:r>
      <w:r w:rsidR="004273C1">
        <w:fldChar w:fldCharType="begin"/>
      </w:r>
      <w:r w:rsidR="004273C1">
        <w:instrText xml:space="preserve"> STYLEREF 1 \s </w:instrText>
      </w:r>
      <w:r w:rsidR="004273C1">
        <w:fldChar w:fldCharType="separate"/>
      </w:r>
      <w:r w:rsidR="004273C1">
        <w:rPr>
          <w:noProof/>
        </w:rPr>
        <w:t>0</w:t>
      </w:r>
      <w:r w:rsidR="004273C1">
        <w:fldChar w:fldCharType="end"/>
      </w:r>
      <w:r w:rsidR="004273C1">
        <w:noBreakHyphen/>
      </w:r>
      <w:r w:rsidR="004273C1">
        <w:fldChar w:fldCharType="begin"/>
      </w:r>
      <w:r w:rsidR="004273C1">
        <w:instrText xml:space="preserve"> SEQ Figure \* ARABIC \s 1 </w:instrText>
      </w:r>
      <w:r w:rsidR="004273C1">
        <w:fldChar w:fldCharType="separate"/>
      </w:r>
      <w:r w:rsidR="004273C1">
        <w:rPr>
          <w:noProof/>
        </w:rPr>
        <w:t>5</w:t>
      </w:r>
      <w:r w:rsidR="004273C1">
        <w:fldChar w:fldCharType="end"/>
      </w:r>
      <w:r>
        <w:t xml:space="preserve"> Add Restaurant Design</w:t>
      </w:r>
    </w:p>
    <w:p w14:paraId="04C9FD95" w14:textId="77777777" w:rsidR="007802B4" w:rsidRPr="007802B4" w:rsidRDefault="007802B4" w:rsidP="007802B4"/>
    <w:p w14:paraId="72375BB7" w14:textId="77777777" w:rsidR="00610278" w:rsidRDefault="00610278" w:rsidP="005D2C4D"/>
    <w:p w14:paraId="6994F98B" w14:textId="77777777" w:rsidR="00610278" w:rsidRDefault="00610278" w:rsidP="005D2C4D"/>
    <w:p w14:paraId="23B41034" w14:textId="77777777" w:rsidR="00AF3ECB" w:rsidRDefault="00AF3ECB" w:rsidP="00AF3ECB">
      <w:pPr>
        <w:keepNext/>
      </w:pPr>
      <w:r w:rsidRPr="00AF3ECB">
        <w:rPr>
          <w:noProof/>
        </w:rPr>
        <w:drawing>
          <wp:inline distT="0" distB="0" distL="0" distR="0" wp14:anchorId="1992792E" wp14:editId="4EE85601">
            <wp:extent cx="4295775" cy="3123386"/>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05107" cy="3130171"/>
                    </a:xfrm>
                    <a:prstGeom prst="rect">
                      <a:avLst/>
                    </a:prstGeom>
                  </pic:spPr>
                </pic:pic>
              </a:graphicData>
            </a:graphic>
          </wp:inline>
        </w:drawing>
      </w:r>
    </w:p>
    <w:p w14:paraId="21FBA921" w14:textId="2EEF8981" w:rsidR="00610278" w:rsidRDefault="00AF3ECB" w:rsidP="00AF3ECB">
      <w:pPr>
        <w:pStyle w:val="Caption"/>
      </w:pPr>
      <w:r>
        <w:t xml:space="preserve">Figure </w:t>
      </w:r>
      <w:r w:rsidR="004273C1">
        <w:fldChar w:fldCharType="begin"/>
      </w:r>
      <w:r w:rsidR="004273C1">
        <w:instrText xml:space="preserve"> STYLEREF 1 \s </w:instrText>
      </w:r>
      <w:r w:rsidR="004273C1">
        <w:fldChar w:fldCharType="separate"/>
      </w:r>
      <w:r w:rsidR="004273C1">
        <w:rPr>
          <w:noProof/>
        </w:rPr>
        <w:t>0</w:t>
      </w:r>
      <w:r w:rsidR="004273C1">
        <w:fldChar w:fldCharType="end"/>
      </w:r>
      <w:r w:rsidR="004273C1">
        <w:noBreakHyphen/>
      </w:r>
      <w:r w:rsidR="004273C1">
        <w:fldChar w:fldCharType="begin"/>
      </w:r>
      <w:r w:rsidR="004273C1">
        <w:instrText xml:space="preserve"> SEQ Figure \* ARABIC \s 1 </w:instrText>
      </w:r>
      <w:r w:rsidR="004273C1">
        <w:fldChar w:fldCharType="separate"/>
      </w:r>
      <w:r w:rsidR="004273C1">
        <w:rPr>
          <w:noProof/>
        </w:rPr>
        <w:t>6</w:t>
      </w:r>
      <w:r w:rsidR="004273C1">
        <w:fldChar w:fldCharType="end"/>
      </w:r>
      <w:r>
        <w:t xml:space="preserve"> Account Information Design</w:t>
      </w:r>
    </w:p>
    <w:p w14:paraId="469F40D7" w14:textId="66874B59" w:rsidR="00AF3ECB" w:rsidRDefault="00AF3ECB" w:rsidP="00AF3ECB"/>
    <w:p w14:paraId="7A2FBA81" w14:textId="77777777" w:rsidR="003F19E5" w:rsidRDefault="003F19E5" w:rsidP="003F19E5">
      <w:pPr>
        <w:keepNext/>
      </w:pPr>
      <w:r w:rsidRPr="003F19E5">
        <w:rPr>
          <w:noProof/>
        </w:rPr>
        <w:drawing>
          <wp:inline distT="0" distB="0" distL="0" distR="0" wp14:anchorId="113B173F" wp14:editId="07E7561F">
            <wp:extent cx="4295775" cy="3259078"/>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09786" cy="3269708"/>
                    </a:xfrm>
                    <a:prstGeom prst="rect">
                      <a:avLst/>
                    </a:prstGeom>
                  </pic:spPr>
                </pic:pic>
              </a:graphicData>
            </a:graphic>
          </wp:inline>
        </w:drawing>
      </w:r>
    </w:p>
    <w:p w14:paraId="6F628DF7" w14:textId="7E6CF65D" w:rsidR="00AF3ECB" w:rsidRPr="00AF3ECB" w:rsidRDefault="003F19E5" w:rsidP="003F19E5">
      <w:pPr>
        <w:pStyle w:val="Caption"/>
      </w:pPr>
      <w:r>
        <w:t xml:space="preserve">Figure </w:t>
      </w:r>
      <w:r w:rsidR="004273C1">
        <w:fldChar w:fldCharType="begin"/>
      </w:r>
      <w:r w:rsidR="004273C1">
        <w:instrText xml:space="preserve"> STYLEREF 1 \s </w:instrText>
      </w:r>
      <w:r w:rsidR="004273C1">
        <w:fldChar w:fldCharType="separate"/>
      </w:r>
      <w:r w:rsidR="004273C1">
        <w:rPr>
          <w:noProof/>
        </w:rPr>
        <w:t>0</w:t>
      </w:r>
      <w:r w:rsidR="004273C1">
        <w:fldChar w:fldCharType="end"/>
      </w:r>
      <w:r w:rsidR="004273C1">
        <w:noBreakHyphen/>
      </w:r>
      <w:r w:rsidR="004273C1">
        <w:fldChar w:fldCharType="begin"/>
      </w:r>
      <w:r w:rsidR="004273C1">
        <w:instrText xml:space="preserve"> SEQ Figure \* ARABIC \s 1 </w:instrText>
      </w:r>
      <w:r w:rsidR="004273C1">
        <w:fldChar w:fldCharType="separate"/>
      </w:r>
      <w:r w:rsidR="004273C1">
        <w:rPr>
          <w:noProof/>
        </w:rPr>
        <w:t>7</w:t>
      </w:r>
      <w:r w:rsidR="004273C1">
        <w:fldChar w:fldCharType="end"/>
      </w:r>
      <w:r>
        <w:t xml:space="preserve"> Update Password Design</w:t>
      </w:r>
    </w:p>
    <w:p w14:paraId="5C2C94B3" w14:textId="027A3A3E" w:rsidR="00DE59A3" w:rsidRDefault="00DE59A3">
      <w:r>
        <w:br w:type="page"/>
      </w:r>
    </w:p>
    <w:p w14:paraId="2619007E" w14:textId="77777777" w:rsidR="00DD2512" w:rsidRDefault="00DD2512" w:rsidP="005D2C4D"/>
    <w:p w14:paraId="153A9FB4" w14:textId="3D7D1422" w:rsidR="003F19E5" w:rsidRPr="005D2C4D" w:rsidRDefault="006A697D" w:rsidP="005D2C4D">
      <w:r>
        <w:t>Unified Modelling Language</w:t>
      </w:r>
      <w:r w:rsidR="00955E36">
        <w:t xml:space="preserve"> </w:t>
      </w:r>
      <w:r>
        <w:t xml:space="preserve">(UML) </w:t>
      </w:r>
      <w:r w:rsidR="00955E36">
        <w:t>provides a standard</w:t>
      </w:r>
      <w:r w:rsidR="00382009">
        <w:t xml:space="preserve"> way to visualize the object-oriented design of the system. It uses diagrams </w:t>
      </w:r>
      <w:r w:rsidR="00BB5370">
        <w:t xml:space="preserve">to represent software components. </w:t>
      </w:r>
      <w:r w:rsidR="003E4CB0">
        <w:t xml:space="preserve">Review Eat uses different UML diagrams </w:t>
      </w:r>
      <w:r w:rsidR="0076656D">
        <w:t xml:space="preserve">during the design stage. </w:t>
      </w:r>
    </w:p>
    <w:p w14:paraId="1708D3E7" w14:textId="7A889C6D" w:rsidR="00A32EF4" w:rsidRDefault="00A32EF4" w:rsidP="00A32EF4">
      <w:pPr>
        <w:pStyle w:val="Heading2"/>
      </w:pPr>
      <w:bookmarkStart w:id="35" w:name="_Toc36752234"/>
      <w:r>
        <w:t>Use Case</w:t>
      </w:r>
      <w:r w:rsidR="004404AF">
        <w:t xml:space="preserve"> Diagram</w:t>
      </w:r>
      <w:bookmarkEnd w:id="35"/>
    </w:p>
    <w:p w14:paraId="65E602FF" w14:textId="19BDCCE9" w:rsidR="005D5F9E" w:rsidRPr="005D5F9E" w:rsidRDefault="005D5F9E" w:rsidP="005D5F9E">
      <w:r>
        <w:t xml:space="preserve">Use Case Diagram </w:t>
      </w:r>
      <w:r w:rsidR="00C532C5">
        <w:t>is</w:t>
      </w:r>
      <w:r w:rsidR="00AD465F">
        <w:t xml:space="preserve"> used to represent </w:t>
      </w:r>
      <w:r w:rsidR="00C532C5">
        <w:t xml:space="preserve">the </w:t>
      </w:r>
      <w:r w:rsidR="00AD465F">
        <w:t xml:space="preserve">high-level function of the software. It visualizes </w:t>
      </w:r>
      <w:r w:rsidR="005D1A61">
        <w:t xml:space="preserve">the function, </w:t>
      </w:r>
      <w:r w:rsidR="00DC1CBE">
        <w:t xml:space="preserve">person or system that </w:t>
      </w:r>
      <w:r w:rsidR="005D1A61">
        <w:t>uses or interacts with that function and relationship b</w:t>
      </w:r>
      <w:r w:rsidR="009D69D5">
        <w:t xml:space="preserve">etween them. The functional requirements are called use cases and </w:t>
      </w:r>
      <w:r w:rsidR="004E4ECB">
        <w:t xml:space="preserve">a </w:t>
      </w:r>
      <w:r w:rsidR="00F52196">
        <w:t xml:space="preserve">person or system that uses the function are called actors. </w:t>
      </w:r>
      <w:r w:rsidR="00DC1CBE">
        <w:t xml:space="preserve"> </w:t>
      </w:r>
    </w:p>
    <w:p w14:paraId="7F5C08FE" w14:textId="79BC1395" w:rsidR="00FD53B3" w:rsidRDefault="00FD53B3" w:rsidP="00A32EF4">
      <w:r w:rsidRPr="00FB78CC">
        <w:rPr>
          <w:b/>
          <w:bCs/>
        </w:rPr>
        <w:t>Determining the actors</w:t>
      </w:r>
      <w:r w:rsidR="004E4CEA">
        <w:t>:</w:t>
      </w:r>
      <w:r w:rsidR="00AB6CA3">
        <w:t xml:space="preserve"> The software</w:t>
      </w:r>
      <w:r w:rsidR="001576D0">
        <w:t xml:space="preserve"> interacts with three </w:t>
      </w:r>
      <w:r w:rsidR="00C06D29">
        <w:t>central</w:t>
      </w:r>
      <w:r w:rsidR="001576D0">
        <w:t xml:space="preserve"> bodies. </w:t>
      </w:r>
      <w:r w:rsidR="00C06D29">
        <w:t>It</w:t>
      </w:r>
      <w:r w:rsidR="001576D0">
        <w:t xml:space="preserve"> includes user, admin and the database. </w:t>
      </w:r>
    </w:p>
    <w:p w14:paraId="7E1A3653" w14:textId="77777777" w:rsidR="00821DDD" w:rsidRDefault="00821DDD" w:rsidP="00A32EF4"/>
    <w:p w14:paraId="19F958B3" w14:textId="0B784E7F" w:rsidR="00053B71" w:rsidRPr="0086585B" w:rsidRDefault="00053B71" w:rsidP="00A32EF4">
      <w:pPr>
        <w:rPr>
          <w:b/>
          <w:bCs/>
        </w:rPr>
      </w:pPr>
      <w:r w:rsidRPr="0086585B">
        <w:rPr>
          <w:b/>
          <w:bCs/>
        </w:rPr>
        <w:t>The Use Case Diagrams</w:t>
      </w:r>
      <w:r w:rsidR="0086585B" w:rsidRPr="0086585B">
        <w:rPr>
          <w:b/>
          <w:bCs/>
        </w:rPr>
        <w:t>:</w:t>
      </w:r>
    </w:p>
    <w:p w14:paraId="46E3BB63" w14:textId="285C5ACC" w:rsidR="002E1517" w:rsidRPr="002E1517" w:rsidRDefault="002E1BB1" w:rsidP="002E1517">
      <w:r w:rsidRPr="002E1BB1">
        <w:rPr>
          <w:noProof/>
        </w:rPr>
        <w:drawing>
          <wp:inline distT="0" distB="0" distL="0" distR="0" wp14:anchorId="7A13FF73" wp14:editId="474069AA">
            <wp:extent cx="5486400" cy="28835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86400" cy="2883535"/>
                    </a:xfrm>
                    <a:prstGeom prst="rect">
                      <a:avLst/>
                    </a:prstGeom>
                  </pic:spPr>
                </pic:pic>
              </a:graphicData>
            </a:graphic>
          </wp:inline>
        </w:drawing>
      </w:r>
      <w:r w:rsidR="00821DDD">
        <w:rPr>
          <w:noProof/>
        </w:rPr>
        <mc:AlternateContent>
          <mc:Choice Requires="wps">
            <w:drawing>
              <wp:anchor distT="0" distB="0" distL="114300" distR="114300" simplePos="0" relativeHeight="251669504" behindDoc="1" locked="0" layoutInCell="1" allowOverlap="1" wp14:anchorId="29AB47FE" wp14:editId="56A6990C">
                <wp:simplePos x="0" y="0"/>
                <wp:positionH relativeFrom="column">
                  <wp:posOffset>38100</wp:posOffset>
                </wp:positionH>
                <wp:positionV relativeFrom="paragraph">
                  <wp:posOffset>3188335</wp:posOffset>
                </wp:positionV>
                <wp:extent cx="5295265" cy="635"/>
                <wp:effectExtent l="0" t="0" r="0" b="0"/>
                <wp:wrapTight wrapText="bothSides">
                  <wp:wrapPolygon edited="0">
                    <wp:start x="0" y="0"/>
                    <wp:lineTo x="0" y="21600"/>
                    <wp:lineTo x="21600" y="21600"/>
                    <wp:lineTo x="21600" y="0"/>
                  </wp:wrapPolygon>
                </wp:wrapTight>
                <wp:docPr id="3" name="Text Box 3"/>
                <wp:cNvGraphicFramePr/>
                <a:graphic xmlns:a="http://schemas.openxmlformats.org/drawingml/2006/main">
                  <a:graphicData uri="http://schemas.microsoft.com/office/word/2010/wordprocessingShape">
                    <wps:wsp>
                      <wps:cNvSpPr txBox="1"/>
                      <wps:spPr>
                        <a:xfrm>
                          <a:off x="0" y="0"/>
                          <a:ext cx="5295265" cy="635"/>
                        </a:xfrm>
                        <a:prstGeom prst="rect">
                          <a:avLst/>
                        </a:prstGeom>
                        <a:solidFill>
                          <a:prstClr val="white"/>
                        </a:solidFill>
                        <a:ln>
                          <a:noFill/>
                        </a:ln>
                      </wps:spPr>
                      <wps:txbx>
                        <w:txbxContent>
                          <w:p w14:paraId="3984272E" w14:textId="1305FDA2" w:rsidR="00821DDD" w:rsidRPr="00FF7232" w:rsidRDefault="00821DDD" w:rsidP="00821DDD">
                            <w:pPr>
                              <w:pStyle w:val="Caption"/>
                              <w:rPr>
                                <w:color w:val="595959" w:themeColor="text1" w:themeTint="A6"/>
                              </w:rPr>
                            </w:pPr>
                            <w:bookmarkStart w:id="36" w:name="_Toc36752258"/>
                            <w:bookmarkStart w:id="37" w:name="_Toc36752302"/>
                            <w:r>
                              <w:t xml:space="preserve">Figure </w:t>
                            </w:r>
                            <w:r w:rsidR="00DA7D76">
                              <w:t>1</w:t>
                            </w:r>
                            <w:r w:rsidR="00DA7D76">
                              <w:noBreakHyphen/>
                            </w:r>
                            <w:r w:rsidR="004273C1">
                              <w:fldChar w:fldCharType="begin"/>
                            </w:r>
                            <w:r w:rsidR="004273C1">
                              <w:instrText xml:space="preserve"> STYLEREF 1 \s </w:instrText>
                            </w:r>
                            <w:r w:rsidR="004273C1">
                              <w:fldChar w:fldCharType="separate"/>
                            </w:r>
                            <w:r w:rsidR="004273C1">
                              <w:rPr>
                                <w:noProof/>
                              </w:rPr>
                              <w:t>0</w:t>
                            </w:r>
                            <w:r w:rsidR="004273C1">
                              <w:fldChar w:fldCharType="end"/>
                            </w:r>
                            <w:r w:rsidR="004273C1">
                              <w:noBreakHyphen/>
                            </w:r>
                            <w:r w:rsidR="004273C1">
                              <w:fldChar w:fldCharType="begin"/>
                            </w:r>
                            <w:r w:rsidR="004273C1">
                              <w:instrText xml:space="preserve"> SEQ Figure \* ARABIC \s 1 </w:instrText>
                            </w:r>
                            <w:r w:rsidR="004273C1">
                              <w:fldChar w:fldCharType="separate"/>
                            </w:r>
                            <w:r w:rsidR="004273C1">
                              <w:rPr>
                                <w:noProof/>
                              </w:rPr>
                              <w:t>8</w:t>
                            </w:r>
                            <w:r w:rsidR="004273C1">
                              <w:fldChar w:fldCharType="end"/>
                            </w:r>
                            <w:r>
                              <w:t xml:space="preserve"> High Level Use Case Diagram</w:t>
                            </w:r>
                            <w:bookmarkEnd w:id="36"/>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AB47FE" id="Text Box 3" o:spid="_x0000_s1029" type="#_x0000_t202" style="position:absolute;margin-left:3pt;margin-top:251.05pt;width:416.95pt;height:.05pt;z-index:-251646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" stroked="f">
                <v:textbox style="mso-fit-shape-to-text:t" inset="0,0,0,0">
                  <w:txbxContent>
                    <w:p w14:paraId="3984272E" w14:textId="1305FDA2" w:rsidR="00821DDD" w:rsidRPr="00FF7232" w:rsidRDefault="00821DDD" w:rsidP="00821DDD">
                      <w:pPr>
                        <w:pStyle w:val="Caption"/>
                        <w:rPr>
                          <w:color w:val="595959" w:themeColor="text1" w:themeTint="A6"/>
                        </w:rPr>
                      </w:pPr>
                      <w:bookmarkStart w:id="38" w:name="_Toc36752258"/>
                      <w:bookmarkStart w:id="39" w:name="_Toc36752302"/>
                      <w:r>
                        <w:t xml:space="preserve">Figure </w:t>
                      </w:r>
                      <w:r w:rsidR="00DA7D76">
                        <w:t>1</w:t>
                      </w:r>
                      <w:r w:rsidR="00DA7D76">
                        <w:noBreakHyphen/>
                      </w:r>
                      <w:r w:rsidR="004273C1">
                        <w:fldChar w:fldCharType="begin"/>
                      </w:r>
                      <w:r w:rsidR="004273C1">
                        <w:instrText xml:space="preserve"> STYLEREF 1 \s </w:instrText>
                      </w:r>
                      <w:r w:rsidR="004273C1">
                        <w:fldChar w:fldCharType="separate"/>
                      </w:r>
                      <w:r w:rsidR="004273C1">
                        <w:rPr>
                          <w:noProof/>
                        </w:rPr>
                        <w:t>0</w:t>
                      </w:r>
                      <w:r w:rsidR="004273C1">
                        <w:fldChar w:fldCharType="end"/>
                      </w:r>
                      <w:r w:rsidR="004273C1">
                        <w:noBreakHyphen/>
                      </w:r>
                      <w:r w:rsidR="004273C1">
                        <w:fldChar w:fldCharType="begin"/>
                      </w:r>
                      <w:r w:rsidR="004273C1">
                        <w:instrText xml:space="preserve"> SEQ Figure \* ARABIC \s 1 </w:instrText>
                      </w:r>
                      <w:r w:rsidR="004273C1">
                        <w:fldChar w:fldCharType="separate"/>
                      </w:r>
                      <w:r w:rsidR="004273C1">
                        <w:rPr>
                          <w:noProof/>
                        </w:rPr>
                        <w:t>8</w:t>
                      </w:r>
                      <w:r w:rsidR="004273C1">
                        <w:fldChar w:fldCharType="end"/>
                      </w:r>
                      <w:r>
                        <w:t xml:space="preserve"> High Level Use Case Diagram</w:t>
                      </w:r>
                      <w:bookmarkEnd w:id="38"/>
                      <w:bookmarkEnd w:id="39"/>
                    </w:p>
                  </w:txbxContent>
                </v:textbox>
                <w10:wrap type="tight"/>
              </v:shape>
            </w:pict>
          </mc:Fallback>
        </mc:AlternateContent>
      </w:r>
    </w:p>
    <w:p w14:paraId="10683B13" w14:textId="486DB26A" w:rsidR="005B145C" w:rsidRDefault="007E357E" w:rsidP="00EB7164">
      <w:r>
        <w:t>The initial Use Case Diagram is further broken down into smaller use case</w:t>
      </w:r>
      <w:r w:rsidR="00501D61">
        <w:t xml:space="preserve"> diagrams.</w:t>
      </w:r>
      <w:r w:rsidR="008A247A">
        <w:t xml:space="preserve"> </w:t>
      </w:r>
      <w:r w:rsidR="00CE3D4C">
        <w:t xml:space="preserve">Use case description is included with the diagrams. </w:t>
      </w:r>
    </w:p>
    <w:p w14:paraId="0C11CE64" w14:textId="661BC745" w:rsidR="00501D61" w:rsidRPr="007E357E" w:rsidRDefault="00D828B1" w:rsidP="00EB7164">
      <w:r>
        <w:rPr>
          <w:noProof/>
        </w:rPr>
        <w:lastRenderedPageBreak/>
        <mc:AlternateContent>
          <mc:Choice Requires="wps">
            <w:drawing>
              <wp:anchor distT="0" distB="0" distL="114300" distR="114300" simplePos="0" relativeHeight="251672576" behindDoc="1" locked="0" layoutInCell="1" allowOverlap="1" wp14:anchorId="6FE7CDB6" wp14:editId="4B59958C">
                <wp:simplePos x="0" y="0"/>
                <wp:positionH relativeFrom="column">
                  <wp:posOffset>-57150</wp:posOffset>
                </wp:positionH>
                <wp:positionV relativeFrom="paragraph">
                  <wp:posOffset>2921000</wp:posOffset>
                </wp:positionV>
                <wp:extent cx="5486400" cy="635"/>
                <wp:effectExtent l="0" t="0" r="0" b="0"/>
                <wp:wrapTight wrapText="bothSides">
                  <wp:wrapPolygon edited="0">
                    <wp:start x="0" y="0"/>
                    <wp:lineTo x="0" y="21600"/>
                    <wp:lineTo x="21600" y="21600"/>
                    <wp:lineTo x="21600" y="0"/>
                  </wp:wrapPolygon>
                </wp:wrapTight>
                <wp:docPr id="5" name="Text Box 5"/>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601BE482" w14:textId="61CE3450" w:rsidR="00530B1E" w:rsidRPr="00223A7A" w:rsidRDefault="00530B1E" w:rsidP="00530B1E">
                            <w:pPr>
                              <w:pStyle w:val="Caption"/>
                              <w:rPr>
                                <w:color w:val="595959" w:themeColor="text1" w:themeTint="A6"/>
                              </w:rPr>
                            </w:pPr>
                            <w:bookmarkStart w:id="40" w:name="_Toc36752259"/>
                            <w:bookmarkStart w:id="41" w:name="_Toc36752303"/>
                            <w:r>
                              <w:t xml:space="preserve">Figure </w:t>
                            </w:r>
                            <w:r w:rsidR="00DA7D76">
                              <w:t>1</w:t>
                            </w:r>
                            <w:r w:rsidR="00DA7D76">
                              <w:noBreakHyphen/>
                            </w:r>
                            <w:r w:rsidR="004273C1">
                              <w:fldChar w:fldCharType="begin"/>
                            </w:r>
                            <w:r w:rsidR="004273C1">
                              <w:instrText xml:space="preserve"> STYLEREF 1 \s </w:instrText>
                            </w:r>
                            <w:r w:rsidR="004273C1">
                              <w:fldChar w:fldCharType="separate"/>
                            </w:r>
                            <w:r w:rsidR="004273C1">
                              <w:rPr>
                                <w:noProof/>
                              </w:rPr>
                              <w:t>0</w:t>
                            </w:r>
                            <w:r w:rsidR="004273C1">
                              <w:fldChar w:fldCharType="end"/>
                            </w:r>
                            <w:r w:rsidR="004273C1">
                              <w:noBreakHyphen/>
                            </w:r>
                            <w:r w:rsidR="004273C1">
                              <w:fldChar w:fldCharType="begin"/>
                            </w:r>
                            <w:r w:rsidR="004273C1">
                              <w:instrText xml:space="preserve"> SEQ Figure \* ARABIC \s 1 </w:instrText>
                            </w:r>
                            <w:r w:rsidR="004273C1">
                              <w:fldChar w:fldCharType="separate"/>
                            </w:r>
                            <w:r w:rsidR="004273C1">
                              <w:rPr>
                                <w:noProof/>
                              </w:rPr>
                              <w:t>9</w:t>
                            </w:r>
                            <w:r w:rsidR="004273C1">
                              <w:fldChar w:fldCharType="end"/>
                            </w:r>
                            <w:r>
                              <w:t xml:space="preserve"> Login - Use Case</w:t>
                            </w:r>
                            <w:bookmarkEnd w:id="40"/>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E7CDB6" id="Text Box 5" o:spid="_x0000_s1030" type="#_x0000_t202" style="position:absolute;margin-left:-4.5pt;margin-top:230pt;width:6in;height:.05pt;z-index:-251643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" stroked="f">
                <v:textbox style="mso-fit-shape-to-text:t" inset="0,0,0,0">
                  <w:txbxContent>
                    <w:p w14:paraId="601BE482" w14:textId="61CE3450" w:rsidR="00530B1E" w:rsidRPr="00223A7A" w:rsidRDefault="00530B1E" w:rsidP="00530B1E">
                      <w:pPr>
                        <w:pStyle w:val="Caption"/>
                        <w:rPr>
                          <w:color w:val="595959" w:themeColor="text1" w:themeTint="A6"/>
                        </w:rPr>
                      </w:pPr>
                      <w:bookmarkStart w:id="42" w:name="_Toc36752259"/>
                      <w:bookmarkStart w:id="43" w:name="_Toc36752303"/>
                      <w:r>
                        <w:t xml:space="preserve">Figure </w:t>
                      </w:r>
                      <w:r w:rsidR="00DA7D76">
                        <w:t>1</w:t>
                      </w:r>
                      <w:r w:rsidR="00DA7D76">
                        <w:noBreakHyphen/>
                      </w:r>
                      <w:r w:rsidR="004273C1">
                        <w:fldChar w:fldCharType="begin"/>
                      </w:r>
                      <w:r w:rsidR="004273C1">
                        <w:instrText xml:space="preserve"> STYLEREF 1 \s </w:instrText>
                      </w:r>
                      <w:r w:rsidR="004273C1">
                        <w:fldChar w:fldCharType="separate"/>
                      </w:r>
                      <w:r w:rsidR="004273C1">
                        <w:rPr>
                          <w:noProof/>
                        </w:rPr>
                        <w:t>0</w:t>
                      </w:r>
                      <w:r w:rsidR="004273C1">
                        <w:fldChar w:fldCharType="end"/>
                      </w:r>
                      <w:r w:rsidR="004273C1">
                        <w:noBreakHyphen/>
                      </w:r>
                      <w:r w:rsidR="004273C1">
                        <w:fldChar w:fldCharType="begin"/>
                      </w:r>
                      <w:r w:rsidR="004273C1">
                        <w:instrText xml:space="preserve"> SEQ Figure \* ARABIC \s 1 </w:instrText>
                      </w:r>
                      <w:r w:rsidR="004273C1">
                        <w:fldChar w:fldCharType="separate"/>
                      </w:r>
                      <w:r w:rsidR="004273C1">
                        <w:rPr>
                          <w:noProof/>
                        </w:rPr>
                        <w:t>9</w:t>
                      </w:r>
                      <w:r w:rsidR="004273C1">
                        <w:fldChar w:fldCharType="end"/>
                      </w:r>
                      <w:r>
                        <w:t xml:space="preserve"> Login - Use Case</w:t>
                      </w:r>
                      <w:bookmarkEnd w:id="42"/>
                      <w:bookmarkEnd w:id="43"/>
                    </w:p>
                  </w:txbxContent>
                </v:textbox>
                <w10:wrap type="tight"/>
              </v:shape>
            </w:pict>
          </mc:Fallback>
        </mc:AlternateContent>
      </w:r>
      <w:r w:rsidRPr="00530B1E">
        <w:rPr>
          <w:noProof/>
        </w:rPr>
        <w:drawing>
          <wp:anchor distT="0" distB="0" distL="114300" distR="114300" simplePos="0" relativeHeight="251670528" behindDoc="1" locked="0" layoutInCell="1" allowOverlap="1" wp14:anchorId="0D21F3A4" wp14:editId="704D379F">
            <wp:simplePos x="0" y="0"/>
            <wp:positionH relativeFrom="column">
              <wp:posOffset>-57150</wp:posOffset>
            </wp:positionH>
            <wp:positionV relativeFrom="paragraph">
              <wp:posOffset>494</wp:posOffset>
            </wp:positionV>
            <wp:extent cx="4724400" cy="2793959"/>
            <wp:effectExtent l="0" t="0" r="0" b="698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724400" cy="2793959"/>
                    </a:xfrm>
                    <a:prstGeom prst="rect">
                      <a:avLst/>
                    </a:prstGeom>
                  </pic:spPr>
                </pic:pic>
              </a:graphicData>
            </a:graphic>
            <wp14:sizeRelH relativeFrom="margin">
              <wp14:pctWidth>0</wp14:pctWidth>
            </wp14:sizeRelH>
            <wp14:sizeRelV relativeFrom="margin">
              <wp14:pctHeight>0</wp14:pctHeight>
            </wp14:sizeRelV>
          </wp:anchor>
        </w:drawing>
      </w:r>
    </w:p>
    <w:tbl>
      <w:tblPr>
        <w:tblStyle w:val="TableGrid"/>
        <w:tblW w:w="0" w:type="auto"/>
        <w:tblLook w:val="04A0" w:firstRow="1" w:lastRow="0" w:firstColumn="1" w:lastColumn="0" w:noHBand="0" w:noVBand="1"/>
      </w:tblPr>
      <w:tblGrid>
        <w:gridCol w:w="4320"/>
        <w:gridCol w:w="4310"/>
      </w:tblGrid>
      <w:tr w:rsidR="00720B8C" w:rsidRPr="00720B8C" w14:paraId="7C41B5EC" w14:textId="77777777" w:rsidTr="00165B70">
        <w:tc>
          <w:tcPr>
            <w:tcW w:w="9016" w:type="dxa"/>
            <w:gridSpan w:val="2"/>
          </w:tcPr>
          <w:p w14:paraId="733CBD93" w14:textId="5B135DBC" w:rsidR="00720B8C" w:rsidRPr="00720B8C" w:rsidRDefault="00720B8C" w:rsidP="00E52EEB">
            <w:pPr>
              <w:spacing w:before="120"/>
            </w:pPr>
            <w:r w:rsidRPr="00720B8C">
              <w:rPr>
                <w:b/>
                <w:bCs/>
              </w:rPr>
              <w:t>Use Case Name</w:t>
            </w:r>
            <w:r w:rsidRPr="00720B8C">
              <w:t xml:space="preserve">: Login </w:t>
            </w:r>
          </w:p>
        </w:tc>
      </w:tr>
      <w:tr w:rsidR="00720B8C" w:rsidRPr="00720B8C" w14:paraId="2FE9B8C1" w14:textId="77777777" w:rsidTr="00165B70">
        <w:tc>
          <w:tcPr>
            <w:tcW w:w="4508" w:type="dxa"/>
          </w:tcPr>
          <w:p w14:paraId="7FED12F2" w14:textId="77777777" w:rsidR="00720B8C" w:rsidRPr="00720B8C" w:rsidRDefault="00720B8C" w:rsidP="00E52EEB">
            <w:pPr>
              <w:spacing w:before="120"/>
            </w:pPr>
            <w:r w:rsidRPr="00720B8C">
              <w:rPr>
                <w:b/>
                <w:bCs/>
              </w:rPr>
              <w:t>Initiating Actor</w:t>
            </w:r>
            <w:r w:rsidRPr="00720B8C">
              <w:t>: User/Admin</w:t>
            </w:r>
          </w:p>
        </w:tc>
        <w:tc>
          <w:tcPr>
            <w:tcW w:w="4508" w:type="dxa"/>
          </w:tcPr>
          <w:p w14:paraId="44FCC3A0" w14:textId="77777777" w:rsidR="00720B8C" w:rsidRPr="00720B8C" w:rsidRDefault="00720B8C" w:rsidP="00E52EEB">
            <w:pPr>
              <w:spacing w:before="120"/>
            </w:pPr>
            <w:r w:rsidRPr="00720B8C">
              <w:rPr>
                <w:b/>
                <w:bCs/>
              </w:rPr>
              <w:t>Receiving Actor</w:t>
            </w:r>
            <w:r w:rsidRPr="00720B8C">
              <w:t>: Database</w:t>
            </w:r>
          </w:p>
        </w:tc>
      </w:tr>
      <w:tr w:rsidR="00720B8C" w:rsidRPr="00720B8C" w14:paraId="1B693FB1" w14:textId="77777777" w:rsidTr="00165B70">
        <w:tc>
          <w:tcPr>
            <w:tcW w:w="9016" w:type="dxa"/>
            <w:gridSpan w:val="2"/>
          </w:tcPr>
          <w:p w14:paraId="34617F9B" w14:textId="77777777" w:rsidR="00720B8C" w:rsidRPr="00720B8C" w:rsidRDefault="00720B8C" w:rsidP="00E52EEB">
            <w:pPr>
              <w:spacing w:before="120"/>
            </w:pPr>
            <w:r w:rsidRPr="00720B8C">
              <w:rPr>
                <w:b/>
                <w:bCs/>
              </w:rPr>
              <w:t>Trigger:</w:t>
            </w:r>
            <w:r w:rsidRPr="00720B8C">
              <w:t xml:space="preserve"> The User/Admin wants to log onto the system </w:t>
            </w:r>
          </w:p>
        </w:tc>
      </w:tr>
      <w:tr w:rsidR="00720B8C" w:rsidRPr="00720B8C" w14:paraId="27916EC2" w14:textId="77777777" w:rsidTr="00165B70">
        <w:tc>
          <w:tcPr>
            <w:tcW w:w="9016" w:type="dxa"/>
            <w:gridSpan w:val="2"/>
          </w:tcPr>
          <w:p w14:paraId="2FBD2FBC" w14:textId="77777777" w:rsidR="00720B8C" w:rsidRPr="00720B8C" w:rsidRDefault="00720B8C" w:rsidP="00E52EEB">
            <w:pPr>
              <w:spacing w:before="120"/>
              <w:rPr>
                <w:b/>
                <w:bCs/>
              </w:rPr>
            </w:pPr>
            <w:r w:rsidRPr="00720B8C">
              <w:rPr>
                <w:b/>
                <w:bCs/>
              </w:rPr>
              <w:t>Scenario 1</w:t>
            </w:r>
          </w:p>
          <w:p w14:paraId="07DD0F40" w14:textId="4F42820A" w:rsidR="00720B8C" w:rsidRPr="00720B8C" w:rsidRDefault="00720B8C" w:rsidP="00E52EEB">
            <w:pPr>
              <w:numPr>
                <w:ilvl w:val="0"/>
                <w:numId w:val="25"/>
              </w:numPr>
              <w:spacing w:before="120"/>
            </w:pPr>
            <w:r w:rsidRPr="00720B8C">
              <w:t xml:space="preserve">User/Admin enters </w:t>
            </w:r>
            <w:r w:rsidR="00C06D29">
              <w:t>U</w:t>
            </w:r>
            <w:r w:rsidRPr="00720B8C">
              <w:t>sername.</w:t>
            </w:r>
          </w:p>
          <w:p w14:paraId="469EB675" w14:textId="673B5268" w:rsidR="00720B8C" w:rsidRPr="00720B8C" w:rsidRDefault="00720B8C" w:rsidP="00E52EEB">
            <w:pPr>
              <w:numPr>
                <w:ilvl w:val="0"/>
                <w:numId w:val="25"/>
              </w:numPr>
              <w:spacing w:before="120"/>
            </w:pPr>
            <w:r w:rsidRPr="00720B8C">
              <w:t xml:space="preserve">The system validates the </w:t>
            </w:r>
            <w:r w:rsidR="00C06D29">
              <w:t>U</w:t>
            </w:r>
            <w:r w:rsidRPr="00720B8C">
              <w:t>sername.</w:t>
            </w:r>
          </w:p>
          <w:p w14:paraId="51CA86C9" w14:textId="621B073D" w:rsidR="00720B8C" w:rsidRPr="00720B8C" w:rsidRDefault="00720B8C" w:rsidP="00E52EEB">
            <w:pPr>
              <w:numPr>
                <w:ilvl w:val="0"/>
                <w:numId w:val="25"/>
              </w:numPr>
              <w:spacing w:before="120"/>
            </w:pPr>
            <w:r w:rsidRPr="00720B8C">
              <w:t xml:space="preserve">User/Admin enters </w:t>
            </w:r>
            <w:r w:rsidR="00C06D29">
              <w:t xml:space="preserve">the </w:t>
            </w:r>
            <w:r w:rsidRPr="00720B8C">
              <w:t>password.</w:t>
            </w:r>
          </w:p>
          <w:p w14:paraId="61A1B684" w14:textId="77777777" w:rsidR="00720B8C" w:rsidRPr="00720B8C" w:rsidRDefault="00720B8C" w:rsidP="00E52EEB">
            <w:pPr>
              <w:numPr>
                <w:ilvl w:val="0"/>
                <w:numId w:val="25"/>
              </w:numPr>
              <w:spacing w:before="120"/>
            </w:pPr>
            <w:r w:rsidRPr="00720B8C">
              <w:t>The system validates the password.</w:t>
            </w:r>
          </w:p>
          <w:p w14:paraId="13E3DC91" w14:textId="77777777" w:rsidR="00720B8C" w:rsidRPr="00720B8C" w:rsidRDefault="00720B8C" w:rsidP="00E52EEB">
            <w:pPr>
              <w:numPr>
                <w:ilvl w:val="0"/>
                <w:numId w:val="25"/>
              </w:numPr>
              <w:spacing w:before="120"/>
            </w:pPr>
            <w:r w:rsidRPr="00720B8C">
              <w:t>User/Admin is logged onto the system.</w:t>
            </w:r>
          </w:p>
        </w:tc>
      </w:tr>
      <w:tr w:rsidR="00720B8C" w:rsidRPr="00720B8C" w14:paraId="68055D75" w14:textId="77777777" w:rsidTr="00165B70">
        <w:tc>
          <w:tcPr>
            <w:tcW w:w="9016" w:type="dxa"/>
            <w:gridSpan w:val="2"/>
          </w:tcPr>
          <w:p w14:paraId="1152D847" w14:textId="77777777" w:rsidR="00720B8C" w:rsidRPr="00720B8C" w:rsidRDefault="00720B8C" w:rsidP="00E52EEB">
            <w:pPr>
              <w:spacing w:before="120"/>
              <w:rPr>
                <w:b/>
                <w:bCs/>
              </w:rPr>
            </w:pPr>
            <w:r w:rsidRPr="00720B8C">
              <w:rPr>
                <w:b/>
                <w:bCs/>
              </w:rPr>
              <w:t>Alternative Scenarios</w:t>
            </w:r>
          </w:p>
          <w:p w14:paraId="323FE06E" w14:textId="77777777" w:rsidR="00720B8C" w:rsidRPr="00720B8C" w:rsidRDefault="00720B8C" w:rsidP="00E52EEB">
            <w:pPr>
              <w:spacing w:before="120"/>
            </w:pPr>
            <w:r w:rsidRPr="00720B8C">
              <w:t>2.a Username is not valid.</w:t>
            </w:r>
          </w:p>
          <w:p w14:paraId="57919E1F" w14:textId="37661406" w:rsidR="00720B8C" w:rsidRPr="00720B8C" w:rsidRDefault="00720B8C" w:rsidP="00E52EEB">
            <w:pPr>
              <w:spacing w:before="120"/>
            </w:pPr>
            <w:r w:rsidRPr="00720B8C">
              <w:t xml:space="preserve">2.b Prompt user to register or re-enter the </w:t>
            </w:r>
            <w:r w:rsidR="00C06D29">
              <w:t>U</w:t>
            </w:r>
            <w:r w:rsidRPr="00720B8C">
              <w:t>sername.</w:t>
            </w:r>
          </w:p>
          <w:p w14:paraId="086BF404" w14:textId="77777777" w:rsidR="00720B8C" w:rsidRPr="00720B8C" w:rsidRDefault="00720B8C" w:rsidP="00E52EEB">
            <w:pPr>
              <w:spacing w:before="120"/>
            </w:pPr>
            <w:r w:rsidRPr="00720B8C">
              <w:t>3.a Password is not valid.</w:t>
            </w:r>
          </w:p>
          <w:p w14:paraId="307CEE62" w14:textId="77777777" w:rsidR="00720B8C" w:rsidRPr="00720B8C" w:rsidRDefault="00720B8C" w:rsidP="00E52EEB">
            <w:pPr>
              <w:spacing w:before="120"/>
            </w:pPr>
            <w:r w:rsidRPr="00720B8C">
              <w:t>3.b Prompt user to re-enter or reset the password.</w:t>
            </w:r>
          </w:p>
          <w:p w14:paraId="43D1F088" w14:textId="77777777" w:rsidR="00720B8C" w:rsidRPr="00720B8C" w:rsidRDefault="00720B8C" w:rsidP="00E52EEB">
            <w:pPr>
              <w:spacing w:before="120"/>
            </w:pPr>
          </w:p>
        </w:tc>
      </w:tr>
      <w:tr w:rsidR="00720B8C" w:rsidRPr="00720B8C" w14:paraId="7EA82874" w14:textId="77777777" w:rsidTr="00165B70">
        <w:tc>
          <w:tcPr>
            <w:tcW w:w="9016" w:type="dxa"/>
            <w:gridSpan w:val="2"/>
          </w:tcPr>
          <w:p w14:paraId="30DF395B" w14:textId="77777777" w:rsidR="00720B8C" w:rsidRPr="00720B8C" w:rsidRDefault="00720B8C" w:rsidP="00E52EEB">
            <w:pPr>
              <w:spacing w:before="120"/>
            </w:pPr>
            <w:r w:rsidRPr="00720B8C">
              <w:rPr>
                <w:b/>
                <w:bCs/>
              </w:rPr>
              <w:t>Assumptions:</w:t>
            </w:r>
            <w:r w:rsidRPr="00720B8C">
              <w:t xml:space="preserve"> None</w:t>
            </w:r>
          </w:p>
        </w:tc>
      </w:tr>
      <w:tr w:rsidR="00720B8C" w:rsidRPr="00720B8C" w14:paraId="66AC6A3C" w14:textId="77777777" w:rsidTr="00165B70">
        <w:tc>
          <w:tcPr>
            <w:tcW w:w="9016" w:type="dxa"/>
            <w:gridSpan w:val="2"/>
          </w:tcPr>
          <w:p w14:paraId="1424E686" w14:textId="77777777" w:rsidR="00720B8C" w:rsidRPr="00720B8C" w:rsidRDefault="00720B8C" w:rsidP="00E52EEB">
            <w:pPr>
              <w:spacing w:before="120"/>
            </w:pPr>
            <w:r w:rsidRPr="00720B8C">
              <w:rPr>
                <w:b/>
                <w:bCs/>
              </w:rPr>
              <w:t>Post-Condition</w:t>
            </w:r>
            <w:r w:rsidRPr="00720B8C">
              <w:t>: User/Admin is logged onto the system</w:t>
            </w:r>
          </w:p>
        </w:tc>
      </w:tr>
    </w:tbl>
    <w:p w14:paraId="3AB9DD1F" w14:textId="3DBE2DF7" w:rsidR="00D70327" w:rsidRDefault="00D70327" w:rsidP="006B29D9"/>
    <w:p w14:paraId="43F637EB" w14:textId="164B17B8" w:rsidR="00720B8C" w:rsidRDefault="00DA7D76" w:rsidP="006B29D9">
      <w:r>
        <w:rPr>
          <w:noProof/>
        </w:rPr>
        <mc:AlternateContent>
          <mc:Choice Requires="wps">
            <w:drawing>
              <wp:anchor distT="0" distB="0" distL="114300" distR="114300" simplePos="0" relativeHeight="251675648" behindDoc="0" locked="0" layoutInCell="1" allowOverlap="1" wp14:anchorId="59D9B8C5" wp14:editId="28D05324">
                <wp:simplePos x="0" y="0"/>
                <wp:positionH relativeFrom="column">
                  <wp:posOffset>0</wp:posOffset>
                </wp:positionH>
                <wp:positionV relativeFrom="paragraph">
                  <wp:posOffset>2875915</wp:posOffset>
                </wp:positionV>
                <wp:extent cx="4467225" cy="635"/>
                <wp:effectExtent l="0" t="0" r="0" b="0"/>
                <wp:wrapTopAndBottom/>
                <wp:docPr id="7" name="Text Box 7"/>
                <wp:cNvGraphicFramePr/>
                <a:graphic xmlns:a="http://schemas.openxmlformats.org/drawingml/2006/main">
                  <a:graphicData uri="http://schemas.microsoft.com/office/word/2010/wordprocessingShape">
                    <wps:wsp>
                      <wps:cNvSpPr txBox="1"/>
                      <wps:spPr>
                        <a:xfrm>
                          <a:off x="0" y="0"/>
                          <a:ext cx="4467225" cy="635"/>
                        </a:xfrm>
                        <a:prstGeom prst="rect">
                          <a:avLst/>
                        </a:prstGeom>
                        <a:solidFill>
                          <a:prstClr val="white"/>
                        </a:solidFill>
                        <a:ln>
                          <a:noFill/>
                        </a:ln>
                      </wps:spPr>
                      <wps:txbx>
                        <w:txbxContent>
                          <w:p w14:paraId="6DB07ED6" w14:textId="7D31358E" w:rsidR="00DA7D76" w:rsidRPr="00DD6D89" w:rsidRDefault="00DA7D76" w:rsidP="00DA7D76">
                            <w:pPr>
                              <w:pStyle w:val="Caption"/>
                              <w:rPr>
                                <w:color w:val="595959" w:themeColor="text1" w:themeTint="A6"/>
                              </w:rPr>
                            </w:pPr>
                            <w:bookmarkStart w:id="44" w:name="_Toc36752260"/>
                            <w:bookmarkStart w:id="45" w:name="_Toc36752304"/>
                            <w:r>
                              <w:t>Figure 1</w:t>
                            </w:r>
                            <w:r>
                              <w:noBreakHyphen/>
                            </w:r>
                            <w:r w:rsidR="004273C1">
                              <w:fldChar w:fldCharType="begin"/>
                            </w:r>
                            <w:r w:rsidR="004273C1">
                              <w:instrText xml:space="preserve"> STYLEREF 1 \s </w:instrText>
                            </w:r>
                            <w:r w:rsidR="004273C1">
                              <w:fldChar w:fldCharType="separate"/>
                            </w:r>
                            <w:r w:rsidR="004273C1">
                              <w:rPr>
                                <w:noProof/>
                              </w:rPr>
                              <w:t>0</w:t>
                            </w:r>
                            <w:r w:rsidR="004273C1">
                              <w:fldChar w:fldCharType="end"/>
                            </w:r>
                            <w:r w:rsidR="004273C1">
                              <w:noBreakHyphen/>
                            </w:r>
                            <w:r w:rsidR="004273C1">
                              <w:fldChar w:fldCharType="begin"/>
                            </w:r>
                            <w:r w:rsidR="004273C1">
                              <w:instrText xml:space="preserve"> SEQ Figure \* ARABIC \s 1 </w:instrText>
                            </w:r>
                            <w:r w:rsidR="004273C1">
                              <w:fldChar w:fldCharType="separate"/>
                            </w:r>
                            <w:r w:rsidR="004273C1">
                              <w:rPr>
                                <w:noProof/>
                              </w:rPr>
                              <w:t>10</w:t>
                            </w:r>
                            <w:r w:rsidR="004273C1">
                              <w:fldChar w:fldCharType="end"/>
                            </w:r>
                            <w:r>
                              <w:t xml:space="preserve"> Add Restaurant - Use Case</w:t>
                            </w:r>
                            <w:bookmarkEnd w:id="44"/>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D9B8C5" id="Text Box 7" o:spid="_x0000_s1031" type="#_x0000_t202" style="position:absolute;margin-left:0;margin-top:226.45pt;width:351.7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" stroked="f">
                <v:textbox style="mso-fit-shape-to-text:t" inset="0,0,0,0">
                  <w:txbxContent>
                    <w:p w14:paraId="6DB07ED6" w14:textId="7D31358E" w:rsidR="00DA7D76" w:rsidRPr="00DD6D89" w:rsidRDefault="00DA7D76" w:rsidP="00DA7D76">
                      <w:pPr>
                        <w:pStyle w:val="Caption"/>
                        <w:rPr>
                          <w:color w:val="595959" w:themeColor="text1" w:themeTint="A6"/>
                        </w:rPr>
                      </w:pPr>
                      <w:bookmarkStart w:id="46" w:name="_Toc36752260"/>
                      <w:bookmarkStart w:id="47" w:name="_Toc36752304"/>
                      <w:r>
                        <w:t>Figure 1</w:t>
                      </w:r>
                      <w:r>
                        <w:noBreakHyphen/>
                      </w:r>
                      <w:r w:rsidR="004273C1">
                        <w:fldChar w:fldCharType="begin"/>
                      </w:r>
                      <w:r w:rsidR="004273C1">
                        <w:instrText xml:space="preserve"> STYLEREF 1 \s </w:instrText>
                      </w:r>
                      <w:r w:rsidR="004273C1">
                        <w:fldChar w:fldCharType="separate"/>
                      </w:r>
                      <w:r w:rsidR="004273C1">
                        <w:rPr>
                          <w:noProof/>
                        </w:rPr>
                        <w:t>0</w:t>
                      </w:r>
                      <w:r w:rsidR="004273C1">
                        <w:fldChar w:fldCharType="end"/>
                      </w:r>
                      <w:r w:rsidR="004273C1">
                        <w:noBreakHyphen/>
                      </w:r>
                      <w:r w:rsidR="004273C1">
                        <w:fldChar w:fldCharType="begin"/>
                      </w:r>
                      <w:r w:rsidR="004273C1">
                        <w:instrText xml:space="preserve"> SEQ Figure \* ARABIC \s 1 </w:instrText>
                      </w:r>
                      <w:r w:rsidR="004273C1">
                        <w:fldChar w:fldCharType="separate"/>
                      </w:r>
                      <w:r w:rsidR="004273C1">
                        <w:rPr>
                          <w:noProof/>
                        </w:rPr>
                        <w:t>10</w:t>
                      </w:r>
                      <w:r w:rsidR="004273C1">
                        <w:fldChar w:fldCharType="end"/>
                      </w:r>
                      <w:r>
                        <w:t xml:space="preserve"> Add Restaurant - Use Case</w:t>
                      </w:r>
                      <w:bookmarkEnd w:id="46"/>
                      <w:bookmarkEnd w:id="47"/>
                    </w:p>
                  </w:txbxContent>
                </v:textbox>
                <w10:wrap type="topAndBottom"/>
              </v:shape>
            </w:pict>
          </mc:Fallback>
        </mc:AlternateContent>
      </w:r>
      <w:r w:rsidRPr="00DA7D76">
        <w:rPr>
          <w:noProof/>
        </w:rPr>
        <w:drawing>
          <wp:anchor distT="0" distB="0" distL="114300" distR="114300" simplePos="0" relativeHeight="251673600" behindDoc="0" locked="0" layoutInCell="1" allowOverlap="1" wp14:anchorId="21250E81" wp14:editId="02F56D14">
            <wp:simplePos x="0" y="0"/>
            <wp:positionH relativeFrom="column">
              <wp:posOffset>0</wp:posOffset>
            </wp:positionH>
            <wp:positionV relativeFrom="paragraph">
              <wp:posOffset>1270</wp:posOffset>
            </wp:positionV>
            <wp:extent cx="4467225" cy="2817868"/>
            <wp:effectExtent l="0" t="0" r="0" b="190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467225" cy="2817868"/>
                    </a:xfrm>
                    <a:prstGeom prst="rect">
                      <a:avLst/>
                    </a:prstGeom>
                  </pic:spPr>
                </pic:pic>
              </a:graphicData>
            </a:graphic>
          </wp:anchor>
        </w:drawing>
      </w:r>
    </w:p>
    <w:tbl>
      <w:tblPr>
        <w:tblStyle w:val="TableGrid"/>
        <w:tblW w:w="0" w:type="auto"/>
        <w:tblLook w:val="04A0" w:firstRow="1" w:lastRow="0" w:firstColumn="1" w:lastColumn="0" w:noHBand="0" w:noVBand="1"/>
      </w:tblPr>
      <w:tblGrid>
        <w:gridCol w:w="4314"/>
        <w:gridCol w:w="4316"/>
      </w:tblGrid>
      <w:tr w:rsidR="00CA6281" w:rsidRPr="00CA6281" w14:paraId="76F340A2" w14:textId="77777777" w:rsidTr="00165B70">
        <w:tc>
          <w:tcPr>
            <w:tcW w:w="9016" w:type="dxa"/>
            <w:gridSpan w:val="2"/>
          </w:tcPr>
          <w:p w14:paraId="1F6814D0" w14:textId="77777777" w:rsidR="00CA6281" w:rsidRPr="00CA6281" w:rsidRDefault="00CA6281" w:rsidP="00E52EEB">
            <w:pPr>
              <w:spacing w:before="120" w:line="264" w:lineRule="auto"/>
            </w:pPr>
            <w:r w:rsidRPr="00CA6281">
              <w:rPr>
                <w:b/>
                <w:bCs/>
              </w:rPr>
              <w:t>Use Case Name</w:t>
            </w:r>
            <w:r w:rsidRPr="00CA6281">
              <w:t>: Add Restaurant</w:t>
            </w:r>
          </w:p>
        </w:tc>
      </w:tr>
      <w:tr w:rsidR="00CA6281" w:rsidRPr="00CA6281" w14:paraId="0C4D5AD6" w14:textId="77777777" w:rsidTr="00165B70">
        <w:tc>
          <w:tcPr>
            <w:tcW w:w="4508" w:type="dxa"/>
          </w:tcPr>
          <w:p w14:paraId="6D037538" w14:textId="77777777" w:rsidR="00CA6281" w:rsidRPr="00CA6281" w:rsidRDefault="00CA6281" w:rsidP="00E52EEB">
            <w:pPr>
              <w:spacing w:before="120" w:line="264" w:lineRule="auto"/>
            </w:pPr>
            <w:r w:rsidRPr="00CA6281">
              <w:rPr>
                <w:b/>
                <w:bCs/>
              </w:rPr>
              <w:t>Initiating Actor</w:t>
            </w:r>
            <w:r w:rsidRPr="00CA6281">
              <w:t>: Admin</w:t>
            </w:r>
          </w:p>
        </w:tc>
        <w:tc>
          <w:tcPr>
            <w:tcW w:w="4508" w:type="dxa"/>
          </w:tcPr>
          <w:p w14:paraId="38B4D49D" w14:textId="77777777" w:rsidR="00CA6281" w:rsidRPr="00CA6281" w:rsidRDefault="00CA6281" w:rsidP="00E52EEB">
            <w:pPr>
              <w:spacing w:before="120" w:line="264" w:lineRule="auto"/>
            </w:pPr>
            <w:r w:rsidRPr="00CA6281">
              <w:rPr>
                <w:b/>
                <w:bCs/>
              </w:rPr>
              <w:t>Receiving Actor</w:t>
            </w:r>
            <w:r w:rsidRPr="00CA6281">
              <w:t>: Database</w:t>
            </w:r>
          </w:p>
        </w:tc>
      </w:tr>
      <w:tr w:rsidR="00CA6281" w:rsidRPr="00CA6281" w14:paraId="0C56B367" w14:textId="77777777" w:rsidTr="00165B70">
        <w:tc>
          <w:tcPr>
            <w:tcW w:w="9016" w:type="dxa"/>
            <w:gridSpan w:val="2"/>
          </w:tcPr>
          <w:p w14:paraId="0EA28861" w14:textId="77777777" w:rsidR="00CA6281" w:rsidRPr="00CA6281" w:rsidRDefault="00CA6281" w:rsidP="00E52EEB">
            <w:pPr>
              <w:spacing w:before="120" w:line="264" w:lineRule="auto"/>
            </w:pPr>
            <w:r w:rsidRPr="00CA6281">
              <w:rPr>
                <w:b/>
                <w:bCs/>
              </w:rPr>
              <w:t>Trigger:</w:t>
            </w:r>
            <w:r w:rsidRPr="00CA6281">
              <w:t xml:space="preserve"> The Admin wants to add a restaurant.</w:t>
            </w:r>
          </w:p>
        </w:tc>
      </w:tr>
      <w:tr w:rsidR="00CA6281" w:rsidRPr="00CA6281" w14:paraId="327C79FA" w14:textId="77777777" w:rsidTr="00165B70">
        <w:tc>
          <w:tcPr>
            <w:tcW w:w="9016" w:type="dxa"/>
            <w:gridSpan w:val="2"/>
          </w:tcPr>
          <w:p w14:paraId="752D38CD" w14:textId="77777777" w:rsidR="00CA6281" w:rsidRPr="00CA6281" w:rsidRDefault="00CA6281" w:rsidP="00E52EEB">
            <w:pPr>
              <w:spacing w:before="120" w:line="264" w:lineRule="auto"/>
              <w:rPr>
                <w:b/>
                <w:bCs/>
              </w:rPr>
            </w:pPr>
            <w:r w:rsidRPr="00CA6281">
              <w:rPr>
                <w:b/>
                <w:bCs/>
              </w:rPr>
              <w:t>Scenario 1</w:t>
            </w:r>
          </w:p>
          <w:p w14:paraId="62E90E20" w14:textId="77777777" w:rsidR="00CA6281" w:rsidRPr="00CA6281" w:rsidRDefault="00CA6281" w:rsidP="00E52EEB">
            <w:pPr>
              <w:numPr>
                <w:ilvl w:val="0"/>
                <w:numId w:val="26"/>
              </w:numPr>
              <w:spacing w:before="120" w:line="264" w:lineRule="auto"/>
            </w:pPr>
            <w:r w:rsidRPr="00CA6281">
              <w:t>Admin enters restaurant details.</w:t>
            </w:r>
          </w:p>
          <w:p w14:paraId="21CFD2FE" w14:textId="30E8768F" w:rsidR="00CA6281" w:rsidRPr="00CA6281" w:rsidRDefault="00C06D29" w:rsidP="00E52EEB">
            <w:pPr>
              <w:numPr>
                <w:ilvl w:val="0"/>
                <w:numId w:val="26"/>
              </w:numPr>
              <w:spacing w:before="120" w:line="264" w:lineRule="auto"/>
            </w:pPr>
            <w:r>
              <w:t>The s</w:t>
            </w:r>
            <w:r w:rsidR="00CA6281" w:rsidRPr="00CA6281">
              <w:t xml:space="preserve">ystem confirms that </w:t>
            </w:r>
            <w:r>
              <w:t xml:space="preserve">the </w:t>
            </w:r>
            <w:r w:rsidR="00CA6281" w:rsidRPr="00CA6281">
              <w:t>same restaurant has not been added to the system yet.</w:t>
            </w:r>
          </w:p>
          <w:p w14:paraId="3CDE2D4B" w14:textId="2F24C6B9" w:rsidR="00CA6281" w:rsidRPr="00CA6281" w:rsidRDefault="00C06D29" w:rsidP="00E52EEB">
            <w:pPr>
              <w:numPr>
                <w:ilvl w:val="0"/>
                <w:numId w:val="26"/>
              </w:numPr>
              <w:spacing w:before="120" w:line="264" w:lineRule="auto"/>
            </w:pPr>
            <w:r>
              <w:t>The r</w:t>
            </w:r>
            <w:r w:rsidR="00CA6281" w:rsidRPr="00CA6281">
              <w:t>estaurant is added to the system.</w:t>
            </w:r>
          </w:p>
        </w:tc>
      </w:tr>
      <w:tr w:rsidR="00CA6281" w:rsidRPr="00CA6281" w14:paraId="04D4CAEB" w14:textId="77777777" w:rsidTr="00165B70">
        <w:tc>
          <w:tcPr>
            <w:tcW w:w="9016" w:type="dxa"/>
            <w:gridSpan w:val="2"/>
          </w:tcPr>
          <w:p w14:paraId="6C603C97" w14:textId="77777777" w:rsidR="00CA6281" w:rsidRPr="00CA6281" w:rsidRDefault="00CA6281" w:rsidP="00E52EEB">
            <w:pPr>
              <w:spacing w:before="120" w:line="264" w:lineRule="auto"/>
              <w:rPr>
                <w:b/>
                <w:bCs/>
              </w:rPr>
            </w:pPr>
            <w:r w:rsidRPr="00CA6281">
              <w:rPr>
                <w:b/>
                <w:bCs/>
              </w:rPr>
              <w:t>Alternative Scenarios</w:t>
            </w:r>
          </w:p>
          <w:p w14:paraId="430165B7" w14:textId="77777777" w:rsidR="00CA6281" w:rsidRPr="00CA6281" w:rsidRDefault="00CA6281" w:rsidP="00E52EEB">
            <w:pPr>
              <w:spacing w:before="120" w:line="264" w:lineRule="auto"/>
            </w:pPr>
            <w:r w:rsidRPr="00CA6281">
              <w:t>2.</w:t>
            </w:r>
            <w:proofErr w:type="spellStart"/>
            <w:r w:rsidRPr="00CA6281">
              <w:t>a</w:t>
            </w:r>
            <w:proofErr w:type="spellEnd"/>
            <w:r w:rsidRPr="00CA6281">
              <w:t xml:space="preserve"> The restaurant has already been added.</w:t>
            </w:r>
          </w:p>
          <w:p w14:paraId="27A7F6DF" w14:textId="61190D23" w:rsidR="00CA6281" w:rsidRPr="00CA6281" w:rsidRDefault="00CA6281" w:rsidP="00E52EEB">
            <w:pPr>
              <w:spacing w:before="120" w:line="264" w:lineRule="auto"/>
            </w:pPr>
            <w:r w:rsidRPr="00CA6281">
              <w:t xml:space="preserve">2.b Notify user that they cannot add </w:t>
            </w:r>
            <w:r w:rsidR="00C06D29">
              <w:t xml:space="preserve">the </w:t>
            </w:r>
            <w:r w:rsidRPr="00CA6281">
              <w:t xml:space="preserve">same restaurant twice.  </w:t>
            </w:r>
          </w:p>
          <w:p w14:paraId="71B6973C" w14:textId="77777777" w:rsidR="00CA6281" w:rsidRPr="00CA6281" w:rsidRDefault="00CA6281" w:rsidP="00E52EEB">
            <w:pPr>
              <w:spacing w:before="120" w:line="264" w:lineRule="auto"/>
            </w:pPr>
            <w:r w:rsidRPr="00CA6281">
              <w:t xml:space="preserve">2.c Prompt user if they want to add another restaurant </w:t>
            </w:r>
          </w:p>
        </w:tc>
      </w:tr>
      <w:tr w:rsidR="00CA6281" w:rsidRPr="00CA6281" w14:paraId="30750A4D" w14:textId="77777777" w:rsidTr="00165B70">
        <w:tc>
          <w:tcPr>
            <w:tcW w:w="9016" w:type="dxa"/>
            <w:gridSpan w:val="2"/>
          </w:tcPr>
          <w:p w14:paraId="72793F0F" w14:textId="77777777" w:rsidR="00CA6281" w:rsidRPr="00CA6281" w:rsidRDefault="00CA6281" w:rsidP="00E52EEB">
            <w:pPr>
              <w:spacing w:before="120" w:line="264" w:lineRule="auto"/>
            </w:pPr>
            <w:r w:rsidRPr="00CA6281">
              <w:rPr>
                <w:b/>
                <w:bCs/>
              </w:rPr>
              <w:t>Assumptions:</w:t>
            </w:r>
            <w:r w:rsidRPr="00CA6281">
              <w:t xml:space="preserve"> The admin is logged onto the system.</w:t>
            </w:r>
          </w:p>
        </w:tc>
      </w:tr>
      <w:tr w:rsidR="00CA6281" w:rsidRPr="00CA6281" w14:paraId="7A9C5E44" w14:textId="77777777" w:rsidTr="00165B70">
        <w:tc>
          <w:tcPr>
            <w:tcW w:w="9016" w:type="dxa"/>
            <w:gridSpan w:val="2"/>
          </w:tcPr>
          <w:p w14:paraId="1518FC86" w14:textId="77777777" w:rsidR="00CA6281" w:rsidRPr="00CA6281" w:rsidRDefault="00CA6281" w:rsidP="00E52EEB">
            <w:pPr>
              <w:spacing w:before="120" w:line="264" w:lineRule="auto"/>
            </w:pPr>
            <w:r w:rsidRPr="00CA6281">
              <w:rPr>
                <w:b/>
                <w:bCs/>
              </w:rPr>
              <w:t>Post-Condition</w:t>
            </w:r>
            <w:r w:rsidRPr="00CA6281">
              <w:t xml:space="preserve">: New restaurant has been added to the database. </w:t>
            </w:r>
          </w:p>
        </w:tc>
      </w:tr>
    </w:tbl>
    <w:p w14:paraId="4A50A18A" w14:textId="1919D29B" w:rsidR="00720B8C" w:rsidRDefault="00720B8C" w:rsidP="006B29D9"/>
    <w:p w14:paraId="0EB14473" w14:textId="419BB5D6" w:rsidR="00C06D29" w:rsidRDefault="00C06D29" w:rsidP="006B29D9"/>
    <w:p w14:paraId="58196403" w14:textId="77777777" w:rsidR="0006289A" w:rsidRDefault="0006289A" w:rsidP="0006289A">
      <w:pPr>
        <w:keepNext/>
      </w:pPr>
      <w:r w:rsidRPr="0006289A">
        <w:rPr>
          <w:noProof/>
        </w:rPr>
        <w:lastRenderedPageBreak/>
        <w:drawing>
          <wp:inline distT="0" distB="0" distL="0" distR="0" wp14:anchorId="091360B2" wp14:editId="3C055AE8">
            <wp:extent cx="5422485" cy="3286125"/>
            <wp:effectExtent l="0" t="0" r="698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50967" cy="3303386"/>
                    </a:xfrm>
                    <a:prstGeom prst="rect">
                      <a:avLst/>
                    </a:prstGeom>
                  </pic:spPr>
                </pic:pic>
              </a:graphicData>
            </a:graphic>
          </wp:inline>
        </w:drawing>
      </w:r>
    </w:p>
    <w:p w14:paraId="0D9BA637" w14:textId="496BDCFE" w:rsidR="00C06D29" w:rsidRDefault="0006289A" w:rsidP="0006289A">
      <w:pPr>
        <w:pStyle w:val="Caption"/>
      </w:pPr>
      <w:r>
        <w:t>Figure 1</w:t>
      </w:r>
      <w:r>
        <w:noBreakHyphen/>
      </w:r>
      <w:r w:rsidR="004273C1">
        <w:fldChar w:fldCharType="begin"/>
      </w:r>
      <w:r w:rsidR="004273C1">
        <w:instrText xml:space="preserve"> STYLEREF 1 \s </w:instrText>
      </w:r>
      <w:r w:rsidR="004273C1">
        <w:fldChar w:fldCharType="separate"/>
      </w:r>
      <w:r w:rsidR="004273C1">
        <w:rPr>
          <w:noProof/>
        </w:rPr>
        <w:t>0</w:t>
      </w:r>
      <w:r w:rsidR="004273C1">
        <w:fldChar w:fldCharType="end"/>
      </w:r>
      <w:r w:rsidR="004273C1">
        <w:noBreakHyphen/>
      </w:r>
      <w:r w:rsidR="004273C1">
        <w:fldChar w:fldCharType="begin"/>
      </w:r>
      <w:r w:rsidR="004273C1">
        <w:instrText xml:space="preserve"> SEQ Figure \* ARABIC \s 1 </w:instrText>
      </w:r>
      <w:r w:rsidR="004273C1">
        <w:fldChar w:fldCharType="separate"/>
      </w:r>
      <w:r w:rsidR="004273C1">
        <w:rPr>
          <w:noProof/>
        </w:rPr>
        <w:t>11</w:t>
      </w:r>
      <w:r w:rsidR="004273C1">
        <w:fldChar w:fldCharType="end"/>
      </w:r>
      <w:r>
        <w:t xml:space="preserve"> Add Review - Use Case</w:t>
      </w:r>
    </w:p>
    <w:p w14:paraId="63A95739" w14:textId="77777777" w:rsidR="00CE3D4C" w:rsidRPr="00CE3D4C" w:rsidRDefault="00CE3D4C" w:rsidP="00CE3D4C"/>
    <w:tbl>
      <w:tblPr>
        <w:tblStyle w:val="TableGrid"/>
        <w:tblW w:w="0" w:type="auto"/>
        <w:tblLook w:val="04A0" w:firstRow="1" w:lastRow="0" w:firstColumn="1" w:lastColumn="0" w:noHBand="0" w:noVBand="1"/>
      </w:tblPr>
      <w:tblGrid>
        <w:gridCol w:w="4314"/>
        <w:gridCol w:w="4316"/>
      </w:tblGrid>
      <w:tr w:rsidR="00664B70" w:rsidRPr="00664B70" w14:paraId="3D9A1319" w14:textId="77777777" w:rsidTr="00165B70">
        <w:tc>
          <w:tcPr>
            <w:tcW w:w="9016" w:type="dxa"/>
            <w:gridSpan w:val="2"/>
          </w:tcPr>
          <w:p w14:paraId="19A72DF0" w14:textId="77777777" w:rsidR="00664B70" w:rsidRPr="00664B70" w:rsidRDefault="00664B70" w:rsidP="00664B70">
            <w:pPr>
              <w:spacing w:before="120" w:line="264" w:lineRule="auto"/>
            </w:pPr>
            <w:r w:rsidRPr="00664B70">
              <w:rPr>
                <w:b/>
                <w:bCs/>
              </w:rPr>
              <w:t>Use Case Name</w:t>
            </w:r>
            <w:r w:rsidRPr="00664B70">
              <w:t>: Add Review</w:t>
            </w:r>
          </w:p>
        </w:tc>
      </w:tr>
      <w:tr w:rsidR="00664B70" w:rsidRPr="00664B70" w14:paraId="0192A7B2" w14:textId="77777777" w:rsidTr="00165B70">
        <w:tc>
          <w:tcPr>
            <w:tcW w:w="4508" w:type="dxa"/>
          </w:tcPr>
          <w:p w14:paraId="5ADB87CA" w14:textId="77777777" w:rsidR="00664B70" w:rsidRPr="00664B70" w:rsidRDefault="00664B70" w:rsidP="00664B70">
            <w:pPr>
              <w:spacing w:before="120" w:line="264" w:lineRule="auto"/>
            </w:pPr>
            <w:r w:rsidRPr="00664B70">
              <w:rPr>
                <w:b/>
                <w:bCs/>
              </w:rPr>
              <w:t>Initiating Actor</w:t>
            </w:r>
            <w:r w:rsidRPr="00664B70">
              <w:t>: User</w:t>
            </w:r>
          </w:p>
        </w:tc>
        <w:tc>
          <w:tcPr>
            <w:tcW w:w="4508" w:type="dxa"/>
          </w:tcPr>
          <w:p w14:paraId="32F524D4" w14:textId="77777777" w:rsidR="00664B70" w:rsidRPr="00664B70" w:rsidRDefault="00664B70" w:rsidP="00664B70">
            <w:pPr>
              <w:spacing w:before="120" w:line="264" w:lineRule="auto"/>
            </w:pPr>
            <w:r w:rsidRPr="00664B70">
              <w:rPr>
                <w:b/>
                <w:bCs/>
              </w:rPr>
              <w:t>Receiving Actor</w:t>
            </w:r>
            <w:r w:rsidRPr="00664B70">
              <w:t>: Database</w:t>
            </w:r>
          </w:p>
        </w:tc>
      </w:tr>
      <w:tr w:rsidR="00664B70" w:rsidRPr="00664B70" w14:paraId="6978081D" w14:textId="77777777" w:rsidTr="00165B70">
        <w:tc>
          <w:tcPr>
            <w:tcW w:w="9016" w:type="dxa"/>
            <w:gridSpan w:val="2"/>
          </w:tcPr>
          <w:p w14:paraId="7238007F" w14:textId="77777777" w:rsidR="00664B70" w:rsidRPr="00664B70" w:rsidRDefault="00664B70" w:rsidP="00664B70">
            <w:pPr>
              <w:spacing w:before="120" w:line="264" w:lineRule="auto"/>
            </w:pPr>
            <w:r w:rsidRPr="00664B70">
              <w:rPr>
                <w:b/>
                <w:bCs/>
              </w:rPr>
              <w:t>Trigger:</w:t>
            </w:r>
            <w:r w:rsidRPr="00664B70">
              <w:t xml:space="preserve"> The User wants to add a review.</w:t>
            </w:r>
          </w:p>
        </w:tc>
      </w:tr>
      <w:tr w:rsidR="00664B70" w:rsidRPr="00664B70" w14:paraId="2BB51A58" w14:textId="77777777" w:rsidTr="00165B70">
        <w:tc>
          <w:tcPr>
            <w:tcW w:w="9016" w:type="dxa"/>
            <w:gridSpan w:val="2"/>
          </w:tcPr>
          <w:p w14:paraId="3CDC2F34" w14:textId="77777777" w:rsidR="00664B70" w:rsidRPr="00664B70" w:rsidRDefault="00664B70" w:rsidP="00664B70">
            <w:pPr>
              <w:spacing w:before="120" w:line="264" w:lineRule="auto"/>
              <w:rPr>
                <w:b/>
                <w:bCs/>
              </w:rPr>
            </w:pPr>
            <w:r w:rsidRPr="00664B70">
              <w:rPr>
                <w:b/>
                <w:bCs/>
              </w:rPr>
              <w:t>Scenario 1</w:t>
            </w:r>
          </w:p>
          <w:p w14:paraId="660BC298" w14:textId="77777777" w:rsidR="00664B70" w:rsidRPr="00664B70" w:rsidRDefault="00664B70" w:rsidP="00664B70">
            <w:pPr>
              <w:numPr>
                <w:ilvl w:val="0"/>
                <w:numId w:val="27"/>
              </w:numPr>
              <w:spacing w:before="120" w:line="264" w:lineRule="auto"/>
            </w:pPr>
            <w:r w:rsidRPr="00664B70">
              <w:t>User searches for the restaurant.</w:t>
            </w:r>
          </w:p>
          <w:p w14:paraId="6C351FDA" w14:textId="31CE8053" w:rsidR="00664B70" w:rsidRPr="00664B70" w:rsidRDefault="001E44F4" w:rsidP="00664B70">
            <w:pPr>
              <w:numPr>
                <w:ilvl w:val="0"/>
                <w:numId w:val="27"/>
              </w:numPr>
              <w:spacing w:before="120" w:line="264" w:lineRule="auto"/>
            </w:pPr>
            <w:r>
              <w:t>The s</w:t>
            </w:r>
            <w:r w:rsidR="00664B70" w:rsidRPr="00664B70">
              <w:t>ystem gives back the search result.</w:t>
            </w:r>
          </w:p>
          <w:p w14:paraId="4D13D7D8" w14:textId="3FB356CC" w:rsidR="00664B70" w:rsidRPr="00664B70" w:rsidRDefault="001E44F4" w:rsidP="00664B70">
            <w:pPr>
              <w:numPr>
                <w:ilvl w:val="0"/>
                <w:numId w:val="27"/>
              </w:numPr>
              <w:spacing w:before="120" w:line="264" w:lineRule="auto"/>
            </w:pPr>
            <w:r>
              <w:t>The u</w:t>
            </w:r>
            <w:r w:rsidR="00664B70" w:rsidRPr="00664B70">
              <w:t>ser writes a review.</w:t>
            </w:r>
          </w:p>
          <w:p w14:paraId="0D4C57CF" w14:textId="77777777" w:rsidR="00664B70" w:rsidRPr="00664B70" w:rsidRDefault="00664B70" w:rsidP="00664B70">
            <w:pPr>
              <w:numPr>
                <w:ilvl w:val="0"/>
                <w:numId w:val="27"/>
              </w:numPr>
              <w:spacing w:before="120" w:line="264" w:lineRule="auto"/>
            </w:pPr>
            <w:r w:rsidRPr="00664B70">
              <w:t>User rates the restaurant.</w:t>
            </w:r>
          </w:p>
          <w:p w14:paraId="44D1479D" w14:textId="7E9EB289" w:rsidR="00664B70" w:rsidRPr="00664B70" w:rsidRDefault="001E44F4" w:rsidP="00664B70">
            <w:pPr>
              <w:numPr>
                <w:ilvl w:val="0"/>
                <w:numId w:val="27"/>
              </w:numPr>
              <w:spacing w:before="120" w:line="264" w:lineRule="auto"/>
            </w:pPr>
            <w:r>
              <w:t>A r</w:t>
            </w:r>
            <w:r w:rsidR="00664B70" w:rsidRPr="00664B70">
              <w:t>eview is added.</w:t>
            </w:r>
          </w:p>
        </w:tc>
      </w:tr>
      <w:tr w:rsidR="00664B70" w:rsidRPr="00664B70" w14:paraId="10DF643B" w14:textId="77777777" w:rsidTr="00165B70">
        <w:tc>
          <w:tcPr>
            <w:tcW w:w="9016" w:type="dxa"/>
            <w:gridSpan w:val="2"/>
          </w:tcPr>
          <w:p w14:paraId="5DC0604F" w14:textId="77777777" w:rsidR="00664B70" w:rsidRPr="00664B70" w:rsidRDefault="00664B70" w:rsidP="00664B70">
            <w:pPr>
              <w:spacing w:before="120" w:line="264" w:lineRule="auto"/>
              <w:rPr>
                <w:b/>
                <w:bCs/>
              </w:rPr>
            </w:pPr>
            <w:r w:rsidRPr="00664B70">
              <w:rPr>
                <w:b/>
                <w:bCs/>
              </w:rPr>
              <w:t>Alternative Scenarios</w:t>
            </w:r>
          </w:p>
          <w:p w14:paraId="383B9556" w14:textId="77777777" w:rsidR="00664B70" w:rsidRPr="00664B70" w:rsidRDefault="00664B70" w:rsidP="00664B70">
            <w:pPr>
              <w:spacing w:before="120" w:line="264" w:lineRule="auto"/>
            </w:pPr>
            <w:r w:rsidRPr="00664B70">
              <w:t>2.a The system cannot find the restaurant.</w:t>
            </w:r>
          </w:p>
          <w:p w14:paraId="60DCC787" w14:textId="77777777" w:rsidR="00664B70" w:rsidRPr="00664B70" w:rsidRDefault="00664B70" w:rsidP="00664B70">
            <w:pPr>
              <w:spacing w:before="120" w:line="264" w:lineRule="auto"/>
            </w:pPr>
            <w:r w:rsidRPr="00664B70">
              <w:t xml:space="preserve">2.b Request admin to add the restaurant. </w:t>
            </w:r>
          </w:p>
        </w:tc>
      </w:tr>
      <w:tr w:rsidR="00664B70" w:rsidRPr="00664B70" w14:paraId="6E92ACFA" w14:textId="77777777" w:rsidTr="00165B70">
        <w:tc>
          <w:tcPr>
            <w:tcW w:w="9016" w:type="dxa"/>
            <w:gridSpan w:val="2"/>
          </w:tcPr>
          <w:p w14:paraId="6514EB45" w14:textId="77777777" w:rsidR="00664B70" w:rsidRPr="00664B70" w:rsidRDefault="00664B70" w:rsidP="00664B70">
            <w:pPr>
              <w:spacing w:before="120" w:line="264" w:lineRule="auto"/>
            </w:pPr>
            <w:r w:rsidRPr="00664B70">
              <w:rPr>
                <w:b/>
                <w:bCs/>
              </w:rPr>
              <w:t>Assumptions:</w:t>
            </w:r>
            <w:r w:rsidRPr="00664B70">
              <w:t xml:space="preserve"> User has logged on to the system.</w:t>
            </w:r>
          </w:p>
        </w:tc>
      </w:tr>
      <w:tr w:rsidR="00664B70" w:rsidRPr="00664B70" w14:paraId="63F64FC1" w14:textId="77777777" w:rsidTr="00165B70">
        <w:tc>
          <w:tcPr>
            <w:tcW w:w="9016" w:type="dxa"/>
            <w:gridSpan w:val="2"/>
          </w:tcPr>
          <w:p w14:paraId="0C02D6C7" w14:textId="77777777" w:rsidR="00664B70" w:rsidRPr="00664B70" w:rsidRDefault="00664B70" w:rsidP="00664B70">
            <w:pPr>
              <w:spacing w:before="120" w:line="264" w:lineRule="auto"/>
            </w:pPr>
            <w:r w:rsidRPr="00664B70">
              <w:rPr>
                <w:b/>
                <w:bCs/>
              </w:rPr>
              <w:t>Post-Condition</w:t>
            </w:r>
            <w:r w:rsidRPr="00664B70">
              <w:t xml:space="preserve">: Review is added. </w:t>
            </w:r>
          </w:p>
        </w:tc>
      </w:tr>
    </w:tbl>
    <w:p w14:paraId="783123C9" w14:textId="4A234E39" w:rsidR="0006289A" w:rsidRDefault="0006289A" w:rsidP="00664B70">
      <w:pPr>
        <w:spacing w:after="0" w:line="240" w:lineRule="auto"/>
      </w:pPr>
    </w:p>
    <w:p w14:paraId="477CB60D" w14:textId="1660E64B" w:rsidR="00AB77CA" w:rsidRDefault="00AB77CA" w:rsidP="00664B70">
      <w:pPr>
        <w:spacing w:after="0" w:line="240" w:lineRule="auto"/>
      </w:pPr>
    </w:p>
    <w:p w14:paraId="117436CE" w14:textId="77777777" w:rsidR="000E1C47" w:rsidRDefault="000E1C47" w:rsidP="000E1C47">
      <w:pPr>
        <w:keepNext/>
        <w:spacing w:after="0" w:line="240" w:lineRule="auto"/>
      </w:pPr>
      <w:r w:rsidRPr="000E1C47">
        <w:rPr>
          <w:noProof/>
        </w:rPr>
        <w:drawing>
          <wp:inline distT="0" distB="0" distL="0" distR="0" wp14:anchorId="6E660679" wp14:editId="22BCC1D1">
            <wp:extent cx="4448175" cy="287895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65112" cy="2889920"/>
                    </a:xfrm>
                    <a:prstGeom prst="rect">
                      <a:avLst/>
                    </a:prstGeom>
                  </pic:spPr>
                </pic:pic>
              </a:graphicData>
            </a:graphic>
          </wp:inline>
        </w:drawing>
      </w:r>
    </w:p>
    <w:p w14:paraId="1E6F8F5C" w14:textId="1C25DA28" w:rsidR="00AB77CA" w:rsidRDefault="000E1C47" w:rsidP="000E1C47">
      <w:pPr>
        <w:pStyle w:val="Caption"/>
      </w:pPr>
      <w:r>
        <w:t>Figure 1</w:t>
      </w:r>
      <w:r>
        <w:noBreakHyphen/>
      </w:r>
      <w:r w:rsidR="004273C1">
        <w:fldChar w:fldCharType="begin"/>
      </w:r>
      <w:r w:rsidR="004273C1">
        <w:instrText xml:space="preserve"> STYLEREF 1 \s </w:instrText>
      </w:r>
      <w:r w:rsidR="004273C1">
        <w:fldChar w:fldCharType="separate"/>
      </w:r>
      <w:r w:rsidR="004273C1">
        <w:rPr>
          <w:noProof/>
        </w:rPr>
        <w:t>0</w:t>
      </w:r>
      <w:r w:rsidR="004273C1">
        <w:fldChar w:fldCharType="end"/>
      </w:r>
      <w:r w:rsidR="004273C1">
        <w:noBreakHyphen/>
      </w:r>
      <w:r w:rsidR="004273C1">
        <w:fldChar w:fldCharType="begin"/>
      </w:r>
      <w:r w:rsidR="004273C1">
        <w:instrText xml:space="preserve"> SEQ Figure \* ARABIC \s 1 </w:instrText>
      </w:r>
      <w:r w:rsidR="004273C1">
        <w:fldChar w:fldCharType="separate"/>
      </w:r>
      <w:r w:rsidR="004273C1">
        <w:rPr>
          <w:noProof/>
        </w:rPr>
        <w:t>12</w:t>
      </w:r>
      <w:r w:rsidR="004273C1">
        <w:fldChar w:fldCharType="end"/>
      </w:r>
      <w:r>
        <w:t xml:space="preserve"> Delete Account - Use Case</w:t>
      </w:r>
    </w:p>
    <w:p w14:paraId="4F5C5399" w14:textId="77777777" w:rsidR="00CE3D4C" w:rsidRPr="00CE3D4C" w:rsidRDefault="00CE3D4C" w:rsidP="00CE3D4C"/>
    <w:tbl>
      <w:tblPr>
        <w:tblStyle w:val="TableGrid"/>
        <w:tblW w:w="0" w:type="auto"/>
        <w:tblLook w:val="04A0" w:firstRow="1" w:lastRow="0" w:firstColumn="1" w:lastColumn="0" w:noHBand="0" w:noVBand="1"/>
      </w:tblPr>
      <w:tblGrid>
        <w:gridCol w:w="4314"/>
        <w:gridCol w:w="4316"/>
      </w:tblGrid>
      <w:tr w:rsidR="00C576EB" w:rsidRPr="00C576EB" w14:paraId="6058EF6B" w14:textId="77777777" w:rsidTr="00CD4C18">
        <w:tc>
          <w:tcPr>
            <w:tcW w:w="8630" w:type="dxa"/>
            <w:gridSpan w:val="2"/>
          </w:tcPr>
          <w:p w14:paraId="435649C5" w14:textId="77777777" w:rsidR="00C576EB" w:rsidRPr="00C576EB" w:rsidRDefault="00C576EB" w:rsidP="00C576EB">
            <w:pPr>
              <w:spacing w:before="120" w:line="264" w:lineRule="auto"/>
            </w:pPr>
            <w:r w:rsidRPr="00C576EB">
              <w:rPr>
                <w:b/>
                <w:bCs/>
              </w:rPr>
              <w:t>Use Case Name</w:t>
            </w:r>
            <w:r w:rsidRPr="00C576EB">
              <w:t>: Delete Account</w:t>
            </w:r>
          </w:p>
        </w:tc>
      </w:tr>
      <w:tr w:rsidR="00C576EB" w:rsidRPr="00C576EB" w14:paraId="30E4FF70" w14:textId="77777777" w:rsidTr="00CD4C18">
        <w:tc>
          <w:tcPr>
            <w:tcW w:w="4314" w:type="dxa"/>
          </w:tcPr>
          <w:p w14:paraId="4EE5C871" w14:textId="77777777" w:rsidR="00C576EB" w:rsidRPr="00C576EB" w:rsidRDefault="00C576EB" w:rsidP="00C576EB">
            <w:pPr>
              <w:spacing w:before="120" w:line="264" w:lineRule="auto"/>
            </w:pPr>
            <w:r w:rsidRPr="00C576EB">
              <w:rPr>
                <w:b/>
                <w:bCs/>
              </w:rPr>
              <w:t>Initiating Actor</w:t>
            </w:r>
            <w:r w:rsidRPr="00C576EB">
              <w:t>: User</w:t>
            </w:r>
          </w:p>
        </w:tc>
        <w:tc>
          <w:tcPr>
            <w:tcW w:w="4316" w:type="dxa"/>
          </w:tcPr>
          <w:p w14:paraId="60477875" w14:textId="77777777" w:rsidR="00C576EB" w:rsidRPr="00C576EB" w:rsidRDefault="00C576EB" w:rsidP="00C576EB">
            <w:pPr>
              <w:spacing w:before="120" w:line="264" w:lineRule="auto"/>
            </w:pPr>
            <w:r w:rsidRPr="00C576EB">
              <w:rPr>
                <w:b/>
                <w:bCs/>
              </w:rPr>
              <w:t>Receiving Actor</w:t>
            </w:r>
            <w:r w:rsidRPr="00C576EB">
              <w:t>: Database</w:t>
            </w:r>
          </w:p>
        </w:tc>
      </w:tr>
      <w:tr w:rsidR="00C576EB" w:rsidRPr="00C576EB" w14:paraId="10CC3489" w14:textId="77777777" w:rsidTr="00CD4C18">
        <w:tc>
          <w:tcPr>
            <w:tcW w:w="8630" w:type="dxa"/>
            <w:gridSpan w:val="2"/>
          </w:tcPr>
          <w:p w14:paraId="5C284AD8" w14:textId="77777777" w:rsidR="00C576EB" w:rsidRPr="00C576EB" w:rsidRDefault="00C576EB" w:rsidP="00C576EB">
            <w:pPr>
              <w:spacing w:before="120" w:line="264" w:lineRule="auto"/>
            </w:pPr>
            <w:r w:rsidRPr="00C576EB">
              <w:rPr>
                <w:b/>
                <w:bCs/>
              </w:rPr>
              <w:t>Trigger:</w:t>
            </w:r>
            <w:r w:rsidRPr="00C576EB">
              <w:t xml:space="preserve"> The User wants to delete their account.</w:t>
            </w:r>
          </w:p>
        </w:tc>
      </w:tr>
      <w:tr w:rsidR="00C576EB" w:rsidRPr="00C576EB" w14:paraId="24BB21F9" w14:textId="77777777" w:rsidTr="00CD4C18">
        <w:tc>
          <w:tcPr>
            <w:tcW w:w="8630" w:type="dxa"/>
            <w:gridSpan w:val="2"/>
          </w:tcPr>
          <w:p w14:paraId="05082D1C" w14:textId="77777777" w:rsidR="00C576EB" w:rsidRPr="00C576EB" w:rsidRDefault="00C576EB" w:rsidP="00C576EB">
            <w:pPr>
              <w:spacing w:before="120" w:line="264" w:lineRule="auto"/>
              <w:rPr>
                <w:b/>
                <w:bCs/>
              </w:rPr>
            </w:pPr>
            <w:r w:rsidRPr="00C576EB">
              <w:rPr>
                <w:b/>
                <w:bCs/>
              </w:rPr>
              <w:t>Scenario 1</w:t>
            </w:r>
          </w:p>
          <w:p w14:paraId="25B74DA3" w14:textId="501DC9D8" w:rsidR="00C576EB" w:rsidRPr="00C576EB" w:rsidRDefault="001E44F4" w:rsidP="00C576EB">
            <w:pPr>
              <w:numPr>
                <w:ilvl w:val="0"/>
                <w:numId w:val="28"/>
              </w:numPr>
              <w:spacing w:before="120" w:line="264" w:lineRule="auto"/>
            </w:pPr>
            <w:r>
              <w:t>The u</w:t>
            </w:r>
            <w:r w:rsidR="00C576EB" w:rsidRPr="00C576EB">
              <w:t>ser selects delete account option.</w:t>
            </w:r>
          </w:p>
          <w:p w14:paraId="042A1E1E" w14:textId="21D548C6" w:rsidR="00C576EB" w:rsidRPr="00C576EB" w:rsidRDefault="00C576EB" w:rsidP="00C576EB">
            <w:pPr>
              <w:numPr>
                <w:ilvl w:val="0"/>
                <w:numId w:val="28"/>
              </w:numPr>
              <w:spacing w:before="120" w:line="264" w:lineRule="auto"/>
            </w:pPr>
            <w:r w:rsidRPr="00C576EB">
              <w:t xml:space="preserve">The system asks for </w:t>
            </w:r>
            <w:r w:rsidR="001E44F4">
              <w:t xml:space="preserve">a </w:t>
            </w:r>
            <w:r w:rsidRPr="00C576EB">
              <w:t>password.</w:t>
            </w:r>
          </w:p>
          <w:p w14:paraId="5ED20557" w14:textId="4BF6152A" w:rsidR="00C576EB" w:rsidRPr="00C576EB" w:rsidRDefault="001E44F4" w:rsidP="00C576EB">
            <w:pPr>
              <w:numPr>
                <w:ilvl w:val="0"/>
                <w:numId w:val="28"/>
              </w:numPr>
              <w:spacing w:before="120" w:line="264" w:lineRule="auto"/>
            </w:pPr>
            <w:r>
              <w:t>The system validates password</w:t>
            </w:r>
            <w:r w:rsidR="00C576EB" w:rsidRPr="00C576EB">
              <w:t>.</w:t>
            </w:r>
          </w:p>
          <w:p w14:paraId="3A23CD65" w14:textId="0E559D96" w:rsidR="00C576EB" w:rsidRPr="00C576EB" w:rsidRDefault="00C576EB" w:rsidP="00C576EB">
            <w:pPr>
              <w:numPr>
                <w:ilvl w:val="0"/>
                <w:numId w:val="28"/>
              </w:numPr>
              <w:spacing w:before="120" w:line="264" w:lineRule="auto"/>
            </w:pPr>
            <w:r w:rsidRPr="00C576EB">
              <w:t xml:space="preserve">The system prompts a message to confirm </w:t>
            </w:r>
            <w:r w:rsidR="001E44F4">
              <w:t xml:space="preserve">the </w:t>
            </w:r>
            <w:r w:rsidRPr="00C576EB">
              <w:t>user’s decision.</w:t>
            </w:r>
          </w:p>
          <w:p w14:paraId="0A8B8006" w14:textId="77777777" w:rsidR="00C576EB" w:rsidRPr="00C576EB" w:rsidRDefault="00C576EB" w:rsidP="00C576EB">
            <w:pPr>
              <w:numPr>
                <w:ilvl w:val="0"/>
                <w:numId w:val="28"/>
              </w:numPr>
              <w:spacing w:before="120" w:line="264" w:lineRule="auto"/>
            </w:pPr>
            <w:r w:rsidRPr="00C576EB">
              <w:t>User’s account is deleted.</w:t>
            </w:r>
          </w:p>
        </w:tc>
      </w:tr>
      <w:tr w:rsidR="00C576EB" w:rsidRPr="00C576EB" w14:paraId="59385ACC" w14:textId="77777777" w:rsidTr="00CD4C18">
        <w:tc>
          <w:tcPr>
            <w:tcW w:w="8630" w:type="dxa"/>
            <w:gridSpan w:val="2"/>
          </w:tcPr>
          <w:p w14:paraId="3A132559" w14:textId="77777777" w:rsidR="00C576EB" w:rsidRPr="00C576EB" w:rsidRDefault="00C576EB" w:rsidP="00C576EB">
            <w:pPr>
              <w:spacing w:before="120" w:line="264" w:lineRule="auto"/>
              <w:rPr>
                <w:b/>
                <w:bCs/>
              </w:rPr>
            </w:pPr>
            <w:r w:rsidRPr="00C576EB">
              <w:rPr>
                <w:b/>
                <w:bCs/>
              </w:rPr>
              <w:t>Alternative Scenarios</w:t>
            </w:r>
          </w:p>
          <w:p w14:paraId="0B8CA3A6" w14:textId="77777777" w:rsidR="00C576EB" w:rsidRPr="00C576EB" w:rsidRDefault="00C576EB" w:rsidP="00C576EB">
            <w:pPr>
              <w:spacing w:before="120" w:line="264" w:lineRule="auto"/>
            </w:pPr>
            <w:r w:rsidRPr="00C576EB">
              <w:t>2.a Password is not valid.</w:t>
            </w:r>
          </w:p>
          <w:p w14:paraId="2D6EC264" w14:textId="77777777" w:rsidR="00C576EB" w:rsidRPr="00C576EB" w:rsidRDefault="00C576EB" w:rsidP="00C576EB">
            <w:pPr>
              <w:spacing w:before="120" w:line="264" w:lineRule="auto"/>
            </w:pPr>
            <w:r w:rsidRPr="00C576EB">
              <w:t>2.b Display message saying their account cannot be deleted.</w:t>
            </w:r>
          </w:p>
          <w:p w14:paraId="0D243AD1" w14:textId="77777777" w:rsidR="00C576EB" w:rsidRPr="00C576EB" w:rsidRDefault="00C576EB" w:rsidP="00C576EB">
            <w:pPr>
              <w:spacing w:before="120" w:line="264" w:lineRule="auto"/>
            </w:pPr>
            <w:r w:rsidRPr="00C576EB">
              <w:t>4.a The user decides not to delete their account.</w:t>
            </w:r>
          </w:p>
          <w:p w14:paraId="41F11827" w14:textId="77777777" w:rsidR="00C576EB" w:rsidRPr="00C576EB" w:rsidRDefault="00C576EB" w:rsidP="00C576EB">
            <w:pPr>
              <w:spacing w:before="120" w:line="264" w:lineRule="auto"/>
            </w:pPr>
            <w:r w:rsidRPr="00C576EB">
              <w:t xml:space="preserve">4.b The account is not deleted. </w:t>
            </w:r>
          </w:p>
        </w:tc>
      </w:tr>
      <w:tr w:rsidR="00C576EB" w:rsidRPr="00C576EB" w14:paraId="390B4AA4" w14:textId="77777777" w:rsidTr="00CD4C18">
        <w:tc>
          <w:tcPr>
            <w:tcW w:w="8630" w:type="dxa"/>
            <w:gridSpan w:val="2"/>
          </w:tcPr>
          <w:p w14:paraId="62001AA6" w14:textId="77777777" w:rsidR="00C576EB" w:rsidRPr="00C576EB" w:rsidRDefault="00C576EB" w:rsidP="00C576EB">
            <w:pPr>
              <w:spacing w:before="120" w:line="264" w:lineRule="auto"/>
            </w:pPr>
            <w:r w:rsidRPr="00C576EB">
              <w:rPr>
                <w:b/>
                <w:bCs/>
              </w:rPr>
              <w:t>Assumptions:</w:t>
            </w:r>
            <w:r w:rsidRPr="00C576EB">
              <w:t xml:space="preserve"> User is already logged on to the system</w:t>
            </w:r>
          </w:p>
        </w:tc>
      </w:tr>
      <w:tr w:rsidR="00C576EB" w:rsidRPr="00C576EB" w14:paraId="59BEE06C" w14:textId="77777777" w:rsidTr="00CD4C18">
        <w:tc>
          <w:tcPr>
            <w:tcW w:w="8630" w:type="dxa"/>
            <w:gridSpan w:val="2"/>
          </w:tcPr>
          <w:p w14:paraId="013B447B" w14:textId="77777777" w:rsidR="00C576EB" w:rsidRPr="00C576EB" w:rsidRDefault="00C576EB" w:rsidP="00C576EB">
            <w:pPr>
              <w:spacing w:before="120" w:line="264" w:lineRule="auto"/>
            </w:pPr>
            <w:r w:rsidRPr="00C576EB">
              <w:rPr>
                <w:b/>
                <w:bCs/>
              </w:rPr>
              <w:t>Post-Condition</w:t>
            </w:r>
            <w:r w:rsidRPr="00C576EB">
              <w:t>: User’s account is deleted.</w:t>
            </w:r>
          </w:p>
        </w:tc>
      </w:tr>
    </w:tbl>
    <w:p w14:paraId="606D5065" w14:textId="77777777" w:rsidR="00E721C1" w:rsidRDefault="00042792" w:rsidP="00322C47">
      <w:r w:rsidRPr="00042792">
        <w:rPr>
          <w:noProof/>
        </w:rPr>
        <w:lastRenderedPageBreak/>
        <w:drawing>
          <wp:inline distT="0" distB="0" distL="0" distR="0" wp14:anchorId="14D8E1CC" wp14:editId="3BC2F7A4">
            <wp:extent cx="3714750" cy="209814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48327" cy="2117111"/>
                    </a:xfrm>
                    <a:prstGeom prst="rect">
                      <a:avLst/>
                    </a:prstGeom>
                  </pic:spPr>
                </pic:pic>
              </a:graphicData>
            </a:graphic>
          </wp:inline>
        </w:drawing>
      </w:r>
    </w:p>
    <w:p w14:paraId="5CB22BC6" w14:textId="1697F369" w:rsidR="00E721C1" w:rsidRDefault="00E721C1" w:rsidP="00E721C1">
      <w:pPr>
        <w:pStyle w:val="Caption"/>
      </w:pPr>
      <w:r>
        <w:t>Figure 1</w:t>
      </w:r>
      <w:r>
        <w:noBreakHyphen/>
      </w:r>
      <w:r w:rsidR="004273C1">
        <w:fldChar w:fldCharType="begin"/>
      </w:r>
      <w:r w:rsidR="004273C1">
        <w:instrText xml:space="preserve"> STYLEREF 1 \s </w:instrText>
      </w:r>
      <w:r w:rsidR="004273C1">
        <w:fldChar w:fldCharType="separate"/>
      </w:r>
      <w:r w:rsidR="004273C1">
        <w:rPr>
          <w:noProof/>
        </w:rPr>
        <w:t>0</w:t>
      </w:r>
      <w:r w:rsidR="004273C1">
        <w:fldChar w:fldCharType="end"/>
      </w:r>
      <w:r w:rsidR="004273C1">
        <w:noBreakHyphen/>
      </w:r>
      <w:r w:rsidR="004273C1">
        <w:fldChar w:fldCharType="begin"/>
      </w:r>
      <w:r w:rsidR="004273C1">
        <w:instrText xml:space="preserve"> SEQ Figure \* ARABIC \s 1 </w:instrText>
      </w:r>
      <w:r w:rsidR="004273C1">
        <w:fldChar w:fldCharType="separate"/>
      </w:r>
      <w:r w:rsidR="004273C1">
        <w:rPr>
          <w:noProof/>
        </w:rPr>
        <w:t>13</w:t>
      </w:r>
      <w:r w:rsidR="004273C1">
        <w:fldChar w:fldCharType="end"/>
      </w:r>
      <w:r>
        <w:t xml:space="preserve"> Update Password -Use Case</w:t>
      </w:r>
    </w:p>
    <w:tbl>
      <w:tblPr>
        <w:tblStyle w:val="TableGrid"/>
        <w:tblpPr w:leftFromText="180" w:rightFromText="180" w:vertAnchor="text" w:horzAnchor="margin" w:tblpY="374"/>
        <w:tblW w:w="0" w:type="auto"/>
        <w:tblLook w:val="04A0" w:firstRow="1" w:lastRow="0" w:firstColumn="1" w:lastColumn="0" w:noHBand="0" w:noVBand="1"/>
      </w:tblPr>
      <w:tblGrid>
        <w:gridCol w:w="4314"/>
        <w:gridCol w:w="4316"/>
      </w:tblGrid>
      <w:tr w:rsidR="00F416DF" w:rsidRPr="00F416DF" w14:paraId="0CFFE7A8" w14:textId="77777777" w:rsidTr="005658F2">
        <w:tc>
          <w:tcPr>
            <w:tcW w:w="9016" w:type="dxa"/>
            <w:gridSpan w:val="2"/>
          </w:tcPr>
          <w:p w14:paraId="29967B2B" w14:textId="77777777" w:rsidR="00F416DF" w:rsidRPr="00F416DF" w:rsidRDefault="00F416DF" w:rsidP="00F416DF">
            <w:pPr>
              <w:spacing w:before="120" w:line="264" w:lineRule="auto"/>
            </w:pPr>
            <w:r w:rsidRPr="00F416DF">
              <w:rPr>
                <w:b/>
                <w:bCs/>
              </w:rPr>
              <w:t>Use Case Name</w:t>
            </w:r>
            <w:r w:rsidRPr="00F416DF">
              <w:t>: Update password</w:t>
            </w:r>
            <w:r w:rsidRPr="00F416DF">
              <w:tab/>
            </w:r>
          </w:p>
        </w:tc>
      </w:tr>
      <w:tr w:rsidR="00F416DF" w:rsidRPr="00F416DF" w14:paraId="4E48AD03" w14:textId="77777777" w:rsidTr="005658F2">
        <w:tc>
          <w:tcPr>
            <w:tcW w:w="4508" w:type="dxa"/>
          </w:tcPr>
          <w:p w14:paraId="5066D300" w14:textId="77777777" w:rsidR="00F416DF" w:rsidRPr="00F416DF" w:rsidRDefault="00F416DF" w:rsidP="00F416DF">
            <w:pPr>
              <w:spacing w:before="120" w:line="264" w:lineRule="auto"/>
            </w:pPr>
            <w:r w:rsidRPr="00F416DF">
              <w:rPr>
                <w:b/>
                <w:bCs/>
              </w:rPr>
              <w:t>Initiating Actor</w:t>
            </w:r>
            <w:r w:rsidRPr="00F416DF">
              <w:t>: User</w:t>
            </w:r>
          </w:p>
        </w:tc>
        <w:tc>
          <w:tcPr>
            <w:tcW w:w="4508" w:type="dxa"/>
          </w:tcPr>
          <w:p w14:paraId="13B97EF8" w14:textId="77777777" w:rsidR="00F416DF" w:rsidRPr="00F416DF" w:rsidRDefault="00F416DF" w:rsidP="00F416DF">
            <w:pPr>
              <w:spacing w:before="120" w:line="264" w:lineRule="auto"/>
            </w:pPr>
            <w:r w:rsidRPr="00F416DF">
              <w:rPr>
                <w:b/>
                <w:bCs/>
              </w:rPr>
              <w:t>Receiving Actor</w:t>
            </w:r>
            <w:r w:rsidRPr="00F416DF">
              <w:t>: Database</w:t>
            </w:r>
          </w:p>
        </w:tc>
      </w:tr>
      <w:tr w:rsidR="00F416DF" w:rsidRPr="00F416DF" w14:paraId="1835E2BC" w14:textId="77777777" w:rsidTr="005658F2">
        <w:tc>
          <w:tcPr>
            <w:tcW w:w="9016" w:type="dxa"/>
            <w:gridSpan w:val="2"/>
          </w:tcPr>
          <w:p w14:paraId="5522196A" w14:textId="77777777" w:rsidR="00F416DF" w:rsidRPr="00F416DF" w:rsidRDefault="00F416DF" w:rsidP="00F416DF">
            <w:pPr>
              <w:spacing w:before="120" w:line="264" w:lineRule="auto"/>
            </w:pPr>
            <w:r w:rsidRPr="00F416DF">
              <w:rPr>
                <w:b/>
                <w:bCs/>
              </w:rPr>
              <w:t>Trigger:</w:t>
            </w:r>
            <w:r w:rsidRPr="00F416DF">
              <w:t xml:space="preserve"> The User wants to update their password.</w:t>
            </w:r>
          </w:p>
        </w:tc>
      </w:tr>
      <w:tr w:rsidR="00F416DF" w:rsidRPr="00F416DF" w14:paraId="52CE4CC4" w14:textId="77777777" w:rsidTr="005658F2">
        <w:tc>
          <w:tcPr>
            <w:tcW w:w="9016" w:type="dxa"/>
            <w:gridSpan w:val="2"/>
          </w:tcPr>
          <w:p w14:paraId="6647F700" w14:textId="77777777" w:rsidR="00F416DF" w:rsidRPr="00F416DF" w:rsidRDefault="00F416DF" w:rsidP="00F416DF">
            <w:pPr>
              <w:spacing w:before="120" w:line="264" w:lineRule="auto"/>
              <w:rPr>
                <w:b/>
                <w:bCs/>
              </w:rPr>
            </w:pPr>
            <w:r w:rsidRPr="00F416DF">
              <w:rPr>
                <w:b/>
                <w:bCs/>
              </w:rPr>
              <w:t>Scenario 1</w:t>
            </w:r>
          </w:p>
          <w:p w14:paraId="71DB9762" w14:textId="11DD522E" w:rsidR="00F416DF" w:rsidRPr="00F416DF" w:rsidRDefault="001E44F4" w:rsidP="00F416DF">
            <w:pPr>
              <w:numPr>
                <w:ilvl w:val="0"/>
                <w:numId w:val="29"/>
              </w:numPr>
              <w:spacing w:before="120" w:line="264" w:lineRule="auto"/>
            </w:pPr>
            <w:r>
              <w:t>The u</w:t>
            </w:r>
            <w:r w:rsidR="00F416DF" w:rsidRPr="00F416DF">
              <w:t xml:space="preserve">ser selects </w:t>
            </w:r>
            <w:r>
              <w:t xml:space="preserve">the </w:t>
            </w:r>
            <w:r w:rsidR="00F416DF" w:rsidRPr="00F416DF">
              <w:t>update password option.</w:t>
            </w:r>
          </w:p>
          <w:p w14:paraId="104B8962" w14:textId="1937EF20" w:rsidR="00F416DF" w:rsidRPr="00F416DF" w:rsidRDefault="001E44F4" w:rsidP="00F416DF">
            <w:pPr>
              <w:numPr>
                <w:ilvl w:val="0"/>
                <w:numId w:val="29"/>
              </w:numPr>
              <w:spacing w:before="120" w:line="264" w:lineRule="auto"/>
            </w:pPr>
            <w:r>
              <w:t>The u</w:t>
            </w:r>
            <w:r w:rsidR="00F416DF" w:rsidRPr="00F416DF">
              <w:t>ser enters their current password.</w:t>
            </w:r>
          </w:p>
          <w:p w14:paraId="3CE234F7" w14:textId="73E39F2D" w:rsidR="00F416DF" w:rsidRPr="00F416DF" w:rsidRDefault="001E44F4" w:rsidP="00F416DF">
            <w:pPr>
              <w:numPr>
                <w:ilvl w:val="0"/>
                <w:numId w:val="29"/>
              </w:numPr>
              <w:spacing w:before="120" w:line="264" w:lineRule="auto"/>
            </w:pPr>
            <w:r>
              <w:t>The s</w:t>
            </w:r>
            <w:r w:rsidR="00F416DF" w:rsidRPr="00F416DF">
              <w:t>ystem validates the password.</w:t>
            </w:r>
          </w:p>
          <w:p w14:paraId="4D16C2B1" w14:textId="7C2E05B4" w:rsidR="00F416DF" w:rsidRPr="00F416DF" w:rsidRDefault="001E44F4" w:rsidP="00F416DF">
            <w:pPr>
              <w:numPr>
                <w:ilvl w:val="0"/>
                <w:numId w:val="29"/>
              </w:numPr>
              <w:spacing w:before="120" w:line="264" w:lineRule="auto"/>
            </w:pPr>
            <w:r>
              <w:t>The u</w:t>
            </w:r>
            <w:r w:rsidR="00F416DF" w:rsidRPr="00F416DF">
              <w:t xml:space="preserve">ser enters </w:t>
            </w:r>
            <w:r>
              <w:t xml:space="preserve">a </w:t>
            </w:r>
            <w:r w:rsidR="00F416DF" w:rsidRPr="00F416DF">
              <w:t>new password.</w:t>
            </w:r>
          </w:p>
          <w:p w14:paraId="7D37EDC5" w14:textId="77777777" w:rsidR="00F416DF" w:rsidRPr="00F416DF" w:rsidRDefault="00F416DF" w:rsidP="00F416DF">
            <w:pPr>
              <w:numPr>
                <w:ilvl w:val="0"/>
                <w:numId w:val="29"/>
              </w:numPr>
              <w:spacing w:before="120" w:line="264" w:lineRule="auto"/>
            </w:pPr>
            <w:r w:rsidRPr="00F416DF">
              <w:t>User re-enters new password.</w:t>
            </w:r>
          </w:p>
          <w:p w14:paraId="65A986DD" w14:textId="1E520572" w:rsidR="00F416DF" w:rsidRPr="00F416DF" w:rsidRDefault="001E44F4" w:rsidP="00F416DF">
            <w:pPr>
              <w:numPr>
                <w:ilvl w:val="0"/>
                <w:numId w:val="29"/>
              </w:numPr>
              <w:spacing w:before="120" w:line="264" w:lineRule="auto"/>
            </w:pPr>
            <w:r>
              <w:t>The s</w:t>
            </w:r>
            <w:r w:rsidR="00F416DF" w:rsidRPr="00F416DF">
              <w:t>ystem validates both password match.</w:t>
            </w:r>
          </w:p>
          <w:p w14:paraId="33A7C67F" w14:textId="77A583A9" w:rsidR="00F416DF" w:rsidRPr="00F416DF" w:rsidRDefault="001E44F4" w:rsidP="00F416DF">
            <w:pPr>
              <w:numPr>
                <w:ilvl w:val="0"/>
                <w:numId w:val="29"/>
              </w:numPr>
              <w:spacing w:before="120" w:line="264" w:lineRule="auto"/>
            </w:pPr>
            <w:r>
              <w:t>The u</w:t>
            </w:r>
            <w:r w:rsidR="00F416DF" w:rsidRPr="00F416DF">
              <w:t>ser selects</w:t>
            </w:r>
            <w:r>
              <w:t xml:space="preserve"> </w:t>
            </w:r>
            <w:r w:rsidR="00F416DF" w:rsidRPr="00F416DF">
              <w:t>update password.</w:t>
            </w:r>
          </w:p>
          <w:p w14:paraId="4676B36E" w14:textId="77777777" w:rsidR="00F416DF" w:rsidRPr="00F416DF" w:rsidRDefault="00F416DF" w:rsidP="00F416DF">
            <w:pPr>
              <w:numPr>
                <w:ilvl w:val="0"/>
                <w:numId w:val="29"/>
              </w:numPr>
              <w:spacing w:before="120" w:line="264" w:lineRule="auto"/>
            </w:pPr>
            <w:r w:rsidRPr="00F416DF">
              <w:t>Password is updated.</w:t>
            </w:r>
          </w:p>
        </w:tc>
      </w:tr>
      <w:tr w:rsidR="00F416DF" w:rsidRPr="00F416DF" w14:paraId="1C890737" w14:textId="77777777" w:rsidTr="005658F2">
        <w:tc>
          <w:tcPr>
            <w:tcW w:w="9016" w:type="dxa"/>
            <w:gridSpan w:val="2"/>
          </w:tcPr>
          <w:p w14:paraId="4F63D1D2" w14:textId="77777777" w:rsidR="00F416DF" w:rsidRPr="00F416DF" w:rsidRDefault="00F416DF" w:rsidP="00F416DF">
            <w:pPr>
              <w:spacing w:before="120" w:line="264" w:lineRule="auto"/>
              <w:rPr>
                <w:b/>
                <w:bCs/>
              </w:rPr>
            </w:pPr>
            <w:r w:rsidRPr="00F416DF">
              <w:rPr>
                <w:b/>
                <w:bCs/>
              </w:rPr>
              <w:t>Alternative Scenarios</w:t>
            </w:r>
          </w:p>
          <w:p w14:paraId="43753E3B" w14:textId="77777777" w:rsidR="00F416DF" w:rsidRPr="00F416DF" w:rsidRDefault="00F416DF" w:rsidP="00F416DF">
            <w:pPr>
              <w:spacing w:before="120" w:line="264" w:lineRule="auto"/>
            </w:pPr>
            <w:r w:rsidRPr="00F416DF">
              <w:t>2.a Password is not valid.</w:t>
            </w:r>
          </w:p>
          <w:p w14:paraId="03E12837" w14:textId="77777777" w:rsidR="00F416DF" w:rsidRPr="00F416DF" w:rsidRDefault="00F416DF" w:rsidP="00F416DF">
            <w:pPr>
              <w:spacing w:before="120" w:line="264" w:lineRule="auto"/>
            </w:pPr>
            <w:r w:rsidRPr="00F416DF">
              <w:t>2.b Display message saying password cannot be changed.</w:t>
            </w:r>
          </w:p>
          <w:p w14:paraId="6FD08418" w14:textId="77777777" w:rsidR="00F416DF" w:rsidRPr="00F416DF" w:rsidRDefault="00F416DF" w:rsidP="00F416DF">
            <w:pPr>
              <w:spacing w:before="120" w:line="264" w:lineRule="auto"/>
            </w:pPr>
            <w:r w:rsidRPr="00F416DF">
              <w:t>6.a The password entered do not match</w:t>
            </w:r>
          </w:p>
          <w:p w14:paraId="2D687CD0" w14:textId="222EFBD2" w:rsidR="00F416DF" w:rsidRPr="00F416DF" w:rsidRDefault="00F416DF" w:rsidP="00F416DF">
            <w:pPr>
              <w:spacing w:before="120" w:line="264" w:lineRule="auto"/>
            </w:pPr>
            <w:r w:rsidRPr="00F416DF">
              <w:t xml:space="preserve">4.b Ask </w:t>
            </w:r>
            <w:r w:rsidR="001E44F4">
              <w:t xml:space="preserve">the </w:t>
            </w:r>
            <w:r w:rsidRPr="00F416DF">
              <w:t>user to enter passwords again.</w:t>
            </w:r>
          </w:p>
        </w:tc>
      </w:tr>
      <w:tr w:rsidR="00F416DF" w:rsidRPr="00F416DF" w14:paraId="58BD009D" w14:textId="77777777" w:rsidTr="005658F2">
        <w:tc>
          <w:tcPr>
            <w:tcW w:w="9016" w:type="dxa"/>
            <w:gridSpan w:val="2"/>
          </w:tcPr>
          <w:p w14:paraId="4FE67FAD" w14:textId="77777777" w:rsidR="00F416DF" w:rsidRPr="00F416DF" w:rsidRDefault="00F416DF" w:rsidP="00F416DF">
            <w:pPr>
              <w:spacing w:before="120" w:line="264" w:lineRule="auto"/>
            </w:pPr>
            <w:r w:rsidRPr="00F416DF">
              <w:rPr>
                <w:b/>
                <w:bCs/>
              </w:rPr>
              <w:t>Assumptions:</w:t>
            </w:r>
            <w:r w:rsidRPr="00F416DF">
              <w:t xml:space="preserve"> User is already logged on to the system</w:t>
            </w:r>
          </w:p>
        </w:tc>
      </w:tr>
      <w:tr w:rsidR="00F416DF" w:rsidRPr="00F416DF" w14:paraId="15298A9B" w14:textId="77777777" w:rsidTr="005658F2">
        <w:tc>
          <w:tcPr>
            <w:tcW w:w="9016" w:type="dxa"/>
            <w:gridSpan w:val="2"/>
          </w:tcPr>
          <w:p w14:paraId="65CD6F09" w14:textId="77777777" w:rsidR="00F416DF" w:rsidRPr="00F416DF" w:rsidRDefault="00F416DF" w:rsidP="00F416DF">
            <w:pPr>
              <w:spacing w:before="120" w:line="264" w:lineRule="auto"/>
            </w:pPr>
            <w:r w:rsidRPr="00F416DF">
              <w:rPr>
                <w:b/>
                <w:bCs/>
              </w:rPr>
              <w:t>Post-Condition</w:t>
            </w:r>
            <w:r w:rsidRPr="00F416DF">
              <w:t xml:space="preserve">: User’s password is updated. </w:t>
            </w:r>
          </w:p>
        </w:tc>
      </w:tr>
    </w:tbl>
    <w:p w14:paraId="6A9FBB14" w14:textId="27B83AC8" w:rsidR="000E1C47" w:rsidRPr="00DE59A3" w:rsidRDefault="00DE59A3" w:rsidP="00DE59A3">
      <w:pPr>
        <w:pStyle w:val="Heading2"/>
      </w:pPr>
      <w:r>
        <w:br w:type="page"/>
      </w:r>
      <w:bookmarkStart w:id="48" w:name="_Toc36752235"/>
      <w:r w:rsidR="00430769">
        <w:lastRenderedPageBreak/>
        <w:t>Activity Diagram</w:t>
      </w:r>
      <w:bookmarkEnd w:id="48"/>
    </w:p>
    <w:p w14:paraId="5DB82D1C" w14:textId="7346F5DB" w:rsidR="00430769" w:rsidRDefault="00FA49A9" w:rsidP="00430769">
      <w:r>
        <w:t xml:space="preserve">Activity Diagram </w:t>
      </w:r>
      <w:r w:rsidR="000121A2">
        <w:t>is</w:t>
      </w:r>
      <w:r>
        <w:t xml:space="preserve"> </w:t>
      </w:r>
      <w:proofErr w:type="gramStart"/>
      <w:r w:rsidR="000F16A2">
        <w:t>similar to</w:t>
      </w:r>
      <w:proofErr w:type="gramEnd"/>
      <w:r w:rsidR="000F16A2">
        <w:t xml:space="preserve"> flow charts</w:t>
      </w:r>
      <w:r w:rsidR="000121A2">
        <w:t>,</w:t>
      </w:r>
      <w:r w:rsidR="000F16A2">
        <w:t xml:space="preserve"> and it shows the</w:t>
      </w:r>
      <w:r w:rsidR="00C218F2">
        <w:t xml:space="preserve"> flow of processes. </w:t>
      </w:r>
      <w:r w:rsidR="00A92917">
        <w:t xml:space="preserve">It is used to </w:t>
      </w:r>
      <w:r w:rsidR="00215850">
        <w:t xml:space="preserve">expand use case scenarios and </w:t>
      </w:r>
      <w:r w:rsidR="000121A2">
        <w:t>is</w:t>
      </w:r>
      <w:r w:rsidR="00215850">
        <w:t xml:space="preserve"> based on </w:t>
      </w:r>
      <w:r w:rsidR="00615301">
        <w:t xml:space="preserve">the </w:t>
      </w:r>
      <w:r w:rsidR="00215850">
        <w:t>use case description.</w:t>
      </w:r>
      <w:r w:rsidR="00EC7C23">
        <w:t xml:space="preserve"> </w:t>
      </w:r>
      <w:r w:rsidR="00320802">
        <w:t xml:space="preserve">Unlike flowcharts, </w:t>
      </w:r>
      <w:r w:rsidR="00615301">
        <w:t xml:space="preserve">the </w:t>
      </w:r>
      <w:r w:rsidR="00320802">
        <w:t xml:space="preserve">concurrent flow of </w:t>
      </w:r>
      <w:r w:rsidR="00343769">
        <w:t xml:space="preserve">operations can be demonstrated in the activity diagram. </w:t>
      </w:r>
    </w:p>
    <w:p w14:paraId="043EE7C6" w14:textId="7528C896" w:rsidR="00CB7EEE" w:rsidRDefault="00CB7EEE" w:rsidP="00430769">
      <w:r>
        <w:t xml:space="preserve">Activity diagram has been used to expand use case scenarios in this project. </w:t>
      </w:r>
    </w:p>
    <w:p w14:paraId="714DCFD1" w14:textId="77777777" w:rsidR="00653A09" w:rsidRDefault="00653A09" w:rsidP="00653A09">
      <w:pPr>
        <w:keepNext/>
      </w:pPr>
      <w:r w:rsidRPr="00653A09">
        <w:rPr>
          <w:noProof/>
        </w:rPr>
        <w:drawing>
          <wp:inline distT="0" distB="0" distL="0" distR="0" wp14:anchorId="13E8C00E" wp14:editId="631CA5F6">
            <wp:extent cx="4823878" cy="514394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23878" cy="5143946"/>
                    </a:xfrm>
                    <a:prstGeom prst="rect">
                      <a:avLst/>
                    </a:prstGeom>
                  </pic:spPr>
                </pic:pic>
              </a:graphicData>
            </a:graphic>
          </wp:inline>
        </w:drawing>
      </w:r>
    </w:p>
    <w:p w14:paraId="38A410F0" w14:textId="60C6A799" w:rsidR="00CB7EEE" w:rsidRDefault="00653A09" w:rsidP="00653A09">
      <w:pPr>
        <w:pStyle w:val="Caption"/>
      </w:pPr>
      <w:r>
        <w:t>Figure 2</w:t>
      </w:r>
      <w:r>
        <w:noBreakHyphen/>
      </w:r>
      <w:r w:rsidR="004273C1">
        <w:fldChar w:fldCharType="begin"/>
      </w:r>
      <w:r w:rsidR="004273C1">
        <w:instrText xml:space="preserve"> STYLEREF 1 \s </w:instrText>
      </w:r>
      <w:r w:rsidR="004273C1">
        <w:fldChar w:fldCharType="separate"/>
      </w:r>
      <w:r w:rsidR="004273C1">
        <w:rPr>
          <w:noProof/>
        </w:rPr>
        <w:t>0</w:t>
      </w:r>
      <w:r w:rsidR="004273C1">
        <w:fldChar w:fldCharType="end"/>
      </w:r>
      <w:r w:rsidR="004273C1">
        <w:noBreakHyphen/>
      </w:r>
      <w:r w:rsidR="004273C1">
        <w:fldChar w:fldCharType="begin"/>
      </w:r>
      <w:r w:rsidR="004273C1">
        <w:instrText xml:space="preserve"> SEQ Figure \* ARABIC \s 1 </w:instrText>
      </w:r>
      <w:r w:rsidR="004273C1">
        <w:fldChar w:fldCharType="separate"/>
      </w:r>
      <w:r w:rsidR="004273C1">
        <w:rPr>
          <w:noProof/>
        </w:rPr>
        <w:t>14</w:t>
      </w:r>
      <w:r w:rsidR="004273C1">
        <w:fldChar w:fldCharType="end"/>
      </w:r>
      <w:r>
        <w:t xml:space="preserve"> Login - Activity Diagram</w:t>
      </w:r>
    </w:p>
    <w:p w14:paraId="3F013BED" w14:textId="2D64DBA0" w:rsidR="00B23A4F" w:rsidRDefault="00B23A4F" w:rsidP="00B23A4F"/>
    <w:p w14:paraId="3B1A8126" w14:textId="765729B4" w:rsidR="00B23A4F" w:rsidRDefault="00A51845" w:rsidP="00B23A4F">
      <w:pPr>
        <w:keepNext/>
      </w:pPr>
      <w:r>
        <w:object w:dxaOrig="16861" w:dyaOrig="11928" w14:anchorId="3D778FB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8.3pt;height:253.45pt" o:ole="">
            <v:imagedata r:id="rId32" o:title=""/>
          </v:shape>
          <o:OLEObject Type="Embed" ProgID="Visio.Drawing.15" ShapeID="_x0000_i1025" DrawAspect="Content" ObjectID="_1647425979" r:id="rId33"/>
        </w:object>
      </w:r>
    </w:p>
    <w:p w14:paraId="1C2A91C5" w14:textId="015A3602" w:rsidR="0010670F" w:rsidRPr="0010670F" w:rsidRDefault="00B23A4F" w:rsidP="0010670F">
      <w:pPr>
        <w:pStyle w:val="Caption"/>
      </w:pPr>
      <w:r>
        <w:t>Figure 2</w:t>
      </w:r>
      <w:r>
        <w:noBreakHyphen/>
      </w:r>
      <w:r w:rsidR="004273C1">
        <w:fldChar w:fldCharType="begin"/>
      </w:r>
      <w:r w:rsidR="004273C1">
        <w:instrText xml:space="preserve"> STYLEREF 1 \s </w:instrText>
      </w:r>
      <w:r w:rsidR="004273C1">
        <w:fldChar w:fldCharType="separate"/>
      </w:r>
      <w:r w:rsidR="004273C1">
        <w:rPr>
          <w:noProof/>
        </w:rPr>
        <w:t>0</w:t>
      </w:r>
      <w:r w:rsidR="004273C1">
        <w:fldChar w:fldCharType="end"/>
      </w:r>
      <w:r w:rsidR="004273C1">
        <w:noBreakHyphen/>
      </w:r>
      <w:r w:rsidR="004273C1">
        <w:fldChar w:fldCharType="begin"/>
      </w:r>
      <w:r w:rsidR="004273C1">
        <w:instrText xml:space="preserve"> SEQ Figure \* ARABIC \s 1 </w:instrText>
      </w:r>
      <w:r w:rsidR="004273C1">
        <w:fldChar w:fldCharType="separate"/>
      </w:r>
      <w:r w:rsidR="004273C1">
        <w:rPr>
          <w:noProof/>
        </w:rPr>
        <w:t>15</w:t>
      </w:r>
      <w:r w:rsidR="004273C1">
        <w:fldChar w:fldCharType="end"/>
      </w:r>
      <w:r>
        <w:t xml:space="preserve"> Add Restaurant - Activity Diagram</w:t>
      </w:r>
    </w:p>
    <w:p w14:paraId="2EE2000A" w14:textId="6EE05C8B" w:rsidR="0010670F" w:rsidRDefault="00D96895" w:rsidP="0010670F">
      <w:pPr>
        <w:keepNext/>
      </w:pPr>
      <w:r>
        <w:object w:dxaOrig="16861" w:dyaOrig="11928" w14:anchorId="77B5C627">
          <v:shape id="_x0000_i1026" type="#_x0000_t75" style="width:431.65pt;height:305.35pt" o:ole="">
            <v:imagedata r:id="rId34" o:title=""/>
          </v:shape>
          <o:OLEObject Type="Embed" ProgID="Visio.Drawing.15" ShapeID="_x0000_i1026" DrawAspect="Content" ObjectID="_1647425980" r:id="rId35"/>
        </w:object>
      </w:r>
    </w:p>
    <w:p w14:paraId="1ACEB2C8" w14:textId="025614AF" w:rsidR="00B23A4F" w:rsidRDefault="0010670F" w:rsidP="0010670F">
      <w:pPr>
        <w:pStyle w:val="Caption"/>
      </w:pPr>
      <w:r>
        <w:t xml:space="preserve">Figure </w:t>
      </w:r>
      <w:r w:rsidR="0033299E">
        <w:t>2</w:t>
      </w:r>
      <w:r w:rsidR="0033299E">
        <w:noBreakHyphen/>
      </w:r>
      <w:r w:rsidR="004273C1">
        <w:fldChar w:fldCharType="begin"/>
      </w:r>
      <w:r w:rsidR="004273C1">
        <w:instrText xml:space="preserve"> STYLEREF 1 \s </w:instrText>
      </w:r>
      <w:r w:rsidR="004273C1">
        <w:fldChar w:fldCharType="separate"/>
      </w:r>
      <w:r w:rsidR="004273C1">
        <w:rPr>
          <w:noProof/>
        </w:rPr>
        <w:t>0</w:t>
      </w:r>
      <w:r w:rsidR="004273C1">
        <w:fldChar w:fldCharType="end"/>
      </w:r>
      <w:r w:rsidR="004273C1">
        <w:noBreakHyphen/>
      </w:r>
      <w:r w:rsidR="004273C1">
        <w:fldChar w:fldCharType="begin"/>
      </w:r>
      <w:r w:rsidR="004273C1">
        <w:instrText xml:space="preserve"> SEQ Figure \* ARABIC \s 1 </w:instrText>
      </w:r>
      <w:r w:rsidR="004273C1">
        <w:fldChar w:fldCharType="separate"/>
      </w:r>
      <w:r w:rsidR="004273C1">
        <w:rPr>
          <w:noProof/>
        </w:rPr>
        <w:t>16</w:t>
      </w:r>
      <w:r w:rsidR="004273C1">
        <w:fldChar w:fldCharType="end"/>
      </w:r>
      <w:r>
        <w:t xml:space="preserve"> Add Review - Activity Diagram</w:t>
      </w:r>
    </w:p>
    <w:p w14:paraId="62511FFB" w14:textId="77777777" w:rsidR="0033299E" w:rsidRDefault="0033299E" w:rsidP="0033299E">
      <w:pPr>
        <w:keepNext/>
      </w:pPr>
      <w:r w:rsidRPr="0033299E">
        <w:rPr>
          <w:noProof/>
        </w:rPr>
        <w:lastRenderedPageBreak/>
        <w:drawing>
          <wp:inline distT="0" distB="0" distL="0" distR="0" wp14:anchorId="1DED7850" wp14:editId="61B7D8A6">
            <wp:extent cx="4945380" cy="6739225"/>
            <wp:effectExtent l="0" t="0" r="762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947574" cy="6742215"/>
                    </a:xfrm>
                    <a:prstGeom prst="rect">
                      <a:avLst/>
                    </a:prstGeom>
                    <a:noFill/>
                    <a:ln>
                      <a:noFill/>
                    </a:ln>
                  </pic:spPr>
                </pic:pic>
              </a:graphicData>
            </a:graphic>
          </wp:inline>
        </w:drawing>
      </w:r>
    </w:p>
    <w:p w14:paraId="1F64B184" w14:textId="42608740" w:rsidR="0033299E" w:rsidRDefault="0033299E" w:rsidP="0033299E">
      <w:pPr>
        <w:pStyle w:val="Caption"/>
      </w:pPr>
      <w:r>
        <w:t>Figure 2</w:t>
      </w:r>
      <w:r>
        <w:noBreakHyphen/>
      </w:r>
      <w:r w:rsidR="004273C1">
        <w:fldChar w:fldCharType="begin"/>
      </w:r>
      <w:r w:rsidR="004273C1">
        <w:instrText xml:space="preserve"> STYLEREF 1 \s </w:instrText>
      </w:r>
      <w:r w:rsidR="004273C1">
        <w:fldChar w:fldCharType="separate"/>
      </w:r>
      <w:r w:rsidR="004273C1">
        <w:rPr>
          <w:noProof/>
        </w:rPr>
        <w:t>0</w:t>
      </w:r>
      <w:r w:rsidR="004273C1">
        <w:fldChar w:fldCharType="end"/>
      </w:r>
      <w:r w:rsidR="004273C1">
        <w:noBreakHyphen/>
      </w:r>
      <w:r w:rsidR="004273C1">
        <w:fldChar w:fldCharType="begin"/>
      </w:r>
      <w:r w:rsidR="004273C1">
        <w:instrText xml:space="preserve"> SEQ Figure \* ARABIC \s 1 </w:instrText>
      </w:r>
      <w:r w:rsidR="004273C1">
        <w:fldChar w:fldCharType="separate"/>
      </w:r>
      <w:r w:rsidR="004273C1">
        <w:rPr>
          <w:noProof/>
        </w:rPr>
        <w:t>17</w:t>
      </w:r>
      <w:r w:rsidR="004273C1">
        <w:fldChar w:fldCharType="end"/>
      </w:r>
      <w:r>
        <w:t xml:space="preserve"> Delete Account</w:t>
      </w:r>
    </w:p>
    <w:p w14:paraId="5B22D90C" w14:textId="62ED93A0" w:rsidR="005B5B5B" w:rsidRDefault="005B5B5B" w:rsidP="005B5B5B"/>
    <w:p w14:paraId="1F4491C0" w14:textId="2741BD30" w:rsidR="005B5B5B" w:rsidRDefault="005B5B5B" w:rsidP="005B5B5B">
      <w:pPr>
        <w:keepNext/>
      </w:pPr>
    </w:p>
    <w:p w14:paraId="20039782" w14:textId="61022381" w:rsidR="00F22D78" w:rsidRDefault="00F22D78" w:rsidP="005B5B5B">
      <w:pPr>
        <w:keepNext/>
      </w:pPr>
      <w:r w:rsidRPr="00F22D78">
        <w:rPr>
          <w:noProof/>
        </w:rPr>
        <w:drawing>
          <wp:inline distT="0" distB="0" distL="0" distR="0" wp14:anchorId="022254A9" wp14:editId="0ADF85DE">
            <wp:extent cx="4610100" cy="592589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613427" cy="5930176"/>
                    </a:xfrm>
                    <a:prstGeom prst="rect">
                      <a:avLst/>
                    </a:prstGeom>
                    <a:noFill/>
                    <a:ln>
                      <a:noFill/>
                    </a:ln>
                  </pic:spPr>
                </pic:pic>
              </a:graphicData>
            </a:graphic>
          </wp:inline>
        </w:drawing>
      </w:r>
    </w:p>
    <w:p w14:paraId="23FFFFF8" w14:textId="77777777" w:rsidR="00F22D78" w:rsidRDefault="00F22D78" w:rsidP="005B5B5B">
      <w:pPr>
        <w:keepNext/>
      </w:pPr>
    </w:p>
    <w:p w14:paraId="4F453B0A" w14:textId="611AB7A7" w:rsidR="005B5B5B" w:rsidRDefault="005B5B5B" w:rsidP="005B5B5B">
      <w:pPr>
        <w:pStyle w:val="Caption"/>
      </w:pPr>
      <w:r>
        <w:t>Figure 2</w:t>
      </w:r>
      <w:r>
        <w:noBreakHyphen/>
      </w:r>
      <w:r w:rsidR="004273C1">
        <w:fldChar w:fldCharType="begin"/>
      </w:r>
      <w:r w:rsidR="004273C1">
        <w:instrText xml:space="preserve"> STYLEREF 1 \s </w:instrText>
      </w:r>
      <w:r w:rsidR="004273C1">
        <w:fldChar w:fldCharType="separate"/>
      </w:r>
      <w:r w:rsidR="004273C1">
        <w:rPr>
          <w:noProof/>
        </w:rPr>
        <w:t>0</w:t>
      </w:r>
      <w:r w:rsidR="004273C1">
        <w:fldChar w:fldCharType="end"/>
      </w:r>
      <w:r w:rsidR="004273C1">
        <w:noBreakHyphen/>
      </w:r>
      <w:r w:rsidR="004273C1">
        <w:fldChar w:fldCharType="begin"/>
      </w:r>
      <w:r w:rsidR="004273C1">
        <w:instrText xml:space="preserve"> SEQ Figure \* ARABIC \s 1 </w:instrText>
      </w:r>
      <w:r w:rsidR="004273C1">
        <w:fldChar w:fldCharType="separate"/>
      </w:r>
      <w:r w:rsidR="004273C1">
        <w:rPr>
          <w:noProof/>
        </w:rPr>
        <w:t>18</w:t>
      </w:r>
      <w:r w:rsidR="004273C1">
        <w:fldChar w:fldCharType="end"/>
      </w:r>
      <w:r>
        <w:t xml:space="preserve"> Update Password - Activity Diagram</w:t>
      </w:r>
    </w:p>
    <w:p w14:paraId="3E7430F8" w14:textId="0A877E20" w:rsidR="005B5B5B" w:rsidRDefault="005B5B5B" w:rsidP="005B5B5B"/>
    <w:p w14:paraId="7E599587" w14:textId="77777777" w:rsidR="00241572" w:rsidRDefault="00241572">
      <w:pPr>
        <w:rPr>
          <w:rFonts w:asciiTheme="majorHAnsi" w:eastAsiaTheme="majorEastAsia" w:hAnsiTheme="majorHAnsi" w:cstheme="majorBidi"/>
          <w:caps/>
          <w:color w:val="007789" w:themeColor="accent1" w:themeShade="BF"/>
          <w:sz w:val="24"/>
        </w:rPr>
      </w:pPr>
      <w:r>
        <w:br w:type="page"/>
      </w:r>
    </w:p>
    <w:p w14:paraId="0AFE57E9" w14:textId="5643272E" w:rsidR="005B5B5B" w:rsidRDefault="00E33CAB" w:rsidP="00E33CAB">
      <w:pPr>
        <w:pStyle w:val="Heading2"/>
      </w:pPr>
      <w:bookmarkStart w:id="49" w:name="_Toc36752236"/>
      <w:r>
        <w:lastRenderedPageBreak/>
        <w:t xml:space="preserve">Classes </w:t>
      </w:r>
      <w:r w:rsidR="00241572">
        <w:t>Identificaiton</w:t>
      </w:r>
      <w:bookmarkEnd w:id="49"/>
      <w:r w:rsidR="00241572">
        <w:t xml:space="preserve"> </w:t>
      </w:r>
    </w:p>
    <w:tbl>
      <w:tblPr>
        <w:tblStyle w:val="TableGrid"/>
        <w:tblW w:w="0" w:type="auto"/>
        <w:tblLook w:val="04A0" w:firstRow="1" w:lastRow="0" w:firstColumn="1" w:lastColumn="0" w:noHBand="0" w:noVBand="1"/>
      </w:tblPr>
      <w:tblGrid>
        <w:gridCol w:w="4306"/>
        <w:gridCol w:w="4324"/>
      </w:tblGrid>
      <w:tr w:rsidR="00241572" w:rsidRPr="00241572" w14:paraId="15FF1FA4" w14:textId="77777777" w:rsidTr="0041326C">
        <w:tc>
          <w:tcPr>
            <w:tcW w:w="4508" w:type="dxa"/>
          </w:tcPr>
          <w:p w14:paraId="4763AF2E" w14:textId="77777777" w:rsidR="00241572" w:rsidRPr="00241572" w:rsidRDefault="00241572" w:rsidP="00241572">
            <w:pPr>
              <w:spacing w:before="120" w:line="264" w:lineRule="auto"/>
              <w:rPr>
                <w:b/>
                <w:bCs/>
              </w:rPr>
            </w:pPr>
            <w:r w:rsidRPr="00241572">
              <w:rPr>
                <w:b/>
                <w:bCs/>
              </w:rPr>
              <w:t xml:space="preserve">Classes </w:t>
            </w:r>
          </w:p>
        </w:tc>
        <w:tc>
          <w:tcPr>
            <w:tcW w:w="4508" w:type="dxa"/>
          </w:tcPr>
          <w:p w14:paraId="564451B3" w14:textId="77777777" w:rsidR="00241572" w:rsidRPr="00241572" w:rsidRDefault="00241572" w:rsidP="00241572">
            <w:pPr>
              <w:spacing w:before="120" w:line="264" w:lineRule="auto"/>
              <w:rPr>
                <w:b/>
                <w:bCs/>
              </w:rPr>
            </w:pPr>
            <w:r w:rsidRPr="00241572">
              <w:rPr>
                <w:b/>
                <w:bCs/>
              </w:rPr>
              <w:t>Description</w:t>
            </w:r>
          </w:p>
        </w:tc>
      </w:tr>
      <w:tr w:rsidR="00241572" w:rsidRPr="00241572" w14:paraId="484C4CB3" w14:textId="77777777" w:rsidTr="0041326C">
        <w:tc>
          <w:tcPr>
            <w:tcW w:w="4508" w:type="dxa"/>
          </w:tcPr>
          <w:p w14:paraId="776D815C" w14:textId="77777777" w:rsidR="00241572" w:rsidRPr="00241572" w:rsidRDefault="00241572" w:rsidP="00241572">
            <w:pPr>
              <w:spacing w:before="120" w:line="264" w:lineRule="auto"/>
            </w:pPr>
            <w:r w:rsidRPr="00241572">
              <w:t xml:space="preserve">User </w:t>
            </w:r>
          </w:p>
        </w:tc>
        <w:tc>
          <w:tcPr>
            <w:tcW w:w="4508" w:type="dxa"/>
          </w:tcPr>
          <w:p w14:paraId="3F089BC3" w14:textId="77777777" w:rsidR="00241572" w:rsidRPr="00241572" w:rsidRDefault="00241572" w:rsidP="00241572">
            <w:pPr>
              <w:spacing w:before="120" w:line="264" w:lineRule="auto"/>
            </w:pPr>
            <w:r w:rsidRPr="00241572">
              <w:t>This class would contain all the attributes of the user. User will get username which are unique (Either they can choose their own or it will be generated by the system). A method to show details will be implemented.</w:t>
            </w:r>
          </w:p>
        </w:tc>
      </w:tr>
      <w:tr w:rsidR="00241572" w:rsidRPr="00241572" w14:paraId="7AED5B39" w14:textId="77777777" w:rsidTr="0041326C">
        <w:tc>
          <w:tcPr>
            <w:tcW w:w="4508" w:type="dxa"/>
          </w:tcPr>
          <w:p w14:paraId="32274618" w14:textId="77777777" w:rsidR="00241572" w:rsidRPr="00241572" w:rsidRDefault="00241572" w:rsidP="00241572">
            <w:pPr>
              <w:spacing w:before="120" w:line="264" w:lineRule="auto"/>
            </w:pPr>
            <w:r w:rsidRPr="00241572">
              <w:t>Admin</w:t>
            </w:r>
          </w:p>
        </w:tc>
        <w:tc>
          <w:tcPr>
            <w:tcW w:w="4508" w:type="dxa"/>
          </w:tcPr>
          <w:p w14:paraId="27B8E31B" w14:textId="77777777" w:rsidR="00241572" w:rsidRPr="00241572" w:rsidRDefault="00241572" w:rsidP="00241572">
            <w:pPr>
              <w:spacing w:before="120" w:line="264" w:lineRule="auto"/>
            </w:pPr>
            <w:r w:rsidRPr="00241572">
              <w:t>A class will be created for the admin. It would contain admin username and password.</w:t>
            </w:r>
          </w:p>
        </w:tc>
      </w:tr>
      <w:tr w:rsidR="00241572" w:rsidRPr="00241572" w14:paraId="135CA6F0" w14:textId="77777777" w:rsidTr="0041326C">
        <w:tc>
          <w:tcPr>
            <w:tcW w:w="4508" w:type="dxa"/>
          </w:tcPr>
          <w:p w14:paraId="7ED1806E" w14:textId="77777777" w:rsidR="00241572" w:rsidRPr="00241572" w:rsidRDefault="00241572" w:rsidP="00241572">
            <w:pPr>
              <w:spacing w:before="120" w:line="264" w:lineRule="auto"/>
            </w:pPr>
            <w:r w:rsidRPr="00241572">
              <w:t>Restaurant</w:t>
            </w:r>
          </w:p>
        </w:tc>
        <w:tc>
          <w:tcPr>
            <w:tcW w:w="4508" w:type="dxa"/>
          </w:tcPr>
          <w:p w14:paraId="4638FD5D" w14:textId="77777777" w:rsidR="00241572" w:rsidRPr="00241572" w:rsidRDefault="00241572" w:rsidP="00241572">
            <w:pPr>
              <w:spacing w:before="120" w:line="264" w:lineRule="auto"/>
            </w:pPr>
            <w:r w:rsidRPr="00241572">
              <w:t xml:space="preserve">This class would contain the information about the restaurants. Restaurants will be given a unique ID. A restaurant would also contain a collection of reviews. Likewise, this class would also include a method to display all the information of the restaurant. A method to add reviews will also be implemented. </w:t>
            </w:r>
          </w:p>
        </w:tc>
      </w:tr>
      <w:tr w:rsidR="00241572" w:rsidRPr="00241572" w14:paraId="59E8D918" w14:textId="77777777" w:rsidTr="0041326C">
        <w:tc>
          <w:tcPr>
            <w:tcW w:w="4508" w:type="dxa"/>
          </w:tcPr>
          <w:p w14:paraId="647D09F8" w14:textId="77777777" w:rsidR="00241572" w:rsidRPr="00241572" w:rsidRDefault="00241572" w:rsidP="00241572">
            <w:pPr>
              <w:spacing w:before="120" w:line="264" w:lineRule="auto"/>
            </w:pPr>
            <w:r w:rsidRPr="00241572">
              <w:t>Login</w:t>
            </w:r>
          </w:p>
        </w:tc>
        <w:tc>
          <w:tcPr>
            <w:tcW w:w="4508" w:type="dxa"/>
          </w:tcPr>
          <w:p w14:paraId="2BF4658F" w14:textId="77777777" w:rsidR="00241572" w:rsidRPr="00241572" w:rsidRDefault="00241572" w:rsidP="00241572">
            <w:pPr>
              <w:spacing w:before="120" w:line="264" w:lineRule="auto"/>
            </w:pPr>
            <w:r w:rsidRPr="00241572">
              <w:t>This class will be used to verify the login. It would contain methods such as verification and registration. Verification would verify user’s username and password and allow them to login. Registration would allow new user to register to the system.</w:t>
            </w:r>
          </w:p>
        </w:tc>
      </w:tr>
      <w:tr w:rsidR="00241572" w:rsidRPr="00241572" w14:paraId="2D7D61C7" w14:textId="77777777" w:rsidTr="0041326C">
        <w:tc>
          <w:tcPr>
            <w:tcW w:w="4508" w:type="dxa"/>
          </w:tcPr>
          <w:p w14:paraId="54DD45C2" w14:textId="77777777" w:rsidR="00241572" w:rsidRPr="00241572" w:rsidRDefault="00241572" w:rsidP="00241572">
            <w:pPr>
              <w:spacing w:before="120" w:line="264" w:lineRule="auto"/>
            </w:pPr>
            <w:r w:rsidRPr="00241572">
              <w:t>Review</w:t>
            </w:r>
          </w:p>
        </w:tc>
        <w:tc>
          <w:tcPr>
            <w:tcW w:w="4508" w:type="dxa"/>
          </w:tcPr>
          <w:p w14:paraId="47CA0DBA" w14:textId="77777777" w:rsidR="00241572" w:rsidRPr="00241572" w:rsidRDefault="00241572" w:rsidP="00241572">
            <w:pPr>
              <w:spacing w:before="120" w:line="264" w:lineRule="auto"/>
            </w:pPr>
            <w:r w:rsidRPr="00241572">
              <w:t xml:space="preserve">Review class will contain attributes such as Review Description and Rating. It will also have a method to display the review. </w:t>
            </w:r>
          </w:p>
        </w:tc>
      </w:tr>
      <w:tr w:rsidR="00241572" w:rsidRPr="00241572" w14:paraId="175FF2A4" w14:textId="77777777" w:rsidTr="0041326C">
        <w:tc>
          <w:tcPr>
            <w:tcW w:w="4508" w:type="dxa"/>
          </w:tcPr>
          <w:p w14:paraId="3E1CD487" w14:textId="77777777" w:rsidR="00241572" w:rsidRPr="00241572" w:rsidRDefault="00241572" w:rsidP="00241572">
            <w:pPr>
              <w:spacing w:before="120" w:line="264" w:lineRule="auto"/>
            </w:pPr>
            <w:r w:rsidRPr="00241572">
              <w:t>Review Eat</w:t>
            </w:r>
          </w:p>
        </w:tc>
        <w:tc>
          <w:tcPr>
            <w:tcW w:w="4508" w:type="dxa"/>
          </w:tcPr>
          <w:p w14:paraId="73121296" w14:textId="77777777" w:rsidR="00241572" w:rsidRPr="00241572" w:rsidRDefault="00241572" w:rsidP="00241572">
            <w:pPr>
              <w:spacing w:before="120" w:line="264" w:lineRule="auto"/>
            </w:pPr>
            <w:r w:rsidRPr="00241572">
              <w:t xml:space="preserve">Review Eat would contain collection of Restaurants. Admin will be able to add restaurant to Review Eat. </w:t>
            </w:r>
          </w:p>
        </w:tc>
      </w:tr>
      <w:tr w:rsidR="00241572" w:rsidRPr="00241572" w14:paraId="4723B5FE" w14:textId="77777777" w:rsidTr="0041326C">
        <w:tc>
          <w:tcPr>
            <w:tcW w:w="4508" w:type="dxa"/>
          </w:tcPr>
          <w:p w14:paraId="56EC31A7" w14:textId="77777777" w:rsidR="00241572" w:rsidRPr="00241572" w:rsidRDefault="00241572" w:rsidP="00241572">
            <w:pPr>
              <w:spacing w:before="120" w:line="264" w:lineRule="auto"/>
            </w:pPr>
            <w:r w:rsidRPr="00241572">
              <w:t>Main</w:t>
            </w:r>
          </w:p>
        </w:tc>
        <w:tc>
          <w:tcPr>
            <w:tcW w:w="4508" w:type="dxa"/>
          </w:tcPr>
          <w:p w14:paraId="3E39B6B9" w14:textId="77777777" w:rsidR="00241572" w:rsidRPr="00241572" w:rsidRDefault="00241572" w:rsidP="00241572">
            <w:pPr>
              <w:spacing w:before="120" w:line="264" w:lineRule="auto"/>
            </w:pPr>
            <w:r w:rsidRPr="00241572">
              <w:t>This could contain the main method.</w:t>
            </w:r>
          </w:p>
        </w:tc>
      </w:tr>
      <w:tr w:rsidR="00241572" w:rsidRPr="00241572" w14:paraId="72C1BE37" w14:textId="77777777" w:rsidTr="0041326C">
        <w:tc>
          <w:tcPr>
            <w:tcW w:w="4508" w:type="dxa"/>
          </w:tcPr>
          <w:p w14:paraId="4009A27F" w14:textId="77777777" w:rsidR="00241572" w:rsidRPr="00241572" w:rsidRDefault="00241572" w:rsidP="00241572">
            <w:pPr>
              <w:spacing w:before="120" w:line="264" w:lineRule="auto"/>
            </w:pPr>
            <w:r w:rsidRPr="00241572">
              <w:t>Address</w:t>
            </w:r>
          </w:p>
        </w:tc>
        <w:tc>
          <w:tcPr>
            <w:tcW w:w="4508" w:type="dxa"/>
          </w:tcPr>
          <w:p w14:paraId="4CABB814" w14:textId="77777777" w:rsidR="00241572" w:rsidRPr="00241572" w:rsidRDefault="00241572" w:rsidP="00241572">
            <w:pPr>
              <w:spacing w:before="120" w:line="264" w:lineRule="auto"/>
            </w:pPr>
            <w:r w:rsidRPr="00241572">
              <w:t xml:space="preserve">Since User and Restaurants will have address as one of their attribute and address by itself would be very complex attribute. So, we can create a class Address </w:t>
            </w:r>
            <w:r w:rsidRPr="00241572">
              <w:lastRenderedPageBreak/>
              <w:t>which will have attributes such as Street Name, Post Code etc.</w:t>
            </w:r>
          </w:p>
        </w:tc>
      </w:tr>
    </w:tbl>
    <w:p w14:paraId="672AAFAB" w14:textId="2C54C5F0" w:rsidR="00241572" w:rsidRDefault="00241572" w:rsidP="00241572"/>
    <w:p w14:paraId="49ACFBEC" w14:textId="7AACBFDD" w:rsidR="009B400D" w:rsidRDefault="009B400D" w:rsidP="009B400D">
      <w:pPr>
        <w:pStyle w:val="Heading2"/>
      </w:pPr>
      <w:bookmarkStart w:id="50" w:name="_Toc36752237"/>
      <w:r>
        <w:t>Class Diagram</w:t>
      </w:r>
      <w:bookmarkEnd w:id="50"/>
    </w:p>
    <w:p w14:paraId="7BB7531F" w14:textId="61E5655F" w:rsidR="00A16A30" w:rsidRPr="00A16A30" w:rsidRDefault="00A16A30" w:rsidP="00A16A30">
      <w:r w:rsidRPr="00A16A30">
        <w:rPr>
          <w:noProof/>
        </w:rPr>
        <w:drawing>
          <wp:anchor distT="0" distB="0" distL="114300" distR="114300" simplePos="0" relativeHeight="251684864" behindDoc="0" locked="0" layoutInCell="1" allowOverlap="1" wp14:anchorId="6271A6FE" wp14:editId="6D464D33">
            <wp:simplePos x="0" y="0"/>
            <wp:positionH relativeFrom="column">
              <wp:posOffset>-1085850</wp:posOffset>
            </wp:positionH>
            <wp:positionV relativeFrom="paragraph">
              <wp:posOffset>338917</wp:posOffset>
            </wp:positionV>
            <wp:extent cx="7715250" cy="4765675"/>
            <wp:effectExtent l="0" t="0" r="0" b="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7715250" cy="47656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84F5B2F" w14:textId="08C3FD9F" w:rsidR="00B9649C" w:rsidRPr="00B9649C" w:rsidRDefault="00B9649C" w:rsidP="00B9649C"/>
    <w:p w14:paraId="270C169B" w14:textId="7C9E735D" w:rsidR="00F26F81" w:rsidRPr="00F26F81" w:rsidRDefault="00F26F81" w:rsidP="00F26F81"/>
    <w:p w14:paraId="4D0964FA" w14:textId="346697DA" w:rsidR="00373BC4" w:rsidRPr="00373BC4" w:rsidRDefault="008A7C90" w:rsidP="00373BC4">
      <w:r>
        <w:rPr>
          <w:noProof/>
        </w:rPr>
        <mc:AlternateContent>
          <mc:Choice Requires="wps">
            <w:drawing>
              <wp:anchor distT="0" distB="0" distL="114300" distR="114300" simplePos="0" relativeHeight="251683840" behindDoc="0" locked="0" layoutInCell="1" allowOverlap="1" wp14:anchorId="069C4AC8" wp14:editId="38C5A37C">
                <wp:simplePos x="0" y="0"/>
                <wp:positionH relativeFrom="column">
                  <wp:posOffset>-952500</wp:posOffset>
                </wp:positionH>
                <wp:positionV relativeFrom="paragraph">
                  <wp:posOffset>392430</wp:posOffset>
                </wp:positionV>
                <wp:extent cx="7581900" cy="635"/>
                <wp:effectExtent l="0" t="0" r="0" b="0"/>
                <wp:wrapTopAndBottom/>
                <wp:docPr id="32" name="Text Box 32"/>
                <wp:cNvGraphicFramePr/>
                <a:graphic xmlns:a="http://schemas.openxmlformats.org/drawingml/2006/main">
                  <a:graphicData uri="http://schemas.microsoft.com/office/word/2010/wordprocessingShape">
                    <wps:wsp>
                      <wps:cNvSpPr txBox="1"/>
                      <wps:spPr>
                        <a:xfrm>
                          <a:off x="0" y="0"/>
                          <a:ext cx="7581900" cy="635"/>
                        </a:xfrm>
                        <a:prstGeom prst="rect">
                          <a:avLst/>
                        </a:prstGeom>
                        <a:solidFill>
                          <a:prstClr val="white"/>
                        </a:solidFill>
                        <a:ln>
                          <a:noFill/>
                        </a:ln>
                      </wps:spPr>
                      <wps:txbx>
                        <w:txbxContent>
                          <w:p w14:paraId="5E45FBFD" w14:textId="32C42693" w:rsidR="0051409F" w:rsidRPr="001B5B9A" w:rsidRDefault="0051409F" w:rsidP="0051409F">
                            <w:pPr>
                              <w:pStyle w:val="Caption"/>
                              <w:rPr>
                                <w:caps/>
                                <w:sz w:val="24"/>
                                <w:szCs w:val="22"/>
                              </w:rPr>
                            </w:pPr>
                            <w:bookmarkStart w:id="51" w:name="_Toc36752269"/>
                            <w:bookmarkStart w:id="52" w:name="_Toc36752313"/>
                            <w:r>
                              <w:t>Figure 3</w:t>
                            </w:r>
                            <w:r>
                              <w:noBreakHyphen/>
                            </w:r>
                            <w:r w:rsidR="004273C1">
                              <w:fldChar w:fldCharType="begin"/>
                            </w:r>
                            <w:r w:rsidR="004273C1">
                              <w:instrText xml:space="preserve"> STYLEREF 1 \s </w:instrText>
                            </w:r>
                            <w:r w:rsidR="004273C1">
                              <w:fldChar w:fldCharType="separate"/>
                            </w:r>
                            <w:r w:rsidR="004273C1">
                              <w:rPr>
                                <w:noProof/>
                              </w:rPr>
                              <w:t>0</w:t>
                            </w:r>
                            <w:r w:rsidR="004273C1">
                              <w:fldChar w:fldCharType="end"/>
                            </w:r>
                            <w:r w:rsidR="004273C1">
                              <w:noBreakHyphen/>
                            </w:r>
                            <w:r w:rsidR="004273C1">
                              <w:fldChar w:fldCharType="begin"/>
                            </w:r>
                            <w:r w:rsidR="004273C1">
                              <w:instrText xml:space="preserve"> SEQ Figure \* ARABIC \s 1 </w:instrText>
                            </w:r>
                            <w:r w:rsidR="004273C1">
                              <w:fldChar w:fldCharType="separate"/>
                            </w:r>
                            <w:r w:rsidR="004273C1">
                              <w:rPr>
                                <w:noProof/>
                              </w:rPr>
                              <w:t>19</w:t>
                            </w:r>
                            <w:r w:rsidR="004273C1">
                              <w:fldChar w:fldCharType="end"/>
                            </w:r>
                            <w:r>
                              <w:t xml:space="preserve"> Class Diagram</w:t>
                            </w:r>
                            <w:bookmarkEnd w:id="51"/>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9C4AC8" id="Text Box 32" o:spid="_x0000_s1032" type="#_x0000_t202" style="position:absolute;margin-left:-75pt;margin-top:30.9pt;width:597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" stroked="f">
                <v:textbox style="mso-fit-shape-to-text:t" inset="0,0,0,0">
                  <w:txbxContent>
                    <w:p w14:paraId="5E45FBFD" w14:textId="32C42693" w:rsidR="0051409F" w:rsidRPr="001B5B9A" w:rsidRDefault="0051409F" w:rsidP="0051409F">
                      <w:pPr>
                        <w:pStyle w:val="Caption"/>
                        <w:rPr>
                          <w:caps/>
                          <w:sz w:val="24"/>
                          <w:szCs w:val="22"/>
                        </w:rPr>
                      </w:pPr>
                      <w:bookmarkStart w:id="53" w:name="_Toc36752269"/>
                      <w:bookmarkStart w:id="54" w:name="_Toc36752313"/>
                      <w:r>
                        <w:t>Figure 3</w:t>
                      </w:r>
                      <w:r>
                        <w:noBreakHyphen/>
                      </w:r>
                      <w:r w:rsidR="004273C1">
                        <w:fldChar w:fldCharType="begin"/>
                      </w:r>
                      <w:r w:rsidR="004273C1">
                        <w:instrText xml:space="preserve"> STYLEREF 1 \s </w:instrText>
                      </w:r>
                      <w:r w:rsidR="004273C1">
                        <w:fldChar w:fldCharType="separate"/>
                      </w:r>
                      <w:r w:rsidR="004273C1">
                        <w:rPr>
                          <w:noProof/>
                        </w:rPr>
                        <w:t>0</w:t>
                      </w:r>
                      <w:r w:rsidR="004273C1">
                        <w:fldChar w:fldCharType="end"/>
                      </w:r>
                      <w:r w:rsidR="004273C1">
                        <w:noBreakHyphen/>
                      </w:r>
                      <w:r w:rsidR="004273C1">
                        <w:fldChar w:fldCharType="begin"/>
                      </w:r>
                      <w:r w:rsidR="004273C1">
                        <w:instrText xml:space="preserve"> SEQ Figure \* ARABIC \s 1 </w:instrText>
                      </w:r>
                      <w:r w:rsidR="004273C1">
                        <w:fldChar w:fldCharType="separate"/>
                      </w:r>
                      <w:r w:rsidR="004273C1">
                        <w:rPr>
                          <w:noProof/>
                        </w:rPr>
                        <w:t>19</w:t>
                      </w:r>
                      <w:r w:rsidR="004273C1">
                        <w:fldChar w:fldCharType="end"/>
                      </w:r>
                      <w:r>
                        <w:t xml:space="preserve"> Class Diagram</w:t>
                      </w:r>
                      <w:bookmarkEnd w:id="53"/>
                      <w:bookmarkEnd w:id="54"/>
                    </w:p>
                  </w:txbxContent>
                </v:textbox>
                <w10:wrap type="topAndBottom"/>
              </v:shape>
            </w:pict>
          </mc:Fallback>
        </mc:AlternateContent>
      </w:r>
    </w:p>
    <w:p w14:paraId="76519D66" w14:textId="3BA6B714" w:rsidR="00B9649C" w:rsidRDefault="00B9649C">
      <w:r>
        <w:br w:type="page"/>
      </w:r>
    </w:p>
    <w:p w14:paraId="05CA4845" w14:textId="77777777" w:rsidR="009B400D" w:rsidRPr="009B400D" w:rsidRDefault="009B400D" w:rsidP="009B400D"/>
    <w:p w14:paraId="524FE186" w14:textId="0C120B1A" w:rsidR="0075295D" w:rsidRDefault="0075295D" w:rsidP="0075295D">
      <w:pPr>
        <w:pStyle w:val="Heading2"/>
      </w:pPr>
      <w:bookmarkStart w:id="55" w:name="_Toc36752238"/>
      <w:r>
        <w:t>Design Pattern Identification</w:t>
      </w:r>
      <w:bookmarkEnd w:id="55"/>
    </w:p>
    <w:p w14:paraId="5D8BB722" w14:textId="7DC68DC0" w:rsidR="0075295D" w:rsidRPr="005C4E13" w:rsidRDefault="009B2233" w:rsidP="0075295D">
      <w:r>
        <w:t xml:space="preserve">Design Pattern are used to ensure that the code is highly cohesive and loosely coupled. </w:t>
      </w:r>
      <w:r w:rsidR="0075295D">
        <w:t xml:space="preserve">Here are some of the design patterns that could be relevant to the software and are planned to be used. </w:t>
      </w:r>
    </w:p>
    <w:p w14:paraId="53FD81F2" w14:textId="3BD0E0F5" w:rsidR="0075295D" w:rsidRDefault="0075295D" w:rsidP="0075295D">
      <w:pPr>
        <w:pStyle w:val="Heading3"/>
      </w:pPr>
      <w:bookmarkStart w:id="56" w:name="_Toc36752239"/>
      <w:r>
        <w:t>Strategy Pattern</w:t>
      </w:r>
      <w:bookmarkEnd w:id="56"/>
    </w:p>
    <w:p w14:paraId="3F6EFEA6" w14:textId="41BA4916" w:rsidR="0075295D" w:rsidRDefault="0075295D" w:rsidP="0075295D">
      <w:r w:rsidRPr="0068129F">
        <w:t xml:space="preserve">In Strategy pattern, </w:t>
      </w:r>
      <w:r>
        <w:t xml:space="preserve">objects are created which represents various strategies and a context object whose </w:t>
      </w:r>
      <w:r w:rsidR="009C2F8E">
        <w:t>behaviour</w:t>
      </w:r>
      <w:r>
        <w:t xml:space="preserve"> varies just per its strategy object.</w:t>
      </w:r>
      <w:sdt>
        <w:sdtPr>
          <w:id w:val="-1609424263"/>
          <w:citation/>
        </w:sdtPr>
        <w:sdtEndPr/>
        <w:sdtContent>
          <w:r>
            <w:fldChar w:fldCharType="begin"/>
          </w:r>
          <w:r>
            <w:instrText xml:space="preserve">CITATION Tut20 \l 2057 </w:instrText>
          </w:r>
          <w:r>
            <w:fldChar w:fldCharType="separate"/>
          </w:r>
          <w:r>
            <w:rPr>
              <w:noProof/>
            </w:rPr>
            <w:t xml:space="preserve"> </w:t>
          </w:r>
          <w:r w:rsidRPr="007E30D9">
            <w:rPr>
              <w:noProof/>
            </w:rPr>
            <w:t>(Tutorialspoint, 2020)</w:t>
          </w:r>
          <w:r>
            <w:fldChar w:fldCharType="end"/>
          </w:r>
        </w:sdtContent>
      </w:sdt>
      <w:r>
        <w:t xml:space="preserve"> This design pattern allows algorithm to vary without being dependent to the client. </w:t>
      </w:r>
    </w:p>
    <w:p w14:paraId="202C0910" w14:textId="77777777" w:rsidR="0075295D" w:rsidRDefault="0075295D" w:rsidP="0075295D">
      <w:r>
        <w:object w:dxaOrig="9601" w:dyaOrig="9193" w14:anchorId="01D7E3EE">
          <v:shape id="_x0000_i1027" type="#_x0000_t75" style="width:350.45pt;height:335.55pt" o:ole="">
            <v:imagedata r:id="rId39" o:title=""/>
          </v:shape>
          <o:OLEObject Type="Embed" ProgID="Visio.Drawing.15" ShapeID="_x0000_i1027" DrawAspect="Content" ObjectID="_1647425981" r:id="rId40"/>
        </w:object>
      </w:r>
    </w:p>
    <w:p w14:paraId="54646DB9" w14:textId="77777777" w:rsidR="0075295D" w:rsidRDefault="0075295D" w:rsidP="0075295D">
      <w:r>
        <w:t xml:space="preserve">The admin and user, both use the software. Hence, they are extended from a parent class. Likewise, Admin and User will have privileges but different privileges. Hence Strategy Pattern is introduced. This allows us to implement different algorithms (Figuring out if someone has an admin privilege) being independent to the client (In our case the clients are Admin and User). </w:t>
      </w:r>
    </w:p>
    <w:p w14:paraId="2BD233EA" w14:textId="77777777" w:rsidR="0075295D" w:rsidRDefault="0075295D" w:rsidP="0075295D">
      <w:pPr>
        <w:pStyle w:val="Heading3"/>
      </w:pPr>
      <w:bookmarkStart w:id="57" w:name="_Toc36752240"/>
      <w:r>
        <w:lastRenderedPageBreak/>
        <w:t>Iterator Pattern</w:t>
      </w:r>
      <w:bookmarkEnd w:id="57"/>
    </w:p>
    <w:p w14:paraId="3A1E6C74" w14:textId="77777777" w:rsidR="0075295D" w:rsidRDefault="0075295D" w:rsidP="0075295D">
      <w:r>
        <w:t xml:space="preserve">In simple words, Iterator Pattern provides an iterator for collections which lets it iterate through its object but does not expose its implementation. </w:t>
      </w:r>
      <w:sdt>
        <w:sdtPr>
          <w:id w:val="373734791"/>
          <w:citation/>
        </w:sdtPr>
        <w:sdtEndPr/>
        <w:sdtContent>
          <w:r>
            <w:fldChar w:fldCharType="begin"/>
          </w:r>
          <w:r>
            <w:instrText xml:space="preserve"> CITATION Gee \l 2057 </w:instrText>
          </w:r>
          <w:r>
            <w:fldChar w:fldCharType="separate"/>
          </w:r>
          <w:r w:rsidRPr="00E86DA2">
            <w:rPr>
              <w:noProof/>
            </w:rPr>
            <w:t>(GeeksforGeeks, n.d.)</w:t>
          </w:r>
          <w:r>
            <w:fldChar w:fldCharType="end"/>
          </w:r>
        </w:sdtContent>
      </w:sdt>
    </w:p>
    <w:p w14:paraId="3C336CD1" w14:textId="77777777" w:rsidR="0075295D" w:rsidRDefault="0075295D" w:rsidP="0075295D">
      <w:r w:rsidRPr="00602199">
        <w:rPr>
          <w:noProof/>
        </w:rPr>
        <w:drawing>
          <wp:inline distT="0" distB="0" distL="0" distR="0" wp14:anchorId="09336B78" wp14:editId="14AE987D">
            <wp:extent cx="5486400" cy="378333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86400" cy="3783330"/>
                    </a:xfrm>
                    <a:prstGeom prst="rect">
                      <a:avLst/>
                    </a:prstGeom>
                    <a:noFill/>
                    <a:ln>
                      <a:noFill/>
                    </a:ln>
                  </pic:spPr>
                </pic:pic>
              </a:graphicData>
            </a:graphic>
          </wp:inline>
        </w:drawing>
      </w:r>
    </w:p>
    <w:p w14:paraId="1BE25D21" w14:textId="77777777" w:rsidR="0075295D" w:rsidRDefault="0075295D" w:rsidP="0075295D">
      <w:r>
        <w:t xml:space="preserve">Here, we have Restaurant class that contains a collection of Reviews object. Likewise, </w:t>
      </w:r>
      <w:proofErr w:type="spellStart"/>
      <w:r>
        <w:t>ReviewEat</w:t>
      </w:r>
      <w:proofErr w:type="spellEnd"/>
      <w:r>
        <w:t xml:space="preserve"> class contains collection of Restaurants object. We want to iterator through the collection without exposing their implementation. Iterator pattern allows us to achieve that. </w:t>
      </w:r>
    </w:p>
    <w:p w14:paraId="561B6E3D" w14:textId="77777777" w:rsidR="0075295D" w:rsidRDefault="0075295D" w:rsidP="0075295D">
      <w:pPr>
        <w:pStyle w:val="Heading3"/>
      </w:pPr>
      <w:bookmarkStart w:id="58" w:name="_Toc36752241"/>
      <w:r>
        <w:t>Singleton Pattern</w:t>
      </w:r>
      <w:bookmarkEnd w:id="58"/>
    </w:p>
    <w:p w14:paraId="7560FD4A" w14:textId="77777777" w:rsidR="0075295D" w:rsidRDefault="0075295D" w:rsidP="0075295D">
      <w:r w:rsidRPr="00E12608">
        <w:rPr>
          <w:noProof/>
        </w:rPr>
        <w:drawing>
          <wp:anchor distT="0" distB="0" distL="114300" distR="114300" simplePos="0" relativeHeight="251680768" behindDoc="0" locked="0" layoutInCell="1" allowOverlap="1" wp14:anchorId="091CA83D" wp14:editId="2B6EE1CF">
            <wp:simplePos x="0" y="0"/>
            <wp:positionH relativeFrom="column">
              <wp:posOffset>1295400</wp:posOffset>
            </wp:positionH>
            <wp:positionV relativeFrom="paragraph">
              <wp:posOffset>579755</wp:posOffset>
            </wp:positionV>
            <wp:extent cx="1962150" cy="1008655"/>
            <wp:effectExtent l="0" t="0" r="0" b="127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962150" cy="1008655"/>
                    </a:xfrm>
                    <a:prstGeom prst="rect">
                      <a:avLst/>
                    </a:prstGeom>
                    <a:noFill/>
                    <a:ln>
                      <a:noFill/>
                    </a:ln>
                  </pic:spPr>
                </pic:pic>
              </a:graphicData>
            </a:graphic>
          </wp:anchor>
        </w:drawing>
      </w:r>
      <w:r>
        <w:t xml:space="preserve">Singleton Pattern is a design pattern that is used to ensure that a class only has a single instance. </w:t>
      </w:r>
    </w:p>
    <w:p w14:paraId="24E1E5A3" w14:textId="77777777" w:rsidR="0075295D" w:rsidRDefault="0075295D" w:rsidP="0075295D">
      <w:r>
        <w:t xml:space="preserve">Here, </w:t>
      </w:r>
      <w:proofErr w:type="spellStart"/>
      <w:r>
        <w:t>DataSQLite</w:t>
      </w:r>
      <w:proofErr w:type="spellEnd"/>
      <w:r>
        <w:t xml:space="preserve"> is a class that controls the database. We would not want more than one instance of the database. Singleton Pattern allows only one instance of the class. Hence, singleton pattern would be a good choice here. </w:t>
      </w:r>
    </w:p>
    <w:p w14:paraId="7DC02034" w14:textId="7BB36C66" w:rsidR="00225284" w:rsidRDefault="007D7F4F" w:rsidP="007D7F4F">
      <w:pPr>
        <w:pStyle w:val="Heading2"/>
      </w:pPr>
      <w:bookmarkStart w:id="59" w:name="_Toc36752243"/>
      <w:r>
        <w:lastRenderedPageBreak/>
        <w:t>Sequence Diagram</w:t>
      </w:r>
      <w:bookmarkEnd w:id="59"/>
    </w:p>
    <w:p w14:paraId="2D527513" w14:textId="24615695" w:rsidR="006519F8" w:rsidRDefault="006519F8" w:rsidP="006519F8">
      <w:r>
        <w:t>Sequence Diagram is</w:t>
      </w:r>
      <w:r w:rsidR="00BC2F4C">
        <w:t xml:space="preserve"> used to show connection </w:t>
      </w:r>
      <w:r w:rsidR="0044041F">
        <w:t xml:space="preserve">and interaction between internal objects of the system. </w:t>
      </w:r>
      <w:r w:rsidR="0065712A">
        <w:t>It allows visualisation of internal working of the system.</w:t>
      </w:r>
    </w:p>
    <w:p w14:paraId="45436706" w14:textId="374C8B4A" w:rsidR="0065712A" w:rsidRDefault="0065712A" w:rsidP="006519F8">
      <w:r>
        <w:t>Following Sequence Diagrams have been prepared based on good day scenario of various activities that are carried out by the system.</w:t>
      </w:r>
    </w:p>
    <w:p w14:paraId="5CAE46B8" w14:textId="77777777" w:rsidR="00B10B18" w:rsidRDefault="00B10B18" w:rsidP="00B10B18">
      <w:pPr>
        <w:keepNext/>
      </w:pPr>
      <w:r w:rsidRPr="00B10B18">
        <w:rPr>
          <w:noProof/>
        </w:rPr>
        <w:drawing>
          <wp:inline distT="0" distB="0" distL="0" distR="0" wp14:anchorId="73BE8CF0" wp14:editId="54B5D41D">
            <wp:extent cx="5486400" cy="417957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86400" cy="4179570"/>
                    </a:xfrm>
                    <a:prstGeom prst="rect">
                      <a:avLst/>
                    </a:prstGeom>
                    <a:noFill/>
                    <a:ln>
                      <a:noFill/>
                    </a:ln>
                  </pic:spPr>
                </pic:pic>
              </a:graphicData>
            </a:graphic>
          </wp:inline>
        </w:drawing>
      </w:r>
    </w:p>
    <w:p w14:paraId="0E885893" w14:textId="1360E3B9" w:rsidR="0065712A" w:rsidRDefault="00B10B18" w:rsidP="00B10B18">
      <w:pPr>
        <w:pStyle w:val="Caption"/>
      </w:pPr>
      <w:r>
        <w:t>Figure 4</w:t>
      </w:r>
      <w:r w:rsidR="004273C1">
        <w:noBreakHyphen/>
      </w:r>
      <w:r w:rsidR="004273C1">
        <w:fldChar w:fldCharType="begin"/>
      </w:r>
      <w:r w:rsidR="004273C1">
        <w:instrText xml:space="preserve"> SEQ Figure \* ARABIC \s 1 </w:instrText>
      </w:r>
      <w:r w:rsidR="004273C1">
        <w:fldChar w:fldCharType="separate"/>
      </w:r>
      <w:r w:rsidR="004273C1">
        <w:rPr>
          <w:noProof/>
        </w:rPr>
        <w:t>20</w:t>
      </w:r>
      <w:r w:rsidR="004273C1">
        <w:fldChar w:fldCharType="end"/>
      </w:r>
      <w:r>
        <w:t xml:space="preserve"> Login - Sequence Diagram</w:t>
      </w:r>
    </w:p>
    <w:p w14:paraId="5D065FFA" w14:textId="77777777" w:rsidR="006D5208" w:rsidRDefault="006D5208" w:rsidP="006D5208">
      <w:pPr>
        <w:keepNext/>
      </w:pPr>
      <w:r w:rsidRPr="006D5208">
        <w:rPr>
          <w:noProof/>
        </w:rPr>
        <w:lastRenderedPageBreak/>
        <w:drawing>
          <wp:inline distT="0" distB="0" distL="0" distR="0" wp14:anchorId="0153560D" wp14:editId="18979905">
            <wp:extent cx="5486400" cy="303339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86400" cy="3033395"/>
                    </a:xfrm>
                    <a:prstGeom prst="rect">
                      <a:avLst/>
                    </a:prstGeom>
                    <a:noFill/>
                    <a:ln>
                      <a:noFill/>
                    </a:ln>
                  </pic:spPr>
                </pic:pic>
              </a:graphicData>
            </a:graphic>
          </wp:inline>
        </w:drawing>
      </w:r>
    </w:p>
    <w:p w14:paraId="36815FF9" w14:textId="28F04B44" w:rsidR="00B10B18" w:rsidRDefault="006D5208" w:rsidP="006D5208">
      <w:pPr>
        <w:pStyle w:val="Caption"/>
      </w:pPr>
      <w:r>
        <w:t xml:space="preserve">Figure </w:t>
      </w:r>
      <w:r w:rsidR="00630954">
        <w:t>4</w:t>
      </w:r>
      <w:r w:rsidR="004273C1">
        <w:noBreakHyphen/>
      </w:r>
      <w:r w:rsidR="004273C1">
        <w:fldChar w:fldCharType="begin"/>
      </w:r>
      <w:r w:rsidR="004273C1">
        <w:instrText xml:space="preserve"> SEQ Figure \* ARABIC \s 1 </w:instrText>
      </w:r>
      <w:r w:rsidR="004273C1">
        <w:fldChar w:fldCharType="separate"/>
      </w:r>
      <w:r w:rsidR="004273C1">
        <w:rPr>
          <w:noProof/>
        </w:rPr>
        <w:t>21</w:t>
      </w:r>
      <w:r w:rsidR="004273C1">
        <w:fldChar w:fldCharType="end"/>
      </w:r>
      <w:r>
        <w:t xml:space="preserve"> Add Restaurant - Sequence Diagram</w:t>
      </w:r>
    </w:p>
    <w:p w14:paraId="2BFFEECB" w14:textId="5F0BEAE8" w:rsidR="006D5208" w:rsidRDefault="00407818" w:rsidP="00407818">
      <w:pPr>
        <w:pStyle w:val="Caption"/>
      </w:pPr>
      <w:r w:rsidRPr="00407818">
        <w:rPr>
          <w:noProof/>
        </w:rPr>
        <w:drawing>
          <wp:inline distT="0" distB="0" distL="0" distR="0" wp14:anchorId="084A23C1" wp14:editId="7D207779">
            <wp:extent cx="5458460" cy="4184015"/>
            <wp:effectExtent l="0" t="0" r="889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58460" cy="4184015"/>
                    </a:xfrm>
                    <a:prstGeom prst="rect">
                      <a:avLst/>
                    </a:prstGeom>
                    <a:noFill/>
                    <a:ln>
                      <a:noFill/>
                    </a:ln>
                  </pic:spPr>
                </pic:pic>
              </a:graphicData>
            </a:graphic>
          </wp:inline>
        </w:drawing>
      </w:r>
      <w:r>
        <w:t>Figure 4</w:t>
      </w:r>
      <w:r w:rsidR="004273C1">
        <w:noBreakHyphen/>
      </w:r>
      <w:r w:rsidR="004273C1">
        <w:fldChar w:fldCharType="begin"/>
      </w:r>
      <w:r w:rsidR="004273C1">
        <w:instrText xml:space="preserve"> SEQ Figure \* ARABIC \s 1 </w:instrText>
      </w:r>
      <w:r w:rsidR="004273C1">
        <w:fldChar w:fldCharType="separate"/>
      </w:r>
      <w:r w:rsidR="004273C1">
        <w:rPr>
          <w:noProof/>
        </w:rPr>
        <w:t>22</w:t>
      </w:r>
      <w:r w:rsidR="004273C1">
        <w:fldChar w:fldCharType="end"/>
      </w:r>
      <w:r>
        <w:t xml:space="preserve"> Add Review - Sequence Diagram</w:t>
      </w:r>
    </w:p>
    <w:p w14:paraId="0F5F8FB5" w14:textId="77777777" w:rsidR="004273C1" w:rsidRDefault="00BF1A06" w:rsidP="00BF1A06">
      <w:pPr>
        <w:pStyle w:val="Caption"/>
      </w:pPr>
      <w:r w:rsidRPr="00BF1A06">
        <w:rPr>
          <w:noProof/>
        </w:rPr>
        <w:lastRenderedPageBreak/>
        <w:drawing>
          <wp:inline distT="0" distB="0" distL="0" distR="0" wp14:anchorId="00361979" wp14:editId="23EFCB66">
            <wp:extent cx="3269673" cy="3168682"/>
            <wp:effectExtent l="0" t="0" r="698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280730" cy="3179398"/>
                    </a:xfrm>
                    <a:prstGeom prst="rect">
                      <a:avLst/>
                    </a:prstGeom>
                    <a:noFill/>
                    <a:ln>
                      <a:noFill/>
                    </a:ln>
                  </pic:spPr>
                </pic:pic>
              </a:graphicData>
            </a:graphic>
          </wp:inline>
        </w:drawing>
      </w:r>
    </w:p>
    <w:p w14:paraId="35EFE885" w14:textId="6BCCA110" w:rsidR="00E969F1" w:rsidRDefault="00BF1A06" w:rsidP="00BF1A06">
      <w:pPr>
        <w:pStyle w:val="Caption"/>
      </w:pPr>
      <w:r>
        <w:t xml:space="preserve">Figure </w:t>
      </w:r>
      <w:r w:rsidR="004273C1">
        <w:t>4</w:t>
      </w:r>
      <w:r w:rsidR="004273C1">
        <w:noBreakHyphen/>
      </w:r>
      <w:r w:rsidR="004273C1">
        <w:fldChar w:fldCharType="begin"/>
      </w:r>
      <w:r w:rsidR="004273C1">
        <w:instrText xml:space="preserve"> SEQ Figure \* ARABIC \s 1 </w:instrText>
      </w:r>
      <w:r w:rsidR="004273C1">
        <w:fldChar w:fldCharType="separate"/>
      </w:r>
      <w:r w:rsidR="004273C1">
        <w:rPr>
          <w:noProof/>
        </w:rPr>
        <w:t>23</w:t>
      </w:r>
      <w:r w:rsidR="004273C1">
        <w:fldChar w:fldCharType="end"/>
      </w:r>
      <w:r>
        <w:t xml:space="preserve"> Delete Account - Sequence Diagram</w:t>
      </w:r>
    </w:p>
    <w:p w14:paraId="674FAB4C" w14:textId="77777777" w:rsidR="004273C1" w:rsidRDefault="004273C1" w:rsidP="004273C1">
      <w:pPr>
        <w:keepNext/>
      </w:pPr>
      <w:r w:rsidRPr="004273C1">
        <w:rPr>
          <w:noProof/>
        </w:rPr>
        <w:drawing>
          <wp:inline distT="0" distB="0" distL="0" distR="0" wp14:anchorId="0CDF8E38" wp14:editId="2DCA0502">
            <wp:extent cx="3647325" cy="4087091"/>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654758" cy="4095420"/>
                    </a:xfrm>
                    <a:prstGeom prst="rect">
                      <a:avLst/>
                    </a:prstGeom>
                    <a:noFill/>
                    <a:ln>
                      <a:noFill/>
                    </a:ln>
                  </pic:spPr>
                </pic:pic>
              </a:graphicData>
            </a:graphic>
          </wp:inline>
        </w:drawing>
      </w:r>
    </w:p>
    <w:p w14:paraId="31EAFF6B" w14:textId="2220E5AD" w:rsidR="00BF1A06" w:rsidRDefault="004273C1" w:rsidP="004273C1">
      <w:pPr>
        <w:pStyle w:val="Caption"/>
      </w:pPr>
      <w:r>
        <w:t>Figure 4</w:t>
      </w:r>
      <w:r>
        <w:noBreakHyphen/>
      </w:r>
      <w:r>
        <w:fldChar w:fldCharType="begin"/>
      </w:r>
      <w:r>
        <w:instrText xml:space="preserve"> SEQ Figure \* ARABIC \s 1 </w:instrText>
      </w:r>
      <w:r>
        <w:fldChar w:fldCharType="separate"/>
      </w:r>
      <w:r>
        <w:rPr>
          <w:noProof/>
        </w:rPr>
        <w:t>24</w:t>
      </w:r>
      <w:r>
        <w:fldChar w:fldCharType="end"/>
      </w:r>
      <w:r>
        <w:t xml:space="preserve"> Update Password – Sequence Diagram</w:t>
      </w:r>
    </w:p>
    <w:p w14:paraId="28A5B6B3" w14:textId="77777777" w:rsidR="00287C66" w:rsidRDefault="00287C66" w:rsidP="00287C66">
      <w:pPr>
        <w:pStyle w:val="Heading2"/>
      </w:pPr>
      <w:bookmarkStart w:id="60" w:name="_Toc36752242"/>
      <w:r>
        <w:lastRenderedPageBreak/>
        <w:t>Data Dictionary</w:t>
      </w:r>
      <w:bookmarkEnd w:id="60"/>
    </w:p>
    <w:p w14:paraId="785EB296" w14:textId="77777777" w:rsidR="00287C66" w:rsidRPr="00CE5911" w:rsidRDefault="00287C66" w:rsidP="00287C66"/>
    <w:tbl>
      <w:tblPr>
        <w:tblStyle w:val="TableGrid"/>
        <w:tblW w:w="0" w:type="auto"/>
        <w:tblLook w:val="04A0" w:firstRow="1" w:lastRow="0" w:firstColumn="1" w:lastColumn="0" w:noHBand="0" w:noVBand="1"/>
      </w:tblPr>
      <w:tblGrid>
        <w:gridCol w:w="2161"/>
        <w:gridCol w:w="2163"/>
        <w:gridCol w:w="2157"/>
        <w:gridCol w:w="2149"/>
      </w:tblGrid>
      <w:tr w:rsidR="00287C66" w:rsidRPr="00CE5911" w14:paraId="102E7EFE" w14:textId="77777777" w:rsidTr="00F3711D">
        <w:tc>
          <w:tcPr>
            <w:tcW w:w="2254" w:type="dxa"/>
          </w:tcPr>
          <w:p w14:paraId="63F62238" w14:textId="77777777" w:rsidR="00287C66" w:rsidRPr="00CE5911" w:rsidRDefault="00287C66" w:rsidP="00F3711D">
            <w:pPr>
              <w:spacing w:before="120" w:line="264" w:lineRule="auto"/>
              <w:rPr>
                <w:b/>
                <w:bCs/>
              </w:rPr>
            </w:pPr>
            <w:r w:rsidRPr="00CE5911">
              <w:rPr>
                <w:b/>
                <w:bCs/>
              </w:rPr>
              <w:t xml:space="preserve">Class </w:t>
            </w:r>
          </w:p>
        </w:tc>
        <w:tc>
          <w:tcPr>
            <w:tcW w:w="2254" w:type="dxa"/>
          </w:tcPr>
          <w:p w14:paraId="748BB6C0" w14:textId="77777777" w:rsidR="00287C66" w:rsidRPr="00CE5911" w:rsidRDefault="00287C66" w:rsidP="00F3711D">
            <w:pPr>
              <w:spacing w:before="120" w:line="264" w:lineRule="auto"/>
              <w:rPr>
                <w:b/>
                <w:bCs/>
              </w:rPr>
            </w:pPr>
            <w:r w:rsidRPr="00CE5911">
              <w:rPr>
                <w:b/>
                <w:bCs/>
              </w:rPr>
              <w:t>Attributes</w:t>
            </w:r>
          </w:p>
        </w:tc>
        <w:tc>
          <w:tcPr>
            <w:tcW w:w="2254" w:type="dxa"/>
          </w:tcPr>
          <w:p w14:paraId="2EEEDFFC" w14:textId="77777777" w:rsidR="00287C66" w:rsidRPr="00CE5911" w:rsidRDefault="00287C66" w:rsidP="00F3711D">
            <w:pPr>
              <w:spacing w:before="120" w:line="264" w:lineRule="auto"/>
              <w:rPr>
                <w:b/>
                <w:bCs/>
              </w:rPr>
            </w:pPr>
            <w:r w:rsidRPr="00CE5911">
              <w:rPr>
                <w:b/>
                <w:bCs/>
              </w:rPr>
              <w:t>Purpose</w:t>
            </w:r>
          </w:p>
        </w:tc>
        <w:tc>
          <w:tcPr>
            <w:tcW w:w="2254" w:type="dxa"/>
          </w:tcPr>
          <w:p w14:paraId="1D138052" w14:textId="77777777" w:rsidR="00287C66" w:rsidRPr="00CE5911" w:rsidRDefault="00287C66" w:rsidP="00F3711D">
            <w:pPr>
              <w:spacing w:before="120" w:line="264" w:lineRule="auto"/>
              <w:rPr>
                <w:b/>
                <w:bCs/>
              </w:rPr>
            </w:pPr>
            <w:r w:rsidRPr="00CE5911">
              <w:rPr>
                <w:b/>
                <w:bCs/>
              </w:rPr>
              <w:t>Example</w:t>
            </w:r>
          </w:p>
        </w:tc>
      </w:tr>
      <w:tr w:rsidR="00287C66" w:rsidRPr="00CE5911" w14:paraId="65CBDFCE" w14:textId="77777777" w:rsidTr="00F3711D">
        <w:tc>
          <w:tcPr>
            <w:tcW w:w="2254" w:type="dxa"/>
          </w:tcPr>
          <w:p w14:paraId="62CA8866" w14:textId="77777777" w:rsidR="00287C66" w:rsidRPr="00CE5911" w:rsidRDefault="00287C66" w:rsidP="00F3711D">
            <w:pPr>
              <w:spacing w:before="120" w:line="264" w:lineRule="auto"/>
            </w:pPr>
            <w:proofErr w:type="spellStart"/>
            <w:r w:rsidRPr="00CE5911">
              <w:t>SoftwareUsers</w:t>
            </w:r>
            <w:proofErr w:type="spellEnd"/>
          </w:p>
        </w:tc>
        <w:tc>
          <w:tcPr>
            <w:tcW w:w="2254" w:type="dxa"/>
          </w:tcPr>
          <w:p w14:paraId="0EDF9EC1" w14:textId="77777777" w:rsidR="00287C66" w:rsidRPr="00CE5911" w:rsidRDefault="00287C66" w:rsidP="00F3711D">
            <w:pPr>
              <w:spacing w:before="120" w:line="264" w:lineRule="auto"/>
            </w:pPr>
            <w:r w:rsidRPr="00CE5911">
              <w:t>username: String</w:t>
            </w:r>
          </w:p>
        </w:tc>
        <w:tc>
          <w:tcPr>
            <w:tcW w:w="2254" w:type="dxa"/>
          </w:tcPr>
          <w:p w14:paraId="33DA0298" w14:textId="77777777" w:rsidR="00287C66" w:rsidRPr="00CE5911" w:rsidRDefault="00287C66" w:rsidP="00F3711D">
            <w:pPr>
              <w:spacing w:before="120" w:line="264" w:lineRule="auto"/>
            </w:pPr>
            <w:r w:rsidRPr="00CE5911">
              <w:t>Stores username of the user</w:t>
            </w:r>
          </w:p>
        </w:tc>
        <w:tc>
          <w:tcPr>
            <w:tcW w:w="2254" w:type="dxa"/>
          </w:tcPr>
          <w:p w14:paraId="4DA248B3" w14:textId="77777777" w:rsidR="00287C66" w:rsidRPr="00CE5911" w:rsidRDefault="00287C66" w:rsidP="00F3711D">
            <w:pPr>
              <w:spacing w:before="120" w:line="264" w:lineRule="auto"/>
            </w:pPr>
            <w:r w:rsidRPr="00CE5911">
              <w:t>User1</w:t>
            </w:r>
          </w:p>
        </w:tc>
      </w:tr>
      <w:tr w:rsidR="00287C66" w:rsidRPr="00CE5911" w14:paraId="229936DF" w14:textId="77777777" w:rsidTr="00F3711D">
        <w:tc>
          <w:tcPr>
            <w:tcW w:w="2254" w:type="dxa"/>
          </w:tcPr>
          <w:p w14:paraId="5955C770" w14:textId="77777777" w:rsidR="00287C66" w:rsidRPr="00CE5911" w:rsidRDefault="00287C66" w:rsidP="00F3711D">
            <w:pPr>
              <w:spacing w:before="120" w:line="264" w:lineRule="auto"/>
            </w:pPr>
          </w:p>
        </w:tc>
        <w:tc>
          <w:tcPr>
            <w:tcW w:w="2254" w:type="dxa"/>
          </w:tcPr>
          <w:p w14:paraId="4AD0F937" w14:textId="77777777" w:rsidR="00287C66" w:rsidRPr="00CE5911" w:rsidRDefault="00287C66" w:rsidP="00F3711D">
            <w:pPr>
              <w:spacing w:before="120" w:line="264" w:lineRule="auto"/>
            </w:pPr>
            <w:r w:rsidRPr="00CE5911">
              <w:t>password: String</w:t>
            </w:r>
          </w:p>
        </w:tc>
        <w:tc>
          <w:tcPr>
            <w:tcW w:w="2254" w:type="dxa"/>
          </w:tcPr>
          <w:p w14:paraId="4DF5918A" w14:textId="77777777" w:rsidR="00287C66" w:rsidRPr="00CE5911" w:rsidRDefault="00287C66" w:rsidP="00F3711D">
            <w:pPr>
              <w:spacing w:before="120" w:line="264" w:lineRule="auto"/>
            </w:pPr>
            <w:r w:rsidRPr="00CE5911">
              <w:t>Store password of user</w:t>
            </w:r>
          </w:p>
        </w:tc>
        <w:tc>
          <w:tcPr>
            <w:tcW w:w="2254" w:type="dxa"/>
          </w:tcPr>
          <w:p w14:paraId="60DD3DD0" w14:textId="77777777" w:rsidR="00287C66" w:rsidRPr="00CE5911" w:rsidRDefault="00287C66" w:rsidP="00F3711D">
            <w:pPr>
              <w:spacing w:before="120" w:line="264" w:lineRule="auto"/>
            </w:pPr>
            <w:r w:rsidRPr="00CE5911">
              <w:t>password1</w:t>
            </w:r>
          </w:p>
        </w:tc>
      </w:tr>
      <w:tr w:rsidR="00287C66" w:rsidRPr="00CE5911" w14:paraId="65F1EA91" w14:textId="77777777" w:rsidTr="00F3711D">
        <w:tc>
          <w:tcPr>
            <w:tcW w:w="2254" w:type="dxa"/>
          </w:tcPr>
          <w:p w14:paraId="6ADAC879" w14:textId="77777777" w:rsidR="00287C66" w:rsidRPr="00CE5911" w:rsidRDefault="00287C66" w:rsidP="00F3711D">
            <w:pPr>
              <w:spacing w:before="120" w:line="264" w:lineRule="auto"/>
            </w:pPr>
          </w:p>
        </w:tc>
        <w:tc>
          <w:tcPr>
            <w:tcW w:w="2254" w:type="dxa"/>
          </w:tcPr>
          <w:p w14:paraId="6649C463" w14:textId="77777777" w:rsidR="00287C66" w:rsidRPr="00CE5911" w:rsidRDefault="00287C66" w:rsidP="00F3711D">
            <w:pPr>
              <w:spacing w:before="120" w:line="264" w:lineRule="auto"/>
            </w:pPr>
            <w:r w:rsidRPr="00CE5911">
              <w:t>privileges: Privilege</w:t>
            </w:r>
          </w:p>
        </w:tc>
        <w:tc>
          <w:tcPr>
            <w:tcW w:w="2254" w:type="dxa"/>
          </w:tcPr>
          <w:p w14:paraId="370002AD" w14:textId="77777777" w:rsidR="00287C66" w:rsidRPr="00CE5911" w:rsidRDefault="00287C66" w:rsidP="00F3711D">
            <w:pPr>
              <w:spacing w:before="120" w:line="264" w:lineRule="auto"/>
            </w:pPr>
            <w:r w:rsidRPr="00CE5911">
              <w:t>Store usage privilege</w:t>
            </w:r>
          </w:p>
        </w:tc>
        <w:tc>
          <w:tcPr>
            <w:tcW w:w="2254" w:type="dxa"/>
          </w:tcPr>
          <w:p w14:paraId="1673723A" w14:textId="77777777" w:rsidR="00287C66" w:rsidRPr="00CE5911" w:rsidRDefault="00287C66" w:rsidP="00F3711D">
            <w:pPr>
              <w:spacing w:before="120" w:line="264" w:lineRule="auto"/>
            </w:pPr>
            <w:proofErr w:type="spellStart"/>
            <w:r w:rsidRPr="00CE5911">
              <w:t>notPrivileged</w:t>
            </w:r>
            <w:proofErr w:type="spellEnd"/>
          </w:p>
        </w:tc>
      </w:tr>
      <w:tr w:rsidR="00287C66" w:rsidRPr="00CE5911" w14:paraId="0674BBA0" w14:textId="77777777" w:rsidTr="00F3711D">
        <w:tc>
          <w:tcPr>
            <w:tcW w:w="2254" w:type="dxa"/>
          </w:tcPr>
          <w:p w14:paraId="0CC0B22B" w14:textId="77777777" w:rsidR="00287C66" w:rsidRPr="00CE5911" w:rsidRDefault="00287C66" w:rsidP="00F3711D">
            <w:pPr>
              <w:spacing w:before="120" w:line="264" w:lineRule="auto"/>
              <w:rPr>
                <w:b/>
                <w:bCs/>
              </w:rPr>
            </w:pPr>
          </w:p>
        </w:tc>
        <w:tc>
          <w:tcPr>
            <w:tcW w:w="2254" w:type="dxa"/>
          </w:tcPr>
          <w:p w14:paraId="577FC7E7" w14:textId="77777777" w:rsidR="00287C66" w:rsidRPr="00CE5911" w:rsidRDefault="00287C66" w:rsidP="00F3711D">
            <w:pPr>
              <w:spacing w:before="120" w:line="264" w:lineRule="auto"/>
              <w:rPr>
                <w:b/>
                <w:bCs/>
              </w:rPr>
            </w:pPr>
            <w:r w:rsidRPr="00CE5911">
              <w:rPr>
                <w:b/>
                <w:bCs/>
              </w:rPr>
              <w:t>Methods</w:t>
            </w:r>
          </w:p>
        </w:tc>
        <w:tc>
          <w:tcPr>
            <w:tcW w:w="2254" w:type="dxa"/>
          </w:tcPr>
          <w:p w14:paraId="5C24D02B" w14:textId="77777777" w:rsidR="00287C66" w:rsidRPr="00CE5911" w:rsidRDefault="00287C66" w:rsidP="00F3711D">
            <w:pPr>
              <w:spacing w:before="120" w:line="264" w:lineRule="auto"/>
              <w:rPr>
                <w:b/>
                <w:bCs/>
              </w:rPr>
            </w:pPr>
            <w:r w:rsidRPr="00CE5911">
              <w:rPr>
                <w:b/>
                <w:bCs/>
              </w:rPr>
              <w:t>Purpose</w:t>
            </w:r>
          </w:p>
        </w:tc>
        <w:tc>
          <w:tcPr>
            <w:tcW w:w="2254" w:type="dxa"/>
          </w:tcPr>
          <w:p w14:paraId="0B52E701" w14:textId="77777777" w:rsidR="00287C66" w:rsidRPr="00CE5911" w:rsidRDefault="00287C66" w:rsidP="00F3711D">
            <w:pPr>
              <w:spacing w:before="120" w:line="264" w:lineRule="auto"/>
              <w:rPr>
                <w:b/>
                <w:bCs/>
              </w:rPr>
            </w:pPr>
          </w:p>
        </w:tc>
      </w:tr>
      <w:tr w:rsidR="00287C66" w:rsidRPr="00CE5911" w14:paraId="3003EE8F" w14:textId="77777777" w:rsidTr="00F3711D">
        <w:tc>
          <w:tcPr>
            <w:tcW w:w="2254" w:type="dxa"/>
          </w:tcPr>
          <w:p w14:paraId="474EADAF" w14:textId="77777777" w:rsidR="00287C66" w:rsidRPr="00CE5911" w:rsidRDefault="00287C66" w:rsidP="00F3711D">
            <w:pPr>
              <w:spacing w:before="120" w:line="264" w:lineRule="auto"/>
            </w:pPr>
          </w:p>
        </w:tc>
        <w:tc>
          <w:tcPr>
            <w:tcW w:w="2254" w:type="dxa"/>
          </w:tcPr>
          <w:p w14:paraId="3069F422" w14:textId="77777777" w:rsidR="00287C66" w:rsidRPr="00CE5911" w:rsidRDefault="00287C66" w:rsidP="00F3711D">
            <w:pPr>
              <w:spacing w:before="120" w:line="264" w:lineRule="auto"/>
            </w:pPr>
            <w:proofErr w:type="spellStart"/>
            <w:r w:rsidRPr="00CE5911">
              <w:t>areYouAdmin</w:t>
            </w:r>
            <w:proofErr w:type="spellEnd"/>
            <w:r w:rsidRPr="00CE5911">
              <w:t>: Boolean</w:t>
            </w:r>
          </w:p>
        </w:tc>
        <w:tc>
          <w:tcPr>
            <w:tcW w:w="2254" w:type="dxa"/>
          </w:tcPr>
          <w:p w14:paraId="6BC782DB" w14:textId="77777777" w:rsidR="00287C66" w:rsidRPr="00CE5911" w:rsidRDefault="00287C66" w:rsidP="00F3711D">
            <w:pPr>
              <w:spacing w:before="120" w:line="264" w:lineRule="auto"/>
            </w:pPr>
            <w:r w:rsidRPr="00CE5911">
              <w:t xml:space="preserve">Checks if the user has admin privilege or not. </w:t>
            </w:r>
          </w:p>
        </w:tc>
        <w:tc>
          <w:tcPr>
            <w:tcW w:w="2254" w:type="dxa"/>
          </w:tcPr>
          <w:p w14:paraId="5FF408D6" w14:textId="77777777" w:rsidR="00287C66" w:rsidRPr="00CE5911" w:rsidRDefault="00287C66" w:rsidP="00F3711D">
            <w:pPr>
              <w:spacing w:before="120" w:line="264" w:lineRule="auto"/>
            </w:pPr>
          </w:p>
        </w:tc>
      </w:tr>
      <w:tr w:rsidR="00287C66" w:rsidRPr="00CE5911" w14:paraId="145C5845" w14:textId="77777777" w:rsidTr="00F3711D">
        <w:tc>
          <w:tcPr>
            <w:tcW w:w="2254" w:type="dxa"/>
          </w:tcPr>
          <w:p w14:paraId="21E39E3F" w14:textId="77777777" w:rsidR="00287C66" w:rsidRPr="00CE5911" w:rsidRDefault="00287C66" w:rsidP="00F3711D">
            <w:pPr>
              <w:spacing w:before="120" w:line="264" w:lineRule="auto"/>
            </w:pPr>
          </w:p>
        </w:tc>
        <w:tc>
          <w:tcPr>
            <w:tcW w:w="2254" w:type="dxa"/>
          </w:tcPr>
          <w:p w14:paraId="343A9680" w14:textId="77777777" w:rsidR="00287C66" w:rsidRPr="00CE5911" w:rsidRDefault="00287C66" w:rsidP="00F3711D">
            <w:pPr>
              <w:spacing w:before="120" w:line="264" w:lineRule="auto"/>
            </w:pPr>
            <w:r w:rsidRPr="00CE5911">
              <w:t>Getters and setters for username and password.</w:t>
            </w:r>
          </w:p>
        </w:tc>
        <w:tc>
          <w:tcPr>
            <w:tcW w:w="2254" w:type="dxa"/>
          </w:tcPr>
          <w:p w14:paraId="46AC8E82" w14:textId="77777777" w:rsidR="00287C66" w:rsidRPr="00CE5911" w:rsidRDefault="00287C66" w:rsidP="00F3711D">
            <w:pPr>
              <w:spacing w:before="120" w:line="264" w:lineRule="auto"/>
            </w:pPr>
            <w:r w:rsidRPr="00CE5911">
              <w:t>To achieve encapsulation</w:t>
            </w:r>
          </w:p>
        </w:tc>
        <w:tc>
          <w:tcPr>
            <w:tcW w:w="2254" w:type="dxa"/>
          </w:tcPr>
          <w:p w14:paraId="64E3DB2E" w14:textId="77777777" w:rsidR="00287C66" w:rsidRPr="00CE5911" w:rsidRDefault="00287C66" w:rsidP="00F3711D">
            <w:pPr>
              <w:spacing w:before="120" w:line="264" w:lineRule="auto"/>
            </w:pPr>
          </w:p>
        </w:tc>
      </w:tr>
    </w:tbl>
    <w:p w14:paraId="35B2F967" w14:textId="77777777" w:rsidR="00287C66" w:rsidRPr="00CE5911" w:rsidRDefault="00287C66" w:rsidP="00287C66">
      <w:pPr>
        <w:spacing w:after="0"/>
      </w:pPr>
    </w:p>
    <w:tbl>
      <w:tblPr>
        <w:tblStyle w:val="TableGrid"/>
        <w:tblW w:w="0" w:type="auto"/>
        <w:tblLook w:val="04A0" w:firstRow="1" w:lastRow="0" w:firstColumn="1" w:lastColumn="0" w:noHBand="0" w:noVBand="1"/>
      </w:tblPr>
      <w:tblGrid>
        <w:gridCol w:w="2179"/>
        <w:gridCol w:w="2204"/>
        <w:gridCol w:w="2137"/>
        <w:gridCol w:w="2110"/>
      </w:tblGrid>
      <w:tr w:rsidR="00287C66" w:rsidRPr="00CE5911" w14:paraId="0EB1811B" w14:textId="77777777" w:rsidTr="00F3711D">
        <w:tc>
          <w:tcPr>
            <w:tcW w:w="2254" w:type="dxa"/>
          </w:tcPr>
          <w:p w14:paraId="2E16AFF2" w14:textId="77777777" w:rsidR="00287C66" w:rsidRPr="00CE5911" w:rsidRDefault="00287C66" w:rsidP="00F3711D">
            <w:pPr>
              <w:spacing w:before="120" w:line="264" w:lineRule="auto"/>
              <w:rPr>
                <w:b/>
                <w:bCs/>
              </w:rPr>
            </w:pPr>
            <w:r w:rsidRPr="00CE5911">
              <w:rPr>
                <w:b/>
                <w:bCs/>
              </w:rPr>
              <w:t xml:space="preserve">Class </w:t>
            </w:r>
          </w:p>
        </w:tc>
        <w:tc>
          <w:tcPr>
            <w:tcW w:w="2254" w:type="dxa"/>
          </w:tcPr>
          <w:p w14:paraId="3768B45A" w14:textId="77777777" w:rsidR="00287C66" w:rsidRPr="00CE5911" w:rsidRDefault="00287C66" w:rsidP="00F3711D">
            <w:pPr>
              <w:spacing w:before="120" w:line="264" w:lineRule="auto"/>
              <w:rPr>
                <w:b/>
                <w:bCs/>
              </w:rPr>
            </w:pPr>
            <w:r w:rsidRPr="00CE5911">
              <w:rPr>
                <w:b/>
                <w:bCs/>
              </w:rPr>
              <w:t>Attributes</w:t>
            </w:r>
          </w:p>
        </w:tc>
        <w:tc>
          <w:tcPr>
            <w:tcW w:w="2254" w:type="dxa"/>
          </w:tcPr>
          <w:p w14:paraId="46DBA794" w14:textId="77777777" w:rsidR="00287C66" w:rsidRPr="00CE5911" w:rsidRDefault="00287C66" w:rsidP="00F3711D">
            <w:pPr>
              <w:spacing w:before="120" w:line="264" w:lineRule="auto"/>
              <w:rPr>
                <w:b/>
                <w:bCs/>
              </w:rPr>
            </w:pPr>
            <w:r w:rsidRPr="00CE5911">
              <w:rPr>
                <w:b/>
                <w:bCs/>
              </w:rPr>
              <w:t>Purpose</w:t>
            </w:r>
          </w:p>
        </w:tc>
        <w:tc>
          <w:tcPr>
            <w:tcW w:w="2254" w:type="dxa"/>
          </w:tcPr>
          <w:p w14:paraId="73B8AC28" w14:textId="77777777" w:rsidR="00287C66" w:rsidRPr="00CE5911" w:rsidRDefault="00287C66" w:rsidP="00F3711D">
            <w:pPr>
              <w:spacing w:before="120" w:line="264" w:lineRule="auto"/>
              <w:rPr>
                <w:b/>
                <w:bCs/>
              </w:rPr>
            </w:pPr>
            <w:r w:rsidRPr="00CE5911">
              <w:rPr>
                <w:b/>
                <w:bCs/>
              </w:rPr>
              <w:t>Example</w:t>
            </w:r>
          </w:p>
        </w:tc>
      </w:tr>
      <w:tr w:rsidR="00287C66" w:rsidRPr="00CE5911" w14:paraId="7F88DC18" w14:textId="77777777" w:rsidTr="00F3711D">
        <w:tc>
          <w:tcPr>
            <w:tcW w:w="2254" w:type="dxa"/>
          </w:tcPr>
          <w:p w14:paraId="4AB2A4FA" w14:textId="77777777" w:rsidR="00287C66" w:rsidRPr="00CE5911" w:rsidRDefault="00287C66" w:rsidP="00F3711D">
            <w:pPr>
              <w:spacing w:before="120" w:line="264" w:lineRule="auto"/>
            </w:pPr>
            <w:r w:rsidRPr="00CE5911">
              <w:t xml:space="preserve">Admin (Child Class of </w:t>
            </w:r>
            <w:proofErr w:type="spellStart"/>
            <w:r w:rsidRPr="00CE5911">
              <w:t>SoftwareUsers</w:t>
            </w:r>
            <w:proofErr w:type="spellEnd"/>
            <w:r w:rsidRPr="00CE5911">
              <w:t>)</w:t>
            </w:r>
          </w:p>
        </w:tc>
        <w:tc>
          <w:tcPr>
            <w:tcW w:w="2254" w:type="dxa"/>
          </w:tcPr>
          <w:p w14:paraId="426FDF31" w14:textId="77777777" w:rsidR="00287C66" w:rsidRPr="00CE5911" w:rsidRDefault="00287C66" w:rsidP="00F3711D">
            <w:pPr>
              <w:spacing w:before="120" w:line="264" w:lineRule="auto"/>
            </w:pPr>
            <w:proofErr w:type="spellStart"/>
            <w:r w:rsidRPr="00CE5911">
              <w:t>adminUsername</w:t>
            </w:r>
            <w:proofErr w:type="spellEnd"/>
            <w:r w:rsidRPr="00CE5911">
              <w:t>: String</w:t>
            </w:r>
          </w:p>
        </w:tc>
        <w:tc>
          <w:tcPr>
            <w:tcW w:w="2254" w:type="dxa"/>
          </w:tcPr>
          <w:p w14:paraId="58D22282" w14:textId="77777777" w:rsidR="00287C66" w:rsidRPr="00CE5911" w:rsidRDefault="00287C66" w:rsidP="00F3711D">
            <w:pPr>
              <w:spacing w:before="120" w:line="264" w:lineRule="auto"/>
            </w:pPr>
            <w:r w:rsidRPr="00CE5911">
              <w:t>Stores admin username</w:t>
            </w:r>
          </w:p>
        </w:tc>
        <w:tc>
          <w:tcPr>
            <w:tcW w:w="2254" w:type="dxa"/>
          </w:tcPr>
          <w:p w14:paraId="1082A88D" w14:textId="77777777" w:rsidR="00287C66" w:rsidRPr="00CE5911" w:rsidRDefault="00287C66" w:rsidP="00F3711D">
            <w:pPr>
              <w:spacing w:before="120" w:line="264" w:lineRule="auto"/>
            </w:pPr>
            <w:r w:rsidRPr="00CE5911">
              <w:t>admin</w:t>
            </w:r>
          </w:p>
        </w:tc>
      </w:tr>
      <w:tr w:rsidR="00287C66" w:rsidRPr="00CE5911" w14:paraId="293443F3" w14:textId="77777777" w:rsidTr="00F3711D">
        <w:tc>
          <w:tcPr>
            <w:tcW w:w="2254" w:type="dxa"/>
          </w:tcPr>
          <w:p w14:paraId="407091BC" w14:textId="77777777" w:rsidR="00287C66" w:rsidRPr="00CE5911" w:rsidRDefault="00287C66" w:rsidP="00F3711D">
            <w:pPr>
              <w:spacing w:before="120" w:line="264" w:lineRule="auto"/>
            </w:pPr>
          </w:p>
        </w:tc>
        <w:tc>
          <w:tcPr>
            <w:tcW w:w="2254" w:type="dxa"/>
          </w:tcPr>
          <w:p w14:paraId="3993AD71" w14:textId="77777777" w:rsidR="00287C66" w:rsidRPr="00CE5911" w:rsidRDefault="00287C66" w:rsidP="00F3711D">
            <w:pPr>
              <w:spacing w:before="120" w:line="264" w:lineRule="auto"/>
            </w:pPr>
            <w:proofErr w:type="spellStart"/>
            <w:r w:rsidRPr="00CE5911">
              <w:t>adminPassword</w:t>
            </w:r>
            <w:proofErr w:type="spellEnd"/>
            <w:r w:rsidRPr="00CE5911">
              <w:t>: String</w:t>
            </w:r>
          </w:p>
        </w:tc>
        <w:tc>
          <w:tcPr>
            <w:tcW w:w="2254" w:type="dxa"/>
          </w:tcPr>
          <w:p w14:paraId="7171A136" w14:textId="77777777" w:rsidR="00287C66" w:rsidRPr="00CE5911" w:rsidRDefault="00287C66" w:rsidP="00F3711D">
            <w:pPr>
              <w:spacing w:before="120" w:line="264" w:lineRule="auto"/>
            </w:pPr>
            <w:r w:rsidRPr="00CE5911">
              <w:t>Store admin password</w:t>
            </w:r>
          </w:p>
        </w:tc>
        <w:tc>
          <w:tcPr>
            <w:tcW w:w="2254" w:type="dxa"/>
          </w:tcPr>
          <w:p w14:paraId="2F429AAA" w14:textId="77777777" w:rsidR="00287C66" w:rsidRPr="00CE5911" w:rsidRDefault="00287C66" w:rsidP="00F3711D">
            <w:pPr>
              <w:spacing w:before="120" w:line="264" w:lineRule="auto"/>
            </w:pPr>
            <w:proofErr w:type="spellStart"/>
            <w:r w:rsidRPr="00CE5911">
              <w:t>nimda</w:t>
            </w:r>
            <w:proofErr w:type="spellEnd"/>
          </w:p>
        </w:tc>
      </w:tr>
      <w:tr w:rsidR="00287C66" w:rsidRPr="00CE5911" w14:paraId="5410FFB5" w14:textId="77777777" w:rsidTr="00F3711D">
        <w:tc>
          <w:tcPr>
            <w:tcW w:w="2254" w:type="dxa"/>
          </w:tcPr>
          <w:p w14:paraId="551F9319" w14:textId="77777777" w:rsidR="00287C66" w:rsidRPr="00CE5911" w:rsidRDefault="00287C66" w:rsidP="00F3711D">
            <w:pPr>
              <w:spacing w:before="120" w:line="264" w:lineRule="auto"/>
              <w:rPr>
                <w:b/>
                <w:bCs/>
              </w:rPr>
            </w:pPr>
          </w:p>
        </w:tc>
        <w:tc>
          <w:tcPr>
            <w:tcW w:w="2254" w:type="dxa"/>
          </w:tcPr>
          <w:p w14:paraId="375B0D69" w14:textId="77777777" w:rsidR="00287C66" w:rsidRPr="00CE5911" w:rsidRDefault="00287C66" w:rsidP="00F3711D">
            <w:pPr>
              <w:spacing w:before="120" w:line="264" w:lineRule="auto"/>
              <w:rPr>
                <w:b/>
                <w:bCs/>
              </w:rPr>
            </w:pPr>
            <w:r w:rsidRPr="00CE5911">
              <w:rPr>
                <w:b/>
                <w:bCs/>
              </w:rPr>
              <w:t>Methods</w:t>
            </w:r>
          </w:p>
        </w:tc>
        <w:tc>
          <w:tcPr>
            <w:tcW w:w="2254" w:type="dxa"/>
          </w:tcPr>
          <w:p w14:paraId="3B1E3B21" w14:textId="77777777" w:rsidR="00287C66" w:rsidRPr="00CE5911" w:rsidRDefault="00287C66" w:rsidP="00F3711D">
            <w:pPr>
              <w:spacing w:before="120" w:line="264" w:lineRule="auto"/>
              <w:rPr>
                <w:b/>
                <w:bCs/>
              </w:rPr>
            </w:pPr>
            <w:r w:rsidRPr="00CE5911">
              <w:rPr>
                <w:b/>
                <w:bCs/>
              </w:rPr>
              <w:t>Purpose</w:t>
            </w:r>
          </w:p>
        </w:tc>
        <w:tc>
          <w:tcPr>
            <w:tcW w:w="2254" w:type="dxa"/>
          </w:tcPr>
          <w:p w14:paraId="11CF2D7E" w14:textId="77777777" w:rsidR="00287C66" w:rsidRPr="00CE5911" w:rsidRDefault="00287C66" w:rsidP="00F3711D">
            <w:pPr>
              <w:spacing w:before="120" w:line="264" w:lineRule="auto"/>
              <w:rPr>
                <w:b/>
                <w:bCs/>
              </w:rPr>
            </w:pPr>
          </w:p>
        </w:tc>
      </w:tr>
      <w:tr w:rsidR="00287C66" w:rsidRPr="00CE5911" w14:paraId="34926B75" w14:textId="77777777" w:rsidTr="00F3711D">
        <w:tc>
          <w:tcPr>
            <w:tcW w:w="2254" w:type="dxa"/>
          </w:tcPr>
          <w:p w14:paraId="2B2EA0CA" w14:textId="77777777" w:rsidR="00287C66" w:rsidRPr="00CE5911" w:rsidRDefault="00287C66" w:rsidP="00F3711D">
            <w:pPr>
              <w:spacing w:before="120" w:line="264" w:lineRule="auto"/>
            </w:pPr>
          </w:p>
        </w:tc>
        <w:tc>
          <w:tcPr>
            <w:tcW w:w="2254" w:type="dxa"/>
          </w:tcPr>
          <w:p w14:paraId="36DB3DA6" w14:textId="77777777" w:rsidR="00287C66" w:rsidRPr="00CE5911" w:rsidRDefault="00287C66" w:rsidP="00F3711D">
            <w:pPr>
              <w:spacing w:before="120" w:line="264" w:lineRule="auto"/>
            </w:pPr>
            <w:r w:rsidRPr="00CE5911">
              <w:t xml:space="preserve">Override setters from </w:t>
            </w:r>
            <w:proofErr w:type="spellStart"/>
            <w:r w:rsidRPr="00CE5911">
              <w:t>SoftwareUsers</w:t>
            </w:r>
            <w:proofErr w:type="spellEnd"/>
          </w:p>
        </w:tc>
        <w:tc>
          <w:tcPr>
            <w:tcW w:w="2254" w:type="dxa"/>
          </w:tcPr>
          <w:p w14:paraId="13D8E219" w14:textId="77777777" w:rsidR="00287C66" w:rsidRPr="00CE5911" w:rsidRDefault="00287C66" w:rsidP="00F3711D">
            <w:pPr>
              <w:spacing w:before="120" w:line="264" w:lineRule="auto"/>
            </w:pPr>
            <w:r w:rsidRPr="00CE5911">
              <w:t>Admin will have unique username and password unlike regular user. The setters are overwritten for this purpose</w:t>
            </w:r>
          </w:p>
        </w:tc>
        <w:tc>
          <w:tcPr>
            <w:tcW w:w="2254" w:type="dxa"/>
          </w:tcPr>
          <w:p w14:paraId="026695EE" w14:textId="77777777" w:rsidR="00287C66" w:rsidRPr="00CE5911" w:rsidRDefault="00287C66" w:rsidP="00F3711D">
            <w:pPr>
              <w:spacing w:before="120" w:line="264" w:lineRule="auto"/>
            </w:pPr>
          </w:p>
        </w:tc>
      </w:tr>
    </w:tbl>
    <w:p w14:paraId="7031307C" w14:textId="77777777" w:rsidR="00287C66" w:rsidRPr="00CE5911" w:rsidRDefault="00287C66" w:rsidP="00287C66">
      <w:pPr>
        <w:spacing w:after="0"/>
      </w:pPr>
    </w:p>
    <w:p w14:paraId="2A1DF2BE" w14:textId="77777777" w:rsidR="00287C66" w:rsidRDefault="00287C66" w:rsidP="00287C66">
      <w:pPr>
        <w:spacing w:after="0"/>
      </w:pPr>
    </w:p>
    <w:p w14:paraId="59F639DD" w14:textId="77777777" w:rsidR="00287C66" w:rsidRDefault="00287C66" w:rsidP="00287C66">
      <w:pPr>
        <w:spacing w:after="0"/>
      </w:pPr>
    </w:p>
    <w:p w14:paraId="5616C121" w14:textId="77777777" w:rsidR="00287C66" w:rsidRPr="00CE5911" w:rsidRDefault="00287C66" w:rsidP="00287C66">
      <w:pPr>
        <w:spacing w:after="0"/>
      </w:pPr>
    </w:p>
    <w:tbl>
      <w:tblPr>
        <w:tblStyle w:val="TableGrid"/>
        <w:tblW w:w="0" w:type="auto"/>
        <w:tblLook w:val="04A0" w:firstRow="1" w:lastRow="0" w:firstColumn="1" w:lastColumn="0" w:noHBand="0" w:noVBand="1"/>
      </w:tblPr>
      <w:tblGrid>
        <w:gridCol w:w="2140"/>
        <w:gridCol w:w="2119"/>
        <w:gridCol w:w="2122"/>
        <w:gridCol w:w="2249"/>
      </w:tblGrid>
      <w:tr w:rsidR="00287C66" w:rsidRPr="00CE5911" w14:paraId="05E86386" w14:textId="77777777" w:rsidTr="00F3711D">
        <w:tc>
          <w:tcPr>
            <w:tcW w:w="2254" w:type="dxa"/>
          </w:tcPr>
          <w:p w14:paraId="41FBF3C4" w14:textId="77777777" w:rsidR="00287C66" w:rsidRPr="00CE5911" w:rsidRDefault="00287C66" w:rsidP="00F3711D">
            <w:pPr>
              <w:spacing w:before="120" w:line="264" w:lineRule="auto"/>
              <w:rPr>
                <w:b/>
                <w:bCs/>
              </w:rPr>
            </w:pPr>
            <w:bookmarkStart w:id="61" w:name="_Hlk36661830"/>
            <w:r w:rsidRPr="00CE5911">
              <w:rPr>
                <w:b/>
                <w:bCs/>
              </w:rPr>
              <w:lastRenderedPageBreak/>
              <w:t xml:space="preserve">Class </w:t>
            </w:r>
          </w:p>
        </w:tc>
        <w:tc>
          <w:tcPr>
            <w:tcW w:w="2254" w:type="dxa"/>
          </w:tcPr>
          <w:p w14:paraId="79C38BCD" w14:textId="77777777" w:rsidR="00287C66" w:rsidRPr="00CE5911" w:rsidRDefault="00287C66" w:rsidP="00F3711D">
            <w:pPr>
              <w:spacing w:before="120" w:line="264" w:lineRule="auto"/>
              <w:rPr>
                <w:b/>
                <w:bCs/>
              </w:rPr>
            </w:pPr>
            <w:r w:rsidRPr="00CE5911">
              <w:rPr>
                <w:b/>
                <w:bCs/>
              </w:rPr>
              <w:t>Attributes</w:t>
            </w:r>
          </w:p>
        </w:tc>
        <w:tc>
          <w:tcPr>
            <w:tcW w:w="2254" w:type="dxa"/>
          </w:tcPr>
          <w:p w14:paraId="5DD7435D" w14:textId="77777777" w:rsidR="00287C66" w:rsidRPr="00CE5911" w:rsidRDefault="00287C66" w:rsidP="00F3711D">
            <w:pPr>
              <w:spacing w:before="120" w:line="264" w:lineRule="auto"/>
              <w:rPr>
                <w:b/>
                <w:bCs/>
              </w:rPr>
            </w:pPr>
            <w:r w:rsidRPr="00CE5911">
              <w:rPr>
                <w:b/>
                <w:bCs/>
              </w:rPr>
              <w:t>Purpose</w:t>
            </w:r>
          </w:p>
        </w:tc>
        <w:tc>
          <w:tcPr>
            <w:tcW w:w="2254" w:type="dxa"/>
          </w:tcPr>
          <w:p w14:paraId="2640256C" w14:textId="77777777" w:rsidR="00287C66" w:rsidRPr="00CE5911" w:rsidRDefault="00287C66" w:rsidP="00F3711D">
            <w:pPr>
              <w:spacing w:before="120" w:line="264" w:lineRule="auto"/>
              <w:rPr>
                <w:b/>
                <w:bCs/>
              </w:rPr>
            </w:pPr>
            <w:r w:rsidRPr="00CE5911">
              <w:rPr>
                <w:b/>
                <w:bCs/>
              </w:rPr>
              <w:t>Example</w:t>
            </w:r>
          </w:p>
        </w:tc>
      </w:tr>
      <w:tr w:rsidR="00287C66" w:rsidRPr="00CE5911" w14:paraId="3AE841C2" w14:textId="77777777" w:rsidTr="00F3711D">
        <w:tc>
          <w:tcPr>
            <w:tcW w:w="2254" w:type="dxa"/>
          </w:tcPr>
          <w:p w14:paraId="3F3EC380" w14:textId="77777777" w:rsidR="00287C66" w:rsidRPr="00CE5911" w:rsidRDefault="00287C66" w:rsidP="00F3711D">
            <w:pPr>
              <w:spacing w:before="120" w:line="264" w:lineRule="auto"/>
            </w:pPr>
            <w:r w:rsidRPr="00CE5911">
              <w:t xml:space="preserve">User (Child Class of </w:t>
            </w:r>
            <w:proofErr w:type="spellStart"/>
            <w:r w:rsidRPr="00CE5911">
              <w:t>SoftwareUsers</w:t>
            </w:r>
            <w:proofErr w:type="spellEnd"/>
            <w:r w:rsidRPr="00CE5911">
              <w:t>)</w:t>
            </w:r>
          </w:p>
        </w:tc>
        <w:tc>
          <w:tcPr>
            <w:tcW w:w="2254" w:type="dxa"/>
          </w:tcPr>
          <w:p w14:paraId="65DEEBB3" w14:textId="77777777" w:rsidR="00287C66" w:rsidRPr="00CE5911" w:rsidRDefault="00287C66" w:rsidP="00F3711D">
            <w:pPr>
              <w:spacing w:before="120" w:line="264" w:lineRule="auto"/>
            </w:pPr>
            <w:proofErr w:type="spellStart"/>
            <w:r w:rsidRPr="00CE5911">
              <w:t>fName</w:t>
            </w:r>
            <w:proofErr w:type="spellEnd"/>
            <w:r w:rsidRPr="00CE5911">
              <w:t>: String</w:t>
            </w:r>
          </w:p>
        </w:tc>
        <w:tc>
          <w:tcPr>
            <w:tcW w:w="2254" w:type="dxa"/>
          </w:tcPr>
          <w:p w14:paraId="340528F1" w14:textId="77777777" w:rsidR="00287C66" w:rsidRPr="00CE5911" w:rsidRDefault="00287C66" w:rsidP="00F3711D">
            <w:pPr>
              <w:spacing w:before="120" w:line="264" w:lineRule="auto"/>
            </w:pPr>
            <w:r w:rsidRPr="00CE5911">
              <w:t>Stores First Name of a user</w:t>
            </w:r>
          </w:p>
        </w:tc>
        <w:tc>
          <w:tcPr>
            <w:tcW w:w="2254" w:type="dxa"/>
          </w:tcPr>
          <w:p w14:paraId="45006324" w14:textId="77777777" w:rsidR="00287C66" w:rsidRPr="00CE5911" w:rsidRDefault="00287C66" w:rsidP="00F3711D">
            <w:pPr>
              <w:spacing w:before="120" w:line="264" w:lineRule="auto"/>
            </w:pPr>
            <w:r w:rsidRPr="00CE5911">
              <w:t>Jack</w:t>
            </w:r>
          </w:p>
        </w:tc>
      </w:tr>
      <w:tr w:rsidR="00287C66" w:rsidRPr="00CE5911" w14:paraId="5C0C28AC" w14:textId="77777777" w:rsidTr="00F3711D">
        <w:tc>
          <w:tcPr>
            <w:tcW w:w="2254" w:type="dxa"/>
          </w:tcPr>
          <w:p w14:paraId="7B2F759B" w14:textId="77777777" w:rsidR="00287C66" w:rsidRPr="00CE5911" w:rsidRDefault="00287C66" w:rsidP="00F3711D">
            <w:pPr>
              <w:spacing w:before="120" w:line="264" w:lineRule="auto"/>
            </w:pPr>
          </w:p>
        </w:tc>
        <w:tc>
          <w:tcPr>
            <w:tcW w:w="2254" w:type="dxa"/>
          </w:tcPr>
          <w:p w14:paraId="66BFBC1C" w14:textId="77777777" w:rsidR="00287C66" w:rsidRPr="00CE5911" w:rsidRDefault="00287C66" w:rsidP="00F3711D">
            <w:pPr>
              <w:spacing w:before="120" w:line="264" w:lineRule="auto"/>
            </w:pPr>
            <w:proofErr w:type="spellStart"/>
            <w:r w:rsidRPr="00CE5911">
              <w:t>sName</w:t>
            </w:r>
            <w:proofErr w:type="spellEnd"/>
            <w:r w:rsidRPr="00CE5911">
              <w:t>: String</w:t>
            </w:r>
          </w:p>
        </w:tc>
        <w:tc>
          <w:tcPr>
            <w:tcW w:w="2254" w:type="dxa"/>
          </w:tcPr>
          <w:p w14:paraId="64A0614D" w14:textId="77777777" w:rsidR="00287C66" w:rsidRPr="00CE5911" w:rsidRDefault="00287C66" w:rsidP="00F3711D">
            <w:pPr>
              <w:spacing w:before="120" w:line="264" w:lineRule="auto"/>
            </w:pPr>
            <w:r w:rsidRPr="00CE5911">
              <w:t>Store Second Name of a user</w:t>
            </w:r>
          </w:p>
        </w:tc>
        <w:tc>
          <w:tcPr>
            <w:tcW w:w="2254" w:type="dxa"/>
          </w:tcPr>
          <w:p w14:paraId="77C1ACB9" w14:textId="77777777" w:rsidR="00287C66" w:rsidRPr="00CE5911" w:rsidRDefault="00287C66" w:rsidP="00F3711D">
            <w:pPr>
              <w:spacing w:before="120" w:line="264" w:lineRule="auto"/>
            </w:pPr>
            <w:r w:rsidRPr="00CE5911">
              <w:t>Sparrow</w:t>
            </w:r>
          </w:p>
        </w:tc>
      </w:tr>
      <w:tr w:rsidR="00287C66" w:rsidRPr="00CE5911" w14:paraId="74F8EC7C" w14:textId="77777777" w:rsidTr="00F3711D">
        <w:tc>
          <w:tcPr>
            <w:tcW w:w="2254" w:type="dxa"/>
          </w:tcPr>
          <w:p w14:paraId="598124E0" w14:textId="77777777" w:rsidR="00287C66" w:rsidRPr="00CE5911" w:rsidRDefault="00287C66" w:rsidP="00F3711D">
            <w:pPr>
              <w:spacing w:before="120" w:line="264" w:lineRule="auto"/>
              <w:rPr>
                <w:b/>
                <w:bCs/>
              </w:rPr>
            </w:pPr>
          </w:p>
        </w:tc>
        <w:tc>
          <w:tcPr>
            <w:tcW w:w="2254" w:type="dxa"/>
          </w:tcPr>
          <w:p w14:paraId="4A708FC6" w14:textId="77777777" w:rsidR="00287C66" w:rsidRPr="00CE5911" w:rsidRDefault="00287C66" w:rsidP="00F3711D">
            <w:pPr>
              <w:spacing w:before="120" w:line="264" w:lineRule="auto"/>
            </w:pPr>
            <w:r w:rsidRPr="00CE5911">
              <w:t xml:space="preserve">dob: </w:t>
            </w:r>
            <w:proofErr w:type="spellStart"/>
            <w:r w:rsidRPr="00CE5911">
              <w:t>LocalDate</w:t>
            </w:r>
            <w:proofErr w:type="spellEnd"/>
          </w:p>
        </w:tc>
        <w:tc>
          <w:tcPr>
            <w:tcW w:w="2254" w:type="dxa"/>
          </w:tcPr>
          <w:p w14:paraId="5B487612" w14:textId="77777777" w:rsidR="00287C66" w:rsidRPr="00CE5911" w:rsidRDefault="00287C66" w:rsidP="00F3711D">
            <w:pPr>
              <w:spacing w:before="120" w:line="264" w:lineRule="auto"/>
            </w:pPr>
            <w:r w:rsidRPr="00CE5911">
              <w:t xml:space="preserve">Stores date of birth </w:t>
            </w:r>
          </w:p>
        </w:tc>
        <w:tc>
          <w:tcPr>
            <w:tcW w:w="2254" w:type="dxa"/>
          </w:tcPr>
          <w:p w14:paraId="05E673E6" w14:textId="77777777" w:rsidR="00287C66" w:rsidRPr="00CE5911" w:rsidRDefault="00287C66" w:rsidP="00F3711D">
            <w:pPr>
              <w:spacing w:before="120" w:line="264" w:lineRule="auto"/>
            </w:pPr>
            <w:r w:rsidRPr="00CE5911">
              <w:t>04/19/1998</w:t>
            </w:r>
          </w:p>
        </w:tc>
      </w:tr>
      <w:tr w:rsidR="00287C66" w:rsidRPr="00CE5911" w14:paraId="15728F56" w14:textId="77777777" w:rsidTr="00F3711D">
        <w:tc>
          <w:tcPr>
            <w:tcW w:w="2254" w:type="dxa"/>
          </w:tcPr>
          <w:p w14:paraId="0C953827" w14:textId="77777777" w:rsidR="00287C66" w:rsidRPr="00CE5911" w:rsidRDefault="00287C66" w:rsidP="00F3711D">
            <w:pPr>
              <w:spacing w:before="120" w:line="264" w:lineRule="auto"/>
            </w:pPr>
          </w:p>
        </w:tc>
        <w:tc>
          <w:tcPr>
            <w:tcW w:w="2254" w:type="dxa"/>
          </w:tcPr>
          <w:p w14:paraId="5397E13F" w14:textId="77777777" w:rsidR="00287C66" w:rsidRPr="00CE5911" w:rsidRDefault="00287C66" w:rsidP="00F3711D">
            <w:pPr>
              <w:spacing w:before="120" w:line="264" w:lineRule="auto"/>
            </w:pPr>
            <w:r w:rsidRPr="00CE5911">
              <w:t>email: String</w:t>
            </w:r>
          </w:p>
        </w:tc>
        <w:tc>
          <w:tcPr>
            <w:tcW w:w="2254" w:type="dxa"/>
          </w:tcPr>
          <w:p w14:paraId="04A906C1" w14:textId="77777777" w:rsidR="00287C66" w:rsidRPr="00CE5911" w:rsidRDefault="00287C66" w:rsidP="00F3711D">
            <w:pPr>
              <w:spacing w:before="120" w:line="264" w:lineRule="auto"/>
            </w:pPr>
            <w:r w:rsidRPr="00CE5911">
              <w:t>Stores email address of a user</w:t>
            </w:r>
          </w:p>
        </w:tc>
        <w:tc>
          <w:tcPr>
            <w:tcW w:w="2254" w:type="dxa"/>
          </w:tcPr>
          <w:p w14:paraId="6374DDEC" w14:textId="77777777" w:rsidR="00287C66" w:rsidRPr="00CE5911" w:rsidRDefault="00287C66" w:rsidP="00F3711D">
            <w:pPr>
              <w:spacing w:before="120" w:line="264" w:lineRule="auto"/>
            </w:pPr>
            <w:r w:rsidRPr="00CE5911">
              <w:t>helloyou@gmail.com</w:t>
            </w:r>
          </w:p>
        </w:tc>
      </w:tr>
      <w:tr w:rsidR="00287C66" w:rsidRPr="00CE5911" w14:paraId="3C646DAA" w14:textId="77777777" w:rsidTr="00F3711D">
        <w:tc>
          <w:tcPr>
            <w:tcW w:w="2254" w:type="dxa"/>
          </w:tcPr>
          <w:p w14:paraId="66F19F98" w14:textId="77777777" w:rsidR="00287C66" w:rsidRPr="00CE5911" w:rsidRDefault="00287C66" w:rsidP="00F3711D">
            <w:pPr>
              <w:spacing w:before="120" w:line="264" w:lineRule="auto"/>
            </w:pPr>
          </w:p>
        </w:tc>
        <w:tc>
          <w:tcPr>
            <w:tcW w:w="2254" w:type="dxa"/>
          </w:tcPr>
          <w:p w14:paraId="5E8483C0" w14:textId="77777777" w:rsidR="00287C66" w:rsidRPr="00CE5911" w:rsidRDefault="00287C66" w:rsidP="00F3711D">
            <w:pPr>
              <w:spacing w:before="120" w:line="264" w:lineRule="auto"/>
            </w:pPr>
            <w:r w:rsidRPr="00CE5911">
              <w:t>contact: int</w:t>
            </w:r>
          </w:p>
        </w:tc>
        <w:tc>
          <w:tcPr>
            <w:tcW w:w="2254" w:type="dxa"/>
          </w:tcPr>
          <w:p w14:paraId="1CBF4E6B" w14:textId="77777777" w:rsidR="00287C66" w:rsidRPr="00CE5911" w:rsidRDefault="00287C66" w:rsidP="00F3711D">
            <w:pPr>
              <w:spacing w:before="120" w:line="264" w:lineRule="auto"/>
            </w:pPr>
            <w:r w:rsidRPr="00CE5911">
              <w:t>Stores Contact Number</w:t>
            </w:r>
          </w:p>
        </w:tc>
        <w:tc>
          <w:tcPr>
            <w:tcW w:w="2254" w:type="dxa"/>
          </w:tcPr>
          <w:p w14:paraId="72302766" w14:textId="77777777" w:rsidR="00287C66" w:rsidRPr="00CE5911" w:rsidRDefault="00287C66" w:rsidP="00F3711D">
            <w:pPr>
              <w:spacing w:before="120" w:line="264" w:lineRule="auto"/>
            </w:pPr>
            <w:r w:rsidRPr="00CE5911">
              <w:t>0987654321</w:t>
            </w:r>
          </w:p>
        </w:tc>
      </w:tr>
      <w:tr w:rsidR="00287C66" w:rsidRPr="00CE5911" w14:paraId="7E753059" w14:textId="77777777" w:rsidTr="00F3711D">
        <w:tc>
          <w:tcPr>
            <w:tcW w:w="2254" w:type="dxa"/>
          </w:tcPr>
          <w:p w14:paraId="73CFE51A" w14:textId="77777777" w:rsidR="00287C66" w:rsidRPr="00CE5911" w:rsidRDefault="00287C66" w:rsidP="00F3711D">
            <w:pPr>
              <w:spacing w:before="120" w:line="264" w:lineRule="auto"/>
            </w:pPr>
          </w:p>
        </w:tc>
        <w:tc>
          <w:tcPr>
            <w:tcW w:w="2254" w:type="dxa"/>
          </w:tcPr>
          <w:p w14:paraId="09950831" w14:textId="77777777" w:rsidR="00287C66" w:rsidRPr="00CE5911" w:rsidRDefault="00287C66" w:rsidP="00F3711D">
            <w:pPr>
              <w:spacing w:before="120" w:line="264" w:lineRule="auto"/>
            </w:pPr>
            <w:r w:rsidRPr="00CE5911">
              <w:t>address: Address</w:t>
            </w:r>
          </w:p>
        </w:tc>
        <w:tc>
          <w:tcPr>
            <w:tcW w:w="2254" w:type="dxa"/>
          </w:tcPr>
          <w:p w14:paraId="3567E916" w14:textId="77777777" w:rsidR="00287C66" w:rsidRPr="00CE5911" w:rsidRDefault="00287C66" w:rsidP="00F3711D">
            <w:pPr>
              <w:spacing w:before="120" w:line="264" w:lineRule="auto"/>
            </w:pPr>
            <w:r w:rsidRPr="00CE5911">
              <w:t>Stores address</w:t>
            </w:r>
          </w:p>
        </w:tc>
        <w:tc>
          <w:tcPr>
            <w:tcW w:w="2254" w:type="dxa"/>
          </w:tcPr>
          <w:p w14:paraId="6E65CE0D" w14:textId="77777777" w:rsidR="00287C66" w:rsidRPr="00CE5911" w:rsidRDefault="00287C66" w:rsidP="00F3711D">
            <w:pPr>
              <w:spacing w:before="120" w:line="264" w:lineRule="auto"/>
            </w:pPr>
            <w:r w:rsidRPr="00CE5911">
              <w:t>2/1</w:t>
            </w:r>
          </w:p>
          <w:p w14:paraId="529EB97D" w14:textId="77777777" w:rsidR="00287C66" w:rsidRPr="00CE5911" w:rsidRDefault="00287C66" w:rsidP="00F3711D">
            <w:pPr>
              <w:spacing w:before="120" w:line="264" w:lineRule="auto"/>
            </w:pPr>
            <w:r w:rsidRPr="00CE5911">
              <w:t>123</w:t>
            </w:r>
          </w:p>
          <w:p w14:paraId="2E3ED87D" w14:textId="77777777" w:rsidR="00287C66" w:rsidRPr="00CE5911" w:rsidRDefault="00287C66" w:rsidP="00F3711D">
            <w:pPr>
              <w:spacing w:before="120" w:line="264" w:lineRule="auto"/>
            </w:pPr>
            <w:r w:rsidRPr="00CE5911">
              <w:t>Hello Road</w:t>
            </w:r>
          </w:p>
          <w:p w14:paraId="3C03F25A" w14:textId="77777777" w:rsidR="00287C66" w:rsidRPr="00CE5911" w:rsidRDefault="00287C66" w:rsidP="00F3711D">
            <w:pPr>
              <w:spacing w:before="120" w:line="264" w:lineRule="auto"/>
            </w:pPr>
            <w:r w:rsidRPr="00CE5911">
              <w:t>G11 1GG</w:t>
            </w:r>
          </w:p>
        </w:tc>
      </w:tr>
      <w:tr w:rsidR="00287C66" w:rsidRPr="00CE5911" w14:paraId="1004C637" w14:textId="77777777" w:rsidTr="00F3711D">
        <w:tc>
          <w:tcPr>
            <w:tcW w:w="2254" w:type="dxa"/>
          </w:tcPr>
          <w:p w14:paraId="70CCB560" w14:textId="77777777" w:rsidR="00287C66" w:rsidRPr="00CE5911" w:rsidRDefault="00287C66" w:rsidP="00F3711D">
            <w:pPr>
              <w:spacing w:before="120" w:line="264" w:lineRule="auto"/>
              <w:rPr>
                <w:b/>
                <w:bCs/>
              </w:rPr>
            </w:pPr>
          </w:p>
        </w:tc>
        <w:tc>
          <w:tcPr>
            <w:tcW w:w="2254" w:type="dxa"/>
          </w:tcPr>
          <w:p w14:paraId="78570534" w14:textId="77777777" w:rsidR="00287C66" w:rsidRPr="00CE5911" w:rsidRDefault="00287C66" w:rsidP="00F3711D">
            <w:pPr>
              <w:spacing w:before="120" w:line="264" w:lineRule="auto"/>
              <w:rPr>
                <w:b/>
                <w:bCs/>
              </w:rPr>
            </w:pPr>
            <w:r w:rsidRPr="00CE5911">
              <w:rPr>
                <w:b/>
                <w:bCs/>
              </w:rPr>
              <w:t>Methods</w:t>
            </w:r>
          </w:p>
        </w:tc>
        <w:tc>
          <w:tcPr>
            <w:tcW w:w="2254" w:type="dxa"/>
          </w:tcPr>
          <w:p w14:paraId="3D6F9A4C" w14:textId="77777777" w:rsidR="00287C66" w:rsidRPr="00CE5911" w:rsidRDefault="00287C66" w:rsidP="00F3711D">
            <w:pPr>
              <w:spacing w:before="120" w:line="264" w:lineRule="auto"/>
              <w:rPr>
                <w:b/>
                <w:bCs/>
              </w:rPr>
            </w:pPr>
            <w:r w:rsidRPr="00CE5911">
              <w:rPr>
                <w:b/>
                <w:bCs/>
              </w:rPr>
              <w:t>Purpose</w:t>
            </w:r>
          </w:p>
        </w:tc>
        <w:tc>
          <w:tcPr>
            <w:tcW w:w="2254" w:type="dxa"/>
          </w:tcPr>
          <w:p w14:paraId="7D7F1991" w14:textId="77777777" w:rsidR="00287C66" w:rsidRPr="00CE5911" w:rsidRDefault="00287C66" w:rsidP="00F3711D">
            <w:pPr>
              <w:spacing w:before="120" w:line="264" w:lineRule="auto"/>
              <w:rPr>
                <w:b/>
                <w:bCs/>
              </w:rPr>
            </w:pPr>
          </w:p>
        </w:tc>
      </w:tr>
      <w:tr w:rsidR="00287C66" w:rsidRPr="00CE5911" w14:paraId="38219C1D" w14:textId="77777777" w:rsidTr="00F3711D">
        <w:tc>
          <w:tcPr>
            <w:tcW w:w="2254" w:type="dxa"/>
          </w:tcPr>
          <w:p w14:paraId="2234ED3F" w14:textId="77777777" w:rsidR="00287C66" w:rsidRPr="00CE5911" w:rsidRDefault="00287C66" w:rsidP="00F3711D">
            <w:pPr>
              <w:spacing w:before="120" w:line="264" w:lineRule="auto"/>
            </w:pPr>
          </w:p>
        </w:tc>
        <w:tc>
          <w:tcPr>
            <w:tcW w:w="2254" w:type="dxa"/>
          </w:tcPr>
          <w:p w14:paraId="637E4561" w14:textId="77777777" w:rsidR="00287C66" w:rsidRPr="00CE5911" w:rsidRDefault="00287C66" w:rsidP="00F3711D">
            <w:pPr>
              <w:spacing w:before="120" w:line="264" w:lineRule="auto"/>
            </w:pPr>
            <w:r w:rsidRPr="00CE5911">
              <w:t>Setters and Getters</w:t>
            </w:r>
          </w:p>
        </w:tc>
        <w:tc>
          <w:tcPr>
            <w:tcW w:w="2254" w:type="dxa"/>
          </w:tcPr>
          <w:p w14:paraId="7E387C9E" w14:textId="77777777" w:rsidR="00287C66" w:rsidRPr="00CE5911" w:rsidRDefault="00287C66" w:rsidP="00F3711D">
            <w:pPr>
              <w:spacing w:before="120" w:line="264" w:lineRule="auto"/>
            </w:pPr>
            <w:r w:rsidRPr="00CE5911">
              <w:t>Encapsulation</w:t>
            </w:r>
          </w:p>
        </w:tc>
        <w:tc>
          <w:tcPr>
            <w:tcW w:w="2254" w:type="dxa"/>
          </w:tcPr>
          <w:p w14:paraId="5811A631" w14:textId="77777777" w:rsidR="00287C66" w:rsidRPr="00CE5911" w:rsidRDefault="00287C66" w:rsidP="00F3711D">
            <w:pPr>
              <w:spacing w:before="120" w:line="264" w:lineRule="auto"/>
            </w:pPr>
          </w:p>
        </w:tc>
      </w:tr>
      <w:tr w:rsidR="00287C66" w:rsidRPr="00CE5911" w14:paraId="39A54A2C" w14:textId="77777777" w:rsidTr="00F3711D">
        <w:tc>
          <w:tcPr>
            <w:tcW w:w="2254" w:type="dxa"/>
          </w:tcPr>
          <w:p w14:paraId="7C6ED71A" w14:textId="77777777" w:rsidR="00287C66" w:rsidRPr="00CE5911" w:rsidRDefault="00287C66" w:rsidP="00F3711D">
            <w:pPr>
              <w:spacing w:before="120" w:line="264" w:lineRule="auto"/>
            </w:pPr>
          </w:p>
        </w:tc>
        <w:tc>
          <w:tcPr>
            <w:tcW w:w="2254" w:type="dxa"/>
          </w:tcPr>
          <w:p w14:paraId="433F0717" w14:textId="77777777" w:rsidR="00287C66" w:rsidRPr="00CE5911" w:rsidRDefault="00287C66" w:rsidP="00F3711D">
            <w:pPr>
              <w:spacing w:before="120" w:line="264" w:lineRule="auto"/>
            </w:pPr>
            <w:proofErr w:type="spellStart"/>
            <w:r w:rsidRPr="00CE5911">
              <w:t>displayDetails</w:t>
            </w:r>
            <w:proofErr w:type="spellEnd"/>
          </w:p>
        </w:tc>
        <w:tc>
          <w:tcPr>
            <w:tcW w:w="2254" w:type="dxa"/>
          </w:tcPr>
          <w:p w14:paraId="63FFE6ED" w14:textId="77777777" w:rsidR="00287C66" w:rsidRPr="00CE5911" w:rsidRDefault="00287C66" w:rsidP="00F3711D">
            <w:pPr>
              <w:spacing w:before="120" w:line="264" w:lineRule="auto"/>
            </w:pPr>
            <w:r w:rsidRPr="00CE5911">
              <w:t>Display all the details of the user</w:t>
            </w:r>
          </w:p>
        </w:tc>
        <w:tc>
          <w:tcPr>
            <w:tcW w:w="2254" w:type="dxa"/>
          </w:tcPr>
          <w:p w14:paraId="6B4B0FAD" w14:textId="77777777" w:rsidR="00287C66" w:rsidRPr="00CE5911" w:rsidRDefault="00287C66" w:rsidP="00F3711D">
            <w:pPr>
              <w:spacing w:before="120" w:line="264" w:lineRule="auto"/>
            </w:pPr>
          </w:p>
        </w:tc>
      </w:tr>
      <w:bookmarkEnd w:id="61"/>
    </w:tbl>
    <w:p w14:paraId="151B4A3C" w14:textId="77777777" w:rsidR="00287C66" w:rsidRPr="00CE5911" w:rsidRDefault="00287C66" w:rsidP="00287C66">
      <w:pPr>
        <w:spacing w:after="0"/>
      </w:pPr>
    </w:p>
    <w:p w14:paraId="52FBA7E1" w14:textId="77777777" w:rsidR="00287C66" w:rsidRPr="00CE5911" w:rsidRDefault="00287C66" w:rsidP="00287C66">
      <w:pPr>
        <w:spacing w:after="0"/>
      </w:pPr>
    </w:p>
    <w:tbl>
      <w:tblPr>
        <w:tblStyle w:val="TableGrid"/>
        <w:tblW w:w="0" w:type="auto"/>
        <w:tblLook w:val="04A0" w:firstRow="1" w:lastRow="0" w:firstColumn="1" w:lastColumn="0" w:noHBand="0" w:noVBand="1"/>
      </w:tblPr>
      <w:tblGrid>
        <w:gridCol w:w="2122"/>
        <w:gridCol w:w="18"/>
        <w:gridCol w:w="2119"/>
        <w:gridCol w:w="52"/>
        <w:gridCol w:w="2183"/>
        <w:gridCol w:w="22"/>
        <w:gridCol w:w="2114"/>
      </w:tblGrid>
      <w:tr w:rsidR="00287C66" w:rsidRPr="00CE5911" w14:paraId="15DB73F4" w14:textId="77777777" w:rsidTr="00F3711D">
        <w:tc>
          <w:tcPr>
            <w:tcW w:w="2122" w:type="dxa"/>
          </w:tcPr>
          <w:p w14:paraId="1B64328A" w14:textId="77777777" w:rsidR="00287C66" w:rsidRPr="00CE5911" w:rsidRDefault="00287C66" w:rsidP="00F3711D">
            <w:pPr>
              <w:spacing w:before="120" w:line="264" w:lineRule="auto"/>
              <w:rPr>
                <w:b/>
                <w:bCs/>
              </w:rPr>
            </w:pPr>
            <w:r w:rsidRPr="00CE5911">
              <w:rPr>
                <w:b/>
                <w:bCs/>
              </w:rPr>
              <w:t xml:space="preserve">Class </w:t>
            </w:r>
          </w:p>
        </w:tc>
        <w:tc>
          <w:tcPr>
            <w:tcW w:w="2189" w:type="dxa"/>
            <w:gridSpan w:val="3"/>
          </w:tcPr>
          <w:p w14:paraId="6DF39CC4" w14:textId="77777777" w:rsidR="00287C66" w:rsidRPr="00CE5911" w:rsidRDefault="00287C66" w:rsidP="00F3711D">
            <w:pPr>
              <w:spacing w:before="120" w:line="264" w:lineRule="auto"/>
              <w:rPr>
                <w:b/>
                <w:bCs/>
              </w:rPr>
            </w:pPr>
            <w:r w:rsidRPr="00CE5911">
              <w:rPr>
                <w:b/>
                <w:bCs/>
              </w:rPr>
              <w:t>Attributes</w:t>
            </w:r>
          </w:p>
        </w:tc>
        <w:tc>
          <w:tcPr>
            <w:tcW w:w="2183" w:type="dxa"/>
          </w:tcPr>
          <w:p w14:paraId="35D1F3BB" w14:textId="77777777" w:rsidR="00287C66" w:rsidRPr="00CE5911" w:rsidRDefault="00287C66" w:rsidP="00F3711D">
            <w:pPr>
              <w:spacing w:before="120" w:line="264" w:lineRule="auto"/>
              <w:rPr>
                <w:b/>
                <w:bCs/>
              </w:rPr>
            </w:pPr>
            <w:r w:rsidRPr="00CE5911">
              <w:rPr>
                <w:b/>
                <w:bCs/>
              </w:rPr>
              <w:t>Purpose</w:t>
            </w:r>
          </w:p>
        </w:tc>
        <w:tc>
          <w:tcPr>
            <w:tcW w:w="2136" w:type="dxa"/>
            <w:gridSpan w:val="2"/>
          </w:tcPr>
          <w:p w14:paraId="52800F65" w14:textId="77777777" w:rsidR="00287C66" w:rsidRPr="00CE5911" w:rsidRDefault="00287C66" w:rsidP="00F3711D">
            <w:pPr>
              <w:spacing w:before="120" w:line="264" w:lineRule="auto"/>
              <w:rPr>
                <w:b/>
                <w:bCs/>
              </w:rPr>
            </w:pPr>
            <w:r w:rsidRPr="00CE5911">
              <w:rPr>
                <w:b/>
                <w:bCs/>
              </w:rPr>
              <w:t>Example</w:t>
            </w:r>
          </w:p>
        </w:tc>
      </w:tr>
      <w:tr w:rsidR="00287C66" w:rsidRPr="00CE5911" w14:paraId="456B8164" w14:textId="77777777" w:rsidTr="00F3711D">
        <w:tc>
          <w:tcPr>
            <w:tcW w:w="2122" w:type="dxa"/>
          </w:tcPr>
          <w:p w14:paraId="1EFC1E73" w14:textId="77777777" w:rsidR="00287C66" w:rsidRPr="00CE5911" w:rsidRDefault="00287C66" w:rsidP="00F3711D">
            <w:pPr>
              <w:spacing w:before="120" w:line="264" w:lineRule="auto"/>
            </w:pPr>
            <w:r w:rsidRPr="00CE5911">
              <w:t>Address</w:t>
            </w:r>
          </w:p>
        </w:tc>
        <w:tc>
          <w:tcPr>
            <w:tcW w:w="2189" w:type="dxa"/>
            <w:gridSpan w:val="3"/>
          </w:tcPr>
          <w:p w14:paraId="4928EE34" w14:textId="77777777" w:rsidR="00287C66" w:rsidRPr="00CE5911" w:rsidRDefault="00287C66" w:rsidP="00F3711D">
            <w:pPr>
              <w:spacing w:before="120" w:line="264" w:lineRule="auto"/>
            </w:pPr>
            <w:r w:rsidRPr="00CE5911">
              <w:t>flat: String</w:t>
            </w:r>
          </w:p>
        </w:tc>
        <w:tc>
          <w:tcPr>
            <w:tcW w:w="2183" w:type="dxa"/>
          </w:tcPr>
          <w:p w14:paraId="42472538" w14:textId="77777777" w:rsidR="00287C66" w:rsidRPr="00CE5911" w:rsidRDefault="00287C66" w:rsidP="00F3711D">
            <w:pPr>
              <w:spacing w:before="120" w:line="264" w:lineRule="auto"/>
            </w:pPr>
            <w:r w:rsidRPr="00CE5911">
              <w:t>Stores flat detail</w:t>
            </w:r>
          </w:p>
        </w:tc>
        <w:tc>
          <w:tcPr>
            <w:tcW w:w="2136" w:type="dxa"/>
            <w:gridSpan w:val="2"/>
          </w:tcPr>
          <w:p w14:paraId="3E6BB780" w14:textId="77777777" w:rsidR="00287C66" w:rsidRPr="00CE5911" w:rsidRDefault="00287C66" w:rsidP="00F3711D">
            <w:pPr>
              <w:spacing w:before="120" w:line="264" w:lineRule="auto"/>
            </w:pPr>
            <w:r w:rsidRPr="00CE5911">
              <w:t>1/1</w:t>
            </w:r>
          </w:p>
        </w:tc>
      </w:tr>
      <w:tr w:rsidR="00287C66" w:rsidRPr="00CE5911" w14:paraId="1817A4FC" w14:textId="77777777" w:rsidTr="00F3711D">
        <w:tc>
          <w:tcPr>
            <w:tcW w:w="2122" w:type="dxa"/>
          </w:tcPr>
          <w:p w14:paraId="484FB5A4" w14:textId="77777777" w:rsidR="00287C66" w:rsidRPr="00CE5911" w:rsidRDefault="00287C66" w:rsidP="00F3711D">
            <w:pPr>
              <w:spacing w:before="120" w:line="264" w:lineRule="auto"/>
            </w:pPr>
          </w:p>
        </w:tc>
        <w:tc>
          <w:tcPr>
            <w:tcW w:w="2189" w:type="dxa"/>
            <w:gridSpan w:val="3"/>
          </w:tcPr>
          <w:p w14:paraId="34F82607" w14:textId="77777777" w:rsidR="00287C66" w:rsidRPr="00CE5911" w:rsidRDefault="00287C66" w:rsidP="00F3711D">
            <w:pPr>
              <w:spacing w:before="120" w:line="264" w:lineRule="auto"/>
            </w:pPr>
            <w:proofErr w:type="spellStart"/>
            <w:r w:rsidRPr="00CE5911">
              <w:t>houseNumber</w:t>
            </w:r>
            <w:proofErr w:type="spellEnd"/>
            <w:r w:rsidRPr="00CE5911">
              <w:t>: int</w:t>
            </w:r>
          </w:p>
        </w:tc>
        <w:tc>
          <w:tcPr>
            <w:tcW w:w="2183" w:type="dxa"/>
          </w:tcPr>
          <w:p w14:paraId="2ED79F07" w14:textId="77777777" w:rsidR="00287C66" w:rsidRPr="00CE5911" w:rsidRDefault="00287C66" w:rsidP="00F3711D">
            <w:pPr>
              <w:spacing w:before="120" w:line="264" w:lineRule="auto"/>
            </w:pPr>
            <w:r w:rsidRPr="00CE5911">
              <w:t xml:space="preserve">Store house </w:t>
            </w:r>
            <w:proofErr w:type="spellStart"/>
            <w:r w:rsidRPr="00CE5911">
              <w:t>numebr</w:t>
            </w:r>
            <w:proofErr w:type="spellEnd"/>
          </w:p>
        </w:tc>
        <w:tc>
          <w:tcPr>
            <w:tcW w:w="2136" w:type="dxa"/>
            <w:gridSpan w:val="2"/>
          </w:tcPr>
          <w:p w14:paraId="20FCAA22" w14:textId="77777777" w:rsidR="00287C66" w:rsidRPr="00CE5911" w:rsidRDefault="00287C66" w:rsidP="00F3711D">
            <w:pPr>
              <w:spacing w:before="120" w:line="264" w:lineRule="auto"/>
            </w:pPr>
            <w:r w:rsidRPr="00CE5911">
              <w:t>12</w:t>
            </w:r>
          </w:p>
        </w:tc>
      </w:tr>
      <w:tr w:rsidR="00287C66" w:rsidRPr="00CE5911" w14:paraId="14D8B45D" w14:textId="77777777" w:rsidTr="00F3711D">
        <w:tc>
          <w:tcPr>
            <w:tcW w:w="2122" w:type="dxa"/>
          </w:tcPr>
          <w:p w14:paraId="5E2107B9" w14:textId="77777777" w:rsidR="00287C66" w:rsidRPr="00CE5911" w:rsidRDefault="00287C66" w:rsidP="00F3711D">
            <w:pPr>
              <w:spacing w:before="120" w:line="264" w:lineRule="auto"/>
            </w:pPr>
          </w:p>
        </w:tc>
        <w:tc>
          <w:tcPr>
            <w:tcW w:w="2189" w:type="dxa"/>
            <w:gridSpan w:val="3"/>
          </w:tcPr>
          <w:p w14:paraId="34323C8B" w14:textId="77777777" w:rsidR="00287C66" w:rsidRPr="00CE5911" w:rsidRDefault="00287C66" w:rsidP="00F3711D">
            <w:pPr>
              <w:spacing w:before="120" w:line="264" w:lineRule="auto"/>
            </w:pPr>
            <w:proofErr w:type="spellStart"/>
            <w:r w:rsidRPr="00CE5911">
              <w:t>streetName</w:t>
            </w:r>
            <w:proofErr w:type="spellEnd"/>
            <w:r w:rsidRPr="00CE5911">
              <w:t>: String</w:t>
            </w:r>
          </w:p>
        </w:tc>
        <w:tc>
          <w:tcPr>
            <w:tcW w:w="2183" w:type="dxa"/>
          </w:tcPr>
          <w:p w14:paraId="06496F66" w14:textId="77777777" w:rsidR="00287C66" w:rsidRPr="00CE5911" w:rsidRDefault="00287C66" w:rsidP="00F3711D">
            <w:pPr>
              <w:spacing w:before="120" w:line="264" w:lineRule="auto"/>
            </w:pPr>
            <w:r w:rsidRPr="00CE5911">
              <w:t>Stores street name</w:t>
            </w:r>
          </w:p>
        </w:tc>
        <w:tc>
          <w:tcPr>
            <w:tcW w:w="2136" w:type="dxa"/>
            <w:gridSpan w:val="2"/>
          </w:tcPr>
          <w:p w14:paraId="4A4359CC" w14:textId="77777777" w:rsidR="00287C66" w:rsidRPr="00CE5911" w:rsidRDefault="00287C66" w:rsidP="00F3711D">
            <w:pPr>
              <w:spacing w:before="120" w:line="264" w:lineRule="auto"/>
            </w:pPr>
            <w:proofErr w:type="gramStart"/>
            <w:r w:rsidRPr="00CE5911">
              <w:t>Hello Road</w:t>
            </w:r>
            <w:proofErr w:type="gramEnd"/>
          </w:p>
        </w:tc>
      </w:tr>
      <w:tr w:rsidR="00287C66" w:rsidRPr="00CE5911" w14:paraId="2CC721B0" w14:textId="77777777" w:rsidTr="00F3711D">
        <w:tc>
          <w:tcPr>
            <w:tcW w:w="2122" w:type="dxa"/>
          </w:tcPr>
          <w:p w14:paraId="588C11AD" w14:textId="77777777" w:rsidR="00287C66" w:rsidRPr="00CE5911" w:rsidRDefault="00287C66" w:rsidP="00F3711D">
            <w:pPr>
              <w:spacing w:before="120" w:line="264" w:lineRule="auto"/>
            </w:pPr>
          </w:p>
        </w:tc>
        <w:tc>
          <w:tcPr>
            <w:tcW w:w="2189" w:type="dxa"/>
            <w:gridSpan w:val="3"/>
          </w:tcPr>
          <w:p w14:paraId="108EF50A" w14:textId="77777777" w:rsidR="00287C66" w:rsidRPr="00CE5911" w:rsidRDefault="00287C66" w:rsidP="00F3711D">
            <w:pPr>
              <w:spacing w:before="120" w:line="264" w:lineRule="auto"/>
            </w:pPr>
            <w:r w:rsidRPr="00CE5911">
              <w:t>postcode: String</w:t>
            </w:r>
          </w:p>
        </w:tc>
        <w:tc>
          <w:tcPr>
            <w:tcW w:w="2183" w:type="dxa"/>
          </w:tcPr>
          <w:p w14:paraId="575B3648" w14:textId="77777777" w:rsidR="00287C66" w:rsidRPr="00CE5911" w:rsidRDefault="00287C66" w:rsidP="00F3711D">
            <w:pPr>
              <w:spacing w:before="120" w:line="264" w:lineRule="auto"/>
            </w:pPr>
            <w:r w:rsidRPr="00CE5911">
              <w:t>Stores Postcode</w:t>
            </w:r>
          </w:p>
        </w:tc>
        <w:tc>
          <w:tcPr>
            <w:tcW w:w="2136" w:type="dxa"/>
            <w:gridSpan w:val="2"/>
          </w:tcPr>
          <w:p w14:paraId="613E4417" w14:textId="77777777" w:rsidR="00287C66" w:rsidRPr="00CE5911" w:rsidRDefault="00287C66" w:rsidP="00F3711D">
            <w:pPr>
              <w:spacing w:before="120" w:line="264" w:lineRule="auto"/>
            </w:pPr>
            <w:r w:rsidRPr="00CE5911">
              <w:t>G11 1GG</w:t>
            </w:r>
          </w:p>
        </w:tc>
      </w:tr>
      <w:tr w:rsidR="00287C66" w:rsidRPr="00CE5911" w14:paraId="3446AEA0" w14:textId="77777777" w:rsidTr="00F3711D">
        <w:tc>
          <w:tcPr>
            <w:tcW w:w="2122" w:type="dxa"/>
          </w:tcPr>
          <w:p w14:paraId="6E643606" w14:textId="77777777" w:rsidR="00287C66" w:rsidRPr="00CE5911" w:rsidRDefault="00287C66" w:rsidP="00F3711D">
            <w:pPr>
              <w:spacing w:before="120" w:line="264" w:lineRule="auto"/>
              <w:rPr>
                <w:b/>
                <w:bCs/>
              </w:rPr>
            </w:pPr>
          </w:p>
        </w:tc>
        <w:tc>
          <w:tcPr>
            <w:tcW w:w="2189" w:type="dxa"/>
            <w:gridSpan w:val="3"/>
          </w:tcPr>
          <w:p w14:paraId="15798343" w14:textId="77777777" w:rsidR="00287C66" w:rsidRPr="00CE5911" w:rsidRDefault="00287C66" w:rsidP="00F3711D">
            <w:pPr>
              <w:spacing w:before="120" w:line="264" w:lineRule="auto"/>
              <w:rPr>
                <w:b/>
                <w:bCs/>
              </w:rPr>
            </w:pPr>
            <w:r w:rsidRPr="00CE5911">
              <w:rPr>
                <w:b/>
                <w:bCs/>
              </w:rPr>
              <w:t>Methods</w:t>
            </w:r>
          </w:p>
        </w:tc>
        <w:tc>
          <w:tcPr>
            <w:tcW w:w="2183" w:type="dxa"/>
          </w:tcPr>
          <w:p w14:paraId="71AD5736" w14:textId="77777777" w:rsidR="00287C66" w:rsidRPr="00CE5911" w:rsidRDefault="00287C66" w:rsidP="00F3711D">
            <w:pPr>
              <w:spacing w:before="120" w:line="264" w:lineRule="auto"/>
              <w:rPr>
                <w:b/>
                <w:bCs/>
              </w:rPr>
            </w:pPr>
            <w:r w:rsidRPr="00CE5911">
              <w:rPr>
                <w:b/>
                <w:bCs/>
              </w:rPr>
              <w:t>Purpose</w:t>
            </w:r>
          </w:p>
        </w:tc>
        <w:tc>
          <w:tcPr>
            <w:tcW w:w="2136" w:type="dxa"/>
            <w:gridSpan w:val="2"/>
          </w:tcPr>
          <w:p w14:paraId="21F7A376" w14:textId="77777777" w:rsidR="00287C66" w:rsidRPr="00CE5911" w:rsidRDefault="00287C66" w:rsidP="00F3711D">
            <w:pPr>
              <w:spacing w:before="120" w:line="264" w:lineRule="auto"/>
              <w:rPr>
                <w:b/>
                <w:bCs/>
              </w:rPr>
            </w:pPr>
          </w:p>
        </w:tc>
      </w:tr>
      <w:tr w:rsidR="00287C66" w:rsidRPr="00CE5911" w14:paraId="7E96C4E6" w14:textId="77777777" w:rsidTr="00F3711D">
        <w:tc>
          <w:tcPr>
            <w:tcW w:w="2122" w:type="dxa"/>
          </w:tcPr>
          <w:p w14:paraId="16A5F1EA" w14:textId="77777777" w:rsidR="00287C66" w:rsidRPr="00CE5911" w:rsidRDefault="00287C66" w:rsidP="00F3711D">
            <w:pPr>
              <w:spacing w:before="120" w:line="264" w:lineRule="auto"/>
            </w:pPr>
          </w:p>
        </w:tc>
        <w:tc>
          <w:tcPr>
            <w:tcW w:w="2189" w:type="dxa"/>
            <w:gridSpan w:val="3"/>
          </w:tcPr>
          <w:p w14:paraId="773E63EA" w14:textId="77777777" w:rsidR="00287C66" w:rsidRPr="00CE5911" w:rsidRDefault="00287C66" w:rsidP="00F3711D">
            <w:pPr>
              <w:spacing w:before="120" w:line="264" w:lineRule="auto"/>
            </w:pPr>
            <w:r w:rsidRPr="00CE5911">
              <w:t>Setters and Getters</w:t>
            </w:r>
          </w:p>
        </w:tc>
        <w:tc>
          <w:tcPr>
            <w:tcW w:w="2183" w:type="dxa"/>
          </w:tcPr>
          <w:p w14:paraId="2F8BF3E8" w14:textId="77777777" w:rsidR="00287C66" w:rsidRPr="00CE5911" w:rsidRDefault="00287C66" w:rsidP="00F3711D">
            <w:pPr>
              <w:spacing w:before="120" w:line="264" w:lineRule="auto"/>
            </w:pPr>
            <w:r w:rsidRPr="00CE5911">
              <w:t>Encapsulation</w:t>
            </w:r>
          </w:p>
        </w:tc>
        <w:tc>
          <w:tcPr>
            <w:tcW w:w="2136" w:type="dxa"/>
            <w:gridSpan w:val="2"/>
          </w:tcPr>
          <w:p w14:paraId="2718D457" w14:textId="77777777" w:rsidR="00287C66" w:rsidRPr="00CE5911" w:rsidRDefault="00287C66" w:rsidP="00F3711D">
            <w:pPr>
              <w:spacing w:before="120" w:line="264" w:lineRule="auto"/>
            </w:pPr>
          </w:p>
        </w:tc>
      </w:tr>
      <w:tr w:rsidR="00287C66" w:rsidRPr="00CE5911" w14:paraId="33F30FA4" w14:textId="77777777" w:rsidTr="00F3711D">
        <w:tc>
          <w:tcPr>
            <w:tcW w:w="2140" w:type="dxa"/>
            <w:gridSpan w:val="2"/>
          </w:tcPr>
          <w:p w14:paraId="790CADB4" w14:textId="77777777" w:rsidR="00287C66" w:rsidRPr="00CE5911" w:rsidRDefault="00287C66" w:rsidP="00F3711D">
            <w:pPr>
              <w:spacing w:before="120" w:line="264" w:lineRule="auto"/>
            </w:pPr>
          </w:p>
        </w:tc>
        <w:tc>
          <w:tcPr>
            <w:tcW w:w="2119" w:type="dxa"/>
          </w:tcPr>
          <w:p w14:paraId="7670BFDC" w14:textId="77777777" w:rsidR="00287C66" w:rsidRPr="00CE5911" w:rsidRDefault="00287C66" w:rsidP="00F3711D">
            <w:pPr>
              <w:spacing w:before="120" w:line="264" w:lineRule="auto"/>
            </w:pPr>
            <w:proofErr w:type="spellStart"/>
            <w:r w:rsidRPr="00CE5911">
              <w:t>displayDetails</w:t>
            </w:r>
            <w:proofErr w:type="spellEnd"/>
          </w:p>
        </w:tc>
        <w:tc>
          <w:tcPr>
            <w:tcW w:w="2257" w:type="dxa"/>
            <w:gridSpan w:val="3"/>
          </w:tcPr>
          <w:p w14:paraId="5E7D434C" w14:textId="77777777" w:rsidR="00287C66" w:rsidRPr="00CE5911" w:rsidRDefault="00287C66" w:rsidP="00F3711D">
            <w:pPr>
              <w:spacing w:before="120" w:line="264" w:lineRule="auto"/>
            </w:pPr>
            <w:r w:rsidRPr="00CE5911">
              <w:t xml:space="preserve">Display all the details of the </w:t>
            </w:r>
            <w:r>
              <w:t>address</w:t>
            </w:r>
          </w:p>
        </w:tc>
        <w:tc>
          <w:tcPr>
            <w:tcW w:w="2114" w:type="dxa"/>
          </w:tcPr>
          <w:p w14:paraId="068B9580" w14:textId="77777777" w:rsidR="00287C66" w:rsidRPr="00CE5911" w:rsidRDefault="00287C66" w:rsidP="00F3711D">
            <w:pPr>
              <w:spacing w:before="120" w:line="264" w:lineRule="auto"/>
            </w:pPr>
          </w:p>
        </w:tc>
      </w:tr>
    </w:tbl>
    <w:p w14:paraId="0EABCCA4" w14:textId="77777777" w:rsidR="00287C66" w:rsidRDefault="00287C66" w:rsidP="00287C66">
      <w:pPr>
        <w:spacing w:after="0"/>
      </w:pPr>
    </w:p>
    <w:p w14:paraId="6FD65CAF" w14:textId="77777777" w:rsidR="00287C66" w:rsidRPr="00CE5911" w:rsidRDefault="00287C66" w:rsidP="00287C66">
      <w:pPr>
        <w:spacing w:after="0"/>
      </w:pPr>
    </w:p>
    <w:tbl>
      <w:tblPr>
        <w:tblStyle w:val="TableGrid"/>
        <w:tblW w:w="0" w:type="auto"/>
        <w:tblLook w:val="04A0" w:firstRow="1" w:lastRow="0" w:firstColumn="1" w:lastColumn="0" w:noHBand="0" w:noVBand="1"/>
      </w:tblPr>
      <w:tblGrid>
        <w:gridCol w:w="2167"/>
        <w:gridCol w:w="2201"/>
        <w:gridCol w:w="2134"/>
        <w:gridCol w:w="2128"/>
      </w:tblGrid>
      <w:tr w:rsidR="00287C66" w:rsidRPr="00CE5911" w14:paraId="32700A1F" w14:textId="77777777" w:rsidTr="00F3711D">
        <w:tc>
          <w:tcPr>
            <w:tcW w:w="2254" w:type="dxa"/>
          </w:tcPr>
          <w:p w14:paraId="0DAE8CC1" w14:textId="77777777" w:rsidR="00287C66" w:rsidRPr="00CE5911" w:rsidRDefault="00287C66" w:rsidP="00F3711D">
            <w:pPr>
              <w:spacing w:before="120" w:line="264" w:lineRule="auto"/>
              <w:rPr>
                <w:b/>
                <w:bCs/>
              </w:rPr>
            </w:pPr>
            <w:r w:rsidRPr="00CE5911">
              <w:rPr>
                <w:b/>
                <w:bCs/>
              </w:rPr>
              <w:lastRenderedPageBreak/>
              <w:t xml:space="preserve">Class </w:t>
            </w:r>
          </w:p>
        </w:tc>
        <w:tc>
          <w:tcPr>
            <w:tcW w:w="2254" w:type="dxa"/>
          </w:tcPr>
          <w:p w14:paraId="7C5A803B" w14:textId="77777777" w:rsidR="00287C66" w:rsidRPr="00CE5911" w:rsidRDefault="00287C66" w:rsidP="00F3711D">
            <w:pPr>
              <w:spacing w:before="120" w:line="264" w:lineRule="auto"/>
              <w:rPr>
                <w:b/>
                <w:bCs/>
              </w:rPr>
            </w:pPr>
            <w:r w:rsidRPr="00CE5911">
              <w:rPr>
                <w:b/>
                <w:bCs/>
              </w:rPr>
              <w:t>Attributes</w:t>
            </w:r>
          </w:p>
        </w:tc>
        <w:tc>
          <w:tcPr>
            <w:tcW w:w="2254" w:type="dxa"/>
          </w:tcPr>
          <w:p w14:paraId="36F65983" w14:textId="77777777" w:rsidR="00287C66" w:rsidRPr="00CE5911" w:rsidRDefault="00287C66" w:rsidP="00F3711D">
            <w:pPr>
              <w:spacing w:before="120" w:line="264" w:lineRule="auto"/>
              <w:rPr>
                <w:b/>
                <w:bCs/>
              </w:rPr>
            </w:pPr>
            <w:r w:rsidRPr="00CE5911">
              <w:rPr>
                <w:b/>
                <w:bCs/>
              </w:rPr>
              <w:t>Purpose</w:t>
            </w:r>
          </w:p>
        </w:tc>
        <w:tc>
          <w:tcPr>
            <w:tcW w:w="2254" w:type="dxa"/>
          </w:tcPr>
          <w:p w14:paraId="23D4B6A8" w14:textId="77777777" w:rsidR="00287C66" w:rsidRPr="00CE5911" w:rsidRDefault="00287C66" w:rsidP="00F3711D">
            <w:pPr>
              <w:spacing w:before="120" w:line="264" w:lineRule="auto"/>
              <w:rPr>
                <w:b/>
                <w:bCs/>
              </w:rPr>
            </w:pPr>
            <w:r w:rsidRPr="00CE5911">
              <w:rPr>
                <w:b/>
                <w:bCs/>
              </w:rPr>
              <w:t>Example</w:t>
            </w:r>
          </w:p>
        </w:tc>
      </w:tr>
      <w:tr w:rsidR="00287C66" w:rsidRPr="00CE5911" w14:paraId="22388DDB" w14:textId="77777777" w:rsidTr="00F3711D">
        <w:tc>
          <w:tcPr>
            <w:tcW w:w="2254" w:type="dxa"/>
          </w:tcPr>
          <w:p w14:paraId="0F411EDB" w14:textId="77777777" w:rsidR="00287C66" w:rsidRPr="00CE5911" w:rsidRDefault="00287C66" w:rsidP="00F3711D">
            <w:pPr>
              <w:spacing w:before="120" w:line="264" w:lineRule="auto"/>
            </w:pPr>
            <w:proofErr w:type="spellStart"/>
            <w:r w:rsidRPr="00CE5911">
              <w:t>loginRegister</w:t>
            </w:r>
            <w:proofErr w:type="spellEnd"/>
          </w:p>
        </w:tc>
        <w:tc>
          <w:tcPr>
            <w:tcW w:w="2254" w:type="dxa"/>
          </w:tcPr>
          <w:p w14:paraId="504977FF" w14:textId="77777777" w:rsidR="00287C66" w:rsidRPr="00CE5911" w:rsidRDefault="00287C66" w:rsidP="00F3711D">
            <w:pPr>
              <w:spacing w:before="120" w:line="264" w:lineRule="auto"/>
            </w:pPr>
            <w:proofErr w:type="spellStart"/>
            <w:r w:rsidRPr="00CE5911">
              <w:t>loginUsername</w:t>
            </w:r>
            <w:proofErr w:type="spellEnd"/>
            <w:r w:rsidRPr="00CE5911">
              <w:t>: String</w:t>
            </w:r>
          </w:p>
        </w:tc>
        <w:tc>
          <w:tcPr>
            <w:tcW w:w="2254" w:type="dxa"/>
          </w:tcPr>
          <w:p w14:paraId="2D8D5392" w14:textId="77777777" w:rsidR="00287C66" w:rsidRPr="00CE5911" w:rsidRDefault="00287C66" w:rsidP="00F3711D">
            <w:pPr>
              <w:spacing w:before="120" w:line="264" w:lineRule="auto"/>
            </w:pPr>
            <w:r w:rsidRPr="00CE5911">
              <w:t>Stores username of current user</w:t>
            </w:r>
          </w:p>
        </w:tc>
        <w:tc>
          <w:tcPr>
            <w:tcW w:w="2254" w:type="dxa"/>
          </w:tcPr>
          <w:p w14:paraId="21CBCB07" w14:textId="77777777" w:rsidR="00287C66" w:rsidRPr="00CE5911" w:rsidRDefault="00287C66" w:rsidP="00F3711D">
            <w:pPr>
              <w:spacing w:before="120" w:line="264" w:lineRule="auto"/>
            </w:pPr>
            <w:r w:rsidRPr="00CE5911">
              <w:t>User1</w:t>
            </w:r>
          </w:p>
        </w:tc>
      </w:tr>
      <w:tr w:rsidR="00287C66" w:rsidRPr="00CE5911" w14:paraId="10B56201" w14:textId="77777777" w:rsidTr="00F3711D">
        <w:tc>
          <w:tcPr>
            <w:tcW w:w="2254" w:type="dxa"/>
          </w:tcPr>
          <w:p w14:paraId="6EA6DAE1" w14:textId="77777777" w:rsidR="00287C66" w:rsidRPr="00CE5911" w:rsidRDefault="00287C66" w:rsidP="00F3711D">
            <w:pPr>
              <w:spacing w:before="120" w:line="264" w:lineRule="auto"/>
            </w:pPr>
          </w:p>
        </w:tc>
        <w:tc>
          <w:tcPr>
            <w:tcW w:w="2254" w:type="dxa"/>
          </w:tcPr>
          <w:p w14:paraId="1227DF27" w14:textId="77777777" w:rsidR="00287C66" w:rsidRPr="00CE5911" w:rsidRDefault="00287C66" w:rsidP="00F3711D">
            <w:pPr>
              <w:spacing w:before="120" w:line="264" w:lineRule="auto"/>
            </w:pPr>
            <w:proofErr w:type="spellStart"/>
            <w:r w:rsidRPr="00CE5911">
              <w:t>loginPassword</w:t>
            </w:r>
            <w:proofErr w:type="spellEnd"/>
            <w:r w:rsidRPr="00CE5911">
              <w:t>: String</w:t>
            </w:r>
          </w:p>
        </w:tc>
        <w:tc>
          <w:tcPr>
            <w:tcW w:w="2254" w:type="dxa"/>
          </w:tcPr>
          <w:p w14:paraId="1EA8A6EC" w14:textId="77777777" w:rsidR="00287C66" w:rsidRPr="00CE5911" w:rsidRDefault="00287C66" w:rsidP="00F3711D">
            <w:pPr>
              <w:spacing w:before="120" w:line="264" w:lineRule="auto"/>
            </w:pPr>
            <w:r w:rsidRPr="00CE5911">
              <w:t>Store password of current user</w:t>
            </w:r>
          </w:p>
        </w:tc>
        <w:tc>
          <w:tcPr>
            <w:tcW w:w="2254" w:type="dxa"/>
          </w:tcPr>
          <w:p w14:paraId="471877B6" w14:textId="77777777" w:rsidR="00287C66" w:rsidRPr="00CE5911" w:rsidRDefault="00287C66" w:rsidP="00F3711D">
            <w:pPr>
              <w:spacing w:before="120" w:line="264" w:lineRule="auto"/>
            </w:pPr>
            <w:r w:rsidRPr="00CE5911">
              <w:t>password</w:t>
            </w:r>
          </w:p>
        </w:tc>
      </w:tr>
      <w:tr w:rsidR="00287C66" w:rsidRPr="00CE5911" w14:paraId="212566C6" w14:textId="77777777" w:rsidTr="00F3711D">
        <w:tc>
          <w:tcPr>
            <w:tcW w:w="2254" w:type="dxa"/>
          </w:tcPr>
          <w:p w14:paraId="197D6E86" w14:textId="77777777" w:rsidR="00287C66" w:rsidRPr="00CE5911" w:rsidRDefault="00287C66" w:rsidP="00F3711D">
            <w:pPr>
              <w:spacing w:before="120" w:line="264" w:lineRule="auto"/>
              <w:rPr>
                <w:b/>
                <w:bCs/>
              </w:rPr>
            </w:pPr>
          </w:p>
        </w:tc>
        <w:tc>
          <w:tcPr>
            <w:tcW w:w="2254" w:type="dxa"/>
          </w:tcPr>
          <w:p w14:paraId="7C05B9F5" w14:textId="77777777" w:rsidR="00287C66" w:rsidRPr="00CE5911" w:rsidRDefault="00287C66" w:rsidP="00F3711D">
            <w:pPr>
              <w:spacing w:before="120" w:line="264" w:lineRule="auto"/>
              <w:rPr>
                <w:b/>
                <w:bCs/>
              </w:rPr>
            </w:pPr>
            <w:r w:rsidRPr="00CE5911">
              <w:rPr>
                <w:b/>
                <w:bCs/>
              </w:rPr>
              <w:t>Methods</w:t>
            </w:r>
          </w:p>
        </w:tc>
        <w:tc>
          <w:tcPr>
            <w:tcW w:w="2254" w:type="dxa"/>
          </w:tcPr>
          <w:p w14:paraId="02BBDD73" w14:textId="77777777" w:rsidR="00287C66" w:rsidRPr="00CE5911" w:rsidRDefault="00287C66" w:rsidP="00F3711D">
            <w:pPr>
              <w:spacing w:before="120" w:line="264" w:lineRule="auto"/>
              <w:rPr>
                <w:b/>
                <w:bCs/>
              </w:rPr>
            </w:pPr>
            <w:r w:rsidRPr="00CE5911">
              <w:rPr>
                <w:b/>
                <w:bCs/>
              </w:rPr>
              <w:t>Purpose</w:t>
            </w:r>
          </w:p>
        </w:tc>
        <w:tc>
          <w:tcPr>
            <w:tcW w:w="2254" w:type="dxa"/>
          </w:tcPr>
          <w:p w14:paraId="7C2B388D" w14:textId="77777777" w:rsidR="00287C66" w:rsidRPr="00CE5911" w:rsidRDefault="00287C66" w:rsidP="00F3711D">
            <w:pPr>
              <w:spacing w:before="120" w:line="264" w:lineRule="auto"/>
              <w:rPr>
                <w:b/>
                <w:bCs/>
              </w:rPr>
            </w:pPr>
          </w:p>
        </w:tc>
      </w:tr>
      <w:tr w:rsidR="00287C66" w:rsidRPr="00CE5911" w14:paraId="555B8066" w14:textId="77777777" w:rsidTr="00F3711D">
        <w:tc>
          <w:tcPr>
            <w:tcW w:w="2254" w:type="dxa"/>
          </w:tcPr>
          <w:p w14:paraId="32E4738D" w14:textId="77777777" w:rsidR="00287C66" w:rsidRPr="00CE5911" w:rsidRDefault="00287C66" w:rsidP="00F3711D">
            <w:pPr>
              <w:spacing w:before="120" w:line="264" w:lineRule="auto"/>
            </w:pPr>
          </w:p>
        </w:tc>
        <w:tc>
          <w:tcPr>
            <w:tcW w:w="2254" w:type="dxa"/>
          </w:tcPr>
          <w:p w14:paraId="0131B5DA" w14:textId="77777777" w:rsidR="00287C66" w:rsidRPr="00CE5911" w:rsidRDefault="00287C66" w:rsidP="00F3711D">
            <w:pPr>
              <w:spacing w:before="120" w:line="264" w:lineRule="auto"/>
            </w:pPr>
            <w:r w:rsidRPr="00CE5911">
              <w:t>login</w:t>
            </w:r>
          </w:p>
        </w:tc>
        <w:tc>
          <w:tcPr>
            <w:tcW w:w="2254" w:type="dxa"/>
          </w:tcPr>
          <w:p w14:paraId="6B1A2690" w14:textId="77777777" w:rsidR="00287C66" w:rsidRPr="00CE5911" w:rsidRDefault="00287C66" w:rsidP="00F3711D">
            <w:pPr>
              <w:spacing w:before="120" w:line="264" w:lineRule="auto"/>
            </w:pPr>
            <w:r w:rsidRPr="00CE5911">
              <w:t>It validates the username and password of current user for login.</w:t>
            </w:r>
          </w:p>
        </w:tc>
        <w:tc>
          <w:tcPr>
            <w:tcW w:w="2254" w:type="dxa"/>
          </w:tcPr>
          <w:p w14:paraId="65464F42" w14:textId="77777777" w:rsidR="00287C66" w:rsidRPr="00CE5911" w:rsidRDefault="00287C66" w:rsidP="00F3711D">
            <w:pPr>
              <w:spacing w:before="120" w:line="264" w:lineRule="auto"/>
            </w:pPr>
          </w:p>
        </w:tc>
      </w:tr>
      <w:tr w:rsidR="00287C66" w:rsidRPr="00CE5911" w14:paraId="1C013F09" w14:textId="77777777" w:rsidTr="00F3711D">
        <w:tc>
          <w:tcPr>
            <w:tcW w:w="2254" w:type="dxa"/>
          </w:tcPr>
          <w:p w14:paraId="3259B8B3" w14:textId="77777777" w:rsidR="00287C66" w:rsidRPr="00CE5911" w:rsidRDefault="00287C66" w:rsidP="00F3711D">
            <w:pPr>
              <w:spacing w:before="120" w:line="264" w:lineRule="auto"/>
            </w:pPr>
          </w:p>
        </w:tc>
        <w:tc>
          <w:tcPr>
            <w:tcW w:w="2254" w:type="dxa"/>
          </w:tcPr>
          <w:p w14:paraId="370F773B" w14:textId="77777777" w:rsidR="00287C66" w:rsidRPr="00CE5911" w:rsidRDefault="00287C66" w:rsidP="00F3711D">
            <w:pPr>
              <w:spacing w:before="120" w:line="264" w:lineRule="auto"/>
            </w:pPr>
            <w:r w:rsidRPr="00CE5911">
              <w:t>register</w:t>
            </w:r>
          </w:p>
        </w:tc>
        <w:tc>
          <w:tcPr>
            <w:tcW w:w="2254" w:type="dxa"/>
          </w:tcPr>
          <w:p w14:paraId="675DE1DB" w14:textId="77777777" w:rsidR="00287C66" w:rsidRPr="00CE5911" w:rsidRDefault="00287C66" w:rsidP="00F3711D">
            <w:pPr>
              <w:spacing w:before="120" w:line="264" w:lineRule="auto"/>
            </w:pPr>
            <w:r w:rsidRPr="00CE5911">
              <w:t>It allows new user to register to the system.</w:t>
            </w:r>
          </w:p>
        </w:tc>
        <w:tc>
          <w:tcPr>
            <w:tcW w:w="2254" w:type="dxa"/>
          </w:tcPr>
          <w:p w14:paraId="17AE7D15" w14:textId="77777777" w:rsidR="00287C66" w:rsidRPr="00CE5911" w:rsidRDefault="00287C66" w:rsidP="00F3711D">
            <w:pPr>
              <w:spacing w:before="120" w:line="264" w:lineRule="auto"/>
            </w:pPr>
          </w:p>
        </w:tc>
      </w:tr>
      <w:tr w:rsidR="00287C66" w:rsidRPr="00CE5911" w14:paraId="680E24B5" w14:textId="77777777" w:rsidTr="00F3711D">
        <w:tc>
          <w:tcPr>
            <w:tcW w:w="2254" w:type="dxa"/>
          </w:tcPr>
          <w:p w14:paraId="76DBFCC8" w14:textId="77777777" w:rsidR="00287C66" w:rsidRPr="00CE5911" w:rsidRDefault="00287C66" w:rsidP="00F3711D">
            <w:pPr>
              <w:spacing w:before="120" w:line="264" w:lineRule="auto"/>
            </w:pPr>
          </w:p>
        </w:tc>
        <w:tc>
          <w:tcPr>
            <w:tcW w:w="2254" w:type="dxa"/>
          </w:tcPr>
          <w:p w14:paraId="707D6D8E" w14:textId="77777777" w:rsidR="00287C66" w:rsidRPr="00CE5911" w:rsidRDefault="00287C66" w:rsidP="00F3711D">
            <w:pPr>
              <w:spacing w:before="120" w:line="264" w:lineRule="auto"/>
            </w:pPr>
            <w:proofErr w:type="spellStart"/>
            <w:r w:rsidRPr="00CE5911">
              <w:t>deleteAccount</w:t>
            </w:r>
            <w:proofErr w:type="spellEnd"/>
          </w:p>
        </w:tc>
        <w:tc>
          <w:tcPr>
            <w:tcW w:w="2254" w:type="dxa"/>
          </w:tcPr>
          <w:p w14:paraId="16E0C5D1" w14:textId="77777777" w:rsidR="00287C66" w:rsidRPr="00CE5911" w:rsidRDefault="00287C66" w:rsidP="00F3711D">
            <w:pPr>
              <w:spacing w:before="120" w:line="264" w:lineRule="auto"/>
            </w:pPr>
            <w:r w:rsidRPr="00CE5911">
              <w:t>It removes the current user from the database.</w:t>
            </w:r>
          </w:p>
        </w:tc>
        <w:tc>
          <w:tcPr>
            <w:tcW w:w="2254" w:type="dxa"/>
          </w:tcPr>
          <w:p w14:paraId="4811A5B0" w14:textId="77777777" w:rsidR="00287C66" w:rsidRPr="00CE5911" w:rsidRDefault="00287C66" w:rsidP="00F3711D">
            <w:pPr>
              <w:spacing w:before="120" w:line="264" w:lineRule="auto"/>
            </w:pPr>
          </w:p>
        </w:tc>
      </w:tr>
      <w:tr w:rsidR="00287C66" w:rsidRPr="00CE5911" w14:paraId="4D82541A" w14:textId="77777777" w:rsidTr="00F3711D">
        <w:tc>
          <w:tcPr>
            <w:tcW w:w="2254" w:type="dxa"/>
          </w:tcPr>
          <w:p w14:paraId="01A31072" w14:textId="77777777" w:rsidR="00287C66" w:rsidRPr="00CE5911" w:rsidRDefault="00287C66" w:rsidP="00F3711D"/>
        </w:tc>
        <w:tc>
          <w:tcPr>
            <w:tcW w:w="2254" w:type="dxa"/>
          </w:tcPr>
          <w:p w14:paraId="67BA8CF9" w14:textId="77777777" w:rsidR="00287C66" w:rsidRPr="00CE5911" w:rsidRDefault="00287C66" w:rsidP="00F3711D">
            <w:proofErr w:type="spellStart"/>
            <w:r>
              <w:t>updatePassword</w:t>
            </w:r>
            <w:proofErr w:type="spellEnd"/>
          </w:p>
        </w:tc>
        <w:tc>
          <w:tcPr>
            <w:tcW w:w="2254" w:type="dxa"/>
          </w:tcPr>
          <w:p w14:paraId="7ABF2910" w14:textId="77777777" w:rsidR="00287C66" w:rsidRPr="00CE5911" w:rsidRDefault="00287C66" w:rsidP="00F3711D">
            <w:r>
              <w:t>Allows user to update their password.</w:t>
            </w:r>
          </w:p>
        </w:tc>
        <w:tc>
          <w:tcPr>
            <w:tcW w:w="2254" w:type="dxa"/>
          </w:tcPr>
          <w:p w14:paraId="129732BE" w14:textId="77777777" w:rsidR="00287C66" w:rsidRPr="00CE5911" w:rsidRDefault="00287C66" w:rsidP="00F3711D"/>
        </w:tc>
      </w:tr>
    </w:tbl>
    <w:p w14:paraId="1BE14250" w14:textId="77777777" w:rsidR="00287C66" w:rsidRPr="00CE5911" w:rsidRDefault="00287C66" w:rsidP="00287C66">
      <w:pPr>
        <w:spacing w:after="0"/>
      </w:pPr>
    </w:p>
    <w:tbl>
      <w:tblPr>
        <w:tblStyle w:val="TableGrid"/>
        <w:tblW w:w="0" w:type="auto"/>
        <w:tblLook w:val="04A0" w:firstRow="1" w:lastRow="0" w:firstColumn="1" w:lastColumn="0" w:noHBand="0" w:noVBand="1"/>
      </w:tblPr>
      <w:tblGrid>
        <w:gridCol w:w="2157"/>
        <w:gridCol w:w="2449"/>
        <w:gridCol w:w="2176"/>
        <w:gridCol w:w="1848"/>
      </w:tblGrid>
      <w:tr w:rsidR="00287C66" w:rsidRPr="00CE5911" w14:paraId="31BD75CE" w14:textId="77777777" w:rsidTr="00F3711D">
        <w:tc>
          <w:tcPr>
            <w:tcW w:w="2254" w:type="dxa"/>
          </w:tcPr>
          <w:p w14:paraId="2BB9BAE0" w14:textId="77777777" w:rsidR="00287C66" w:rsidRPr="00CE5911" w:rsidRDefault="00287C66" w:rsidP="00F3711D">
            <w:pPr>
              <w:spacing w:before="120" w:line="264" w:lineRule="auto"/>
              <w:rPr>
                <w:b/>
                <w:bCs/>
              </w:rPr>
            </w:pPr>
            <w:r w:rsidRPr="00CE5911">
              <w:rPr>
                <w:b/>
                <w:bCs/>
              </w:rPr>
              <w:t>Class</w:t>
            </w:r>
          </w:p>
        </w:tc>
        <w:tc>
          <w:tcPr>
            <w:tcW w:w="2561" w:type="dxa"/>
          </w:tcPr>
          <w:p w14:paraId="0F42E59D" w14:textId="77777777" w:rsidR="00287C66" w:rsidRPr="00CE5911" w:rsidRDefault="00287C66" w:rsidP="00F3711D">
            <w:pPr>
              <w:spacing w:before="120" w:line="264" w:lineRule="auto"/>
              <w:rPr>
                <w:b/>
                <w:bCs/>
              </w:rPr>
            </w:pPr>
            <w:r w:rsidRPr="00CE5911">
              <w:rPr>
                <w:b/>
                <w:bCs/>
              </w:rPr>
              <w:t>Attributes</w:t>
            </w:r>
          </w:p>
        </w:tc>
        <w:tc>
          <w:tcPr>
            <w:tcW w:w="2268" w:type="dxa"/>
          </w:tcPr>
          <w:p w14:paraId="146F8165" w14:textId="77777777" w:rsidR="00287C66" w:rsidRPr="00CE5911" w:rsidRDefault="00287C66" w:rsidP="00F3711D">
            <w:pPr>
              <w:spacing w:before="120" w:line="264" w:lineRule="auto"/>
              <w:rPr>
                <w:b/>
                <w:bCs/>
              </w:rPr>
            </w:pPr>
            <w:r w:rsidRPr="00CE5911">
              <w:rPr>
                <w:b/>
                <w:bCs/>
              </w:rPr>
              <w:t xml:space="preserve">Purpose </w:t>
            </w:r>
          </w:p>
        </w:tc>
        <w:tc>
          <w:tcPr>
            <w:tcW w:w="1933" w:type="dxa"/>
          </w:tcPr>
          <w:p w14:paraId="14C3AC80" w14:textId="77777777" w:rsidR="00287C66" w:rsidRPr="00CE5911" w:rsidRDefault="00287C66" w:rsidP="00F3711D">
            <w:pPr>
              <w:spacing w:before="120" w:line="264" w:lineRule="auto"/>
              <w:rPr>
                <w:b/>
                <w:bCs/>
              </w:rPr>
            </w:pPr>
            <w:r w:rsidRPr="00CE5911">
              <w:rPr>
                <w:b/>
                <w:bCs/>
              </w:rPr>
              <w:t>Example</w:t>
            </w:r>
          </w:p>
        </w:tc>
      </w:tr>
      <w:tr w:rsidR="00287C66" w:rsidRPr="00CE5911" w14:paraId="43A2A9B3" w14:textId="77777777" w:rsidTr="00F3711D">
        <w:tc>
          <w:tcPr>
            <w:tcW w:w="2254" w:type="dxa"/>
          </w:tcPr>
          <w:p w14:paraId="4C5D285E" w14:textId="77777777" w:rsidR="00287C66" w:rsidRPr="00CE5911" w:rsidRDefault="00287C66" w:rsidP="00F3711D">
            <w:pPr>
              <w:spacing w:before="120" w:line="264" w:lineRule="auto"/>
            </w:pPr>
            <w:proofErr w:type="spellStart"/>
            <w:r w:rsidRPr="00CE5911">
              <w:t>DataSQLite</w:t>
            </w:r>
            <w:proofErr w:type="spellEnd"/>
          </w:p>
        </w:tc>
        <w:tc>
          <w:tcPr>
            <w:tcW w:w="2561" w:type="dxa"/>
          </w:tcPr>
          <w:p w14:paraId="2CE27165" w14:textId="77777777" w:rsidR="00287C66" w:rsidRPr="00CE5911" w:rsidRDefault="00287C66" w:rsidP="00F3711D">
            <w:pPr>
              <w:spacing w:before="120" w:line="264" w:lineRule="auto"/>
            </w:pPr>
            <w:r w:rsidRPr="00CE5911">
              <w:t xml:space="preserve">instance: </w:t>
            </w:r>
            <w:proofErr w:type="spellStart"/>
            <w:r w:rsidRPr="00CE5911">
              <w:t>DataSQLite</w:t>
            </w:r>
            <w:proofErr w:type="spellEnd"/>
          </w:p>
        </w:tc>
        <w:tc>
          <w:tcPr>
            <w:tcW w:w="2268" w:type="dxa"/>
          </w:tcPr>
          <w:p w14:paraId="062501F7" w14:textId="77777777" w:rsidR="00287C66" w:rsidRPr="00CE5911" w:rsidRDefault="00287C66" w:rsidP="00F3711D">
            <w:pPr>
              <w:spacing w:before="120" w:line="264" w:lineRule="auto"/>
            </w:pPr>
            <w:r w:rsidRPr="00CE5911">
              <w:t xml:space="preserve">This is an instance variable of </w:t>
            </w:r>
            <w:proofErr w:type="spellStart"/>
            <w:r w:rsidRPr="00CE5911">
              <w:t>DataSQlite</w:t>
            </w:r>
            <w:proofErr w:type="spellEnd"/>
            <w:r w:rsidRPr="00CE5911">
              <w:t xml:space="preserve"> class. </w:t>
            </w:r>
          </w:p>
        </w:tc>
        <w:tc>
          <w:tcPr>
            <w:tcW w:w="1933" w:type="dxa"/>
          </w:tcPr>
          <w:p w14:paraId="54C92524" w14:textId="77777777" w:rsidR="00287C66" w:rsidRPr="00CE5911" w:rsidRDefault="00287C66" w:rsidP="00F3711D">
            <w:pPr>
              <w:spacing w:before="120" w:line="264" w:lineRule="auto"/>
            </w:pPr>
          </w:p>
        </w:tc>
      </w:tr>
      <w:tr w:rsidR="00287C66" w:rsidRPr="00CE5911" w14:paraId="37BBB454" w14:textId="77777777" w:rsidTr="00F3711D">
        <w:tc>
          <w:tcPr>
            <w:tcW w:w="2254" w:type="dxa"/>
          </w:tcPr>
          <w:p w14:paraId="525506C7" w14:textId="77777777" w:rsidR="00287C66" w:rsidRPr="00CE5911" w:rsidRDefault="00287C66" w:rsidP="00F3711D">
            <w:pPr>
              <w:spacing w:before="120" w:line="264" w:lineRule="auto"/>
              <w:rPr>
                <w:b/>
                <w:bCs/>
              </w:rPr>
            </w:pPr>
          </w:p>
        </w:tc>
        <w:tc>
          <w:tcPr>
            <w:tcW w:w="2561" w:type="dxa"/>
          </w:tcPr>
          <w:p w14:paraId="22F1D676" w14:textId="77777777" w:rsidR="00287C66" w:rsidRPr="00CE5911" w:rsidRDefault="00287C66" w:rsidP="00F3711D">
            <w:pPr>
              <w:spacing w:before="120" w:line="264" w:lineRule="auto"/>
              <w:rPr>
                <w:b/>
                <w:bCs/>
              </w:rPr>
            </w:pPr>
            <w:r w:rsidRPr="00CE5911">
              <w:rPr>
                <w:b/>
                <w:bCs/>
              </w:rPr>
              <w:t xml:space="preserve">Methods </w:t>
            </w:r>
          </w:p>
        </w:tc>
        <w:tc>
          <w:tcPr>
            <w:tcW w:w="2268" w:type="dxa"/>
          </w:tcPr>
          <w:p w14:paraId="32BD425D" w14:textId="77777777" w:rsidR="00287C66" w:rsidRPr="00CE5911" w:rsidRDefault="00287C66" w:rsidP="00F3711D">
            <w:pPr>
              <w:spacing w:before="120" w:line="264" w:lineRule="auto"/>
              <w:rPr>
                <w:b/>
                <w:bCs/>
              </w:rPr>
            </w:pPr>
            <w:r w:rsidRPr="00CE5911">
              <w:rPr>
                <w:b/>
                <w:bCs/>
              </w:rPr>
              <w:t>Purpose</w:t>
            </w:r>
          </w:p>
        </w:tc>
        <w:tc>
          <w:tcPr>
            <w:tcW w:w="1933" w:type="dxa"/>
          </w:tcPr>
          <w:p w14:paraId="21A7A6EE" w14:textId="77777777" w:rsidR="00287C66" w:rsidRPr="00CE5911" w:rsidRDefault="00287C66" w:rsidP="00F3711D">
            <w:pPr>
              <w:spacing w:before="120" w:line="264" w:lineRule="auto"/>
              <w:rPr>
                <w:b/>
                <w:bCs/>
              </w:rPr>
            </w:pPr>
          </w:p>
        </w:tc>
      </w:tr>
      <w:tr w:rsidR="00287C66" w:rsidRPr="00CE5911" w14:paraId="423BA7CA" w14:textId="77777777" w:rsidTr="00F3711D">
        <w:tc>
          <w:tcPr>
            <w:tcW w:w="2254" w:type="dxa"/>
          </w:tcPr>
          <w:p w14:paraId="3701D960" w14:textId="77777777" w:rsidR="00287C66" w:rsidRPr="00CE5911" w:rsidRDefault="00287C66" w:rsidP="00F3711D">
            <w:pPr>
              <w:spacing w:before="120" w:line="264" w:lineRule="auto"/>
            </w:pPr>
          </w:p>
        </w:tc>
        <w:tc>
          <w:tcPr>
            <w:tcW w:w="2561" w:type="dxa"/>
          </w:tcPr>
          <w:p w14:paraId="5CFD1010" w14:textId="77777777" w:rsidR="00287C66" w:rsidRPr="00CE5911" w:rsidRDefault="00287C66" w:rsidP="00F3711D">
            <w:pPr>
              <w:spacing w:before="120" w:line="264" w:lineRule="auto"/>
            </w:pPr>
            <w:proofErr w:type="spellStart"/>
            <w:r w:rsidRPr="00CE5911">
              <w:t>getInstance</w:t>
            </w:r>
            <w:proofErr w:type="spellEnd"/>
            <w:r w:rsidRPr="00CE5911">
              <w:t xml:space="preserve">: </w:t>
            </w:r>
            <w:proofErr w:type="spellStart"/>
            <w:r w:rsidRPr="00CE5911">
              <w:t>DataDSQLite</w:t>
            </w:r>
            <w:proofErr w:type="spellEnd"/>
          </w:p>
        </w:tc>
        <w:tc>
          <w:tcPr>
            <w:tcW w:w="2268" w:type="dxa"/>
          </w:tcPr>
          <w:p w14:paraId="735E2DFF" w14:textId="77777777" w:rsidR="00287C66" w:rsidRPr="00CE5911" w:rsidRDefault="00287C66" w:rsidP="00F3711D">
            <w:pPr>
              <w:spacing w:before="120" w:line="264" w:lineRule="auto"/>
            </w:pPr>
            <w:r w:rsidRPr="00CE5911">
              <w:t xml:space="preserve">This method makes sure that there is only one instance of </w:t>
            </w:r>
            <w:proofErr w:type="spellStart"/>
            <w:r w:rsidRPr="00CE5911">
              <w:t>DataSQLite</w:t>
            </w:r>
            <w:proofErr w:type="spellEnd"/>
            <w:r w:rsidRPr="00CE5911">
              <w:t>.</w:t>
            </w:r>
          </w:p>
        </w:tc>
        <w:tc>
          <w:tcPr>
            <w:tcW w:w="1933" w:type="dxa"/>
          </w:tcPr>
          <w:p w14:paraId="7F1776F6" w14:textId="77777777" w:rsidR="00287C66" w:rsidRPr="00CE5911" w:rsidRDefault="00287C66" w:rsidP="00F3711D">
            <w:pPr>
              <w:spacing w:before="120" w:line="264" w:lineRule="auto"/>
            </w:pPr>
          </w:p>
        </w:tc>
      </w:tr>
      <w:tr w:rsidR="00287C66" w:rsidRPr="00CE5911" w14:paraId="0389493F" w14:textId="77777777" w:rsidTr="00F3711D">
        <w:tc>
          <w:tcPr>
            <w:tcW w:w="9016" w:type="dxa"/>
            <w:gridSpan w:val="4"/>
          </w:tcPr>
          <w:p w14:paraId="05A0C3EF" w14:textId="27FECA02" w:rsidR="00287C66" w:rsidRPr="00CE5911" w:rsidRDefault="00287C66" w:rsidP="00F3711D">
            <w:pPr>
              <w:spacing w:before="120" w:line="264" w:lineRule="auto"/>
              <w:rPr>
                <w:b/>
                <w:bCs/>
              </w:rPr>
            </w:pPr>
            <w:r w:rsidRPr="00CE5911">
              <w:rPr>
                <w:b/>
                <w:bCs/>
              </w:rPr>
              <w:t xml:space="preserve">NOTE: </w:t>
            </w:r>
            <w:r>
              <w:rPr>
                <w:b/>
                <w:bCs/>
              </w:rPr>
              <w:t xml:space="preserve">This class would incorporate CRUD (Create, Retrieve, Update and Delete) functionality </w:t>
            </w:r>
            <w:r w:rsidR="00E122DA">
              <w:rPr>
                <w:b/>
                <w:bCs/>
              </w:rPr>
              <w:t xml:space="preserve">and will be responsible for </w:t>
            </w:r>
            <w:r w:rsidR="00EB1942">
              <w:rPr>
                <w:b/>
                <w:bCs/>
              </w:rPr>
              <w:t>co</w:t>
            </w:r>
            <w:r w:rsidR="00EA3B98">
              <w:rPr>
                <w:b/>
                <w:bCs/>
              </w:rPr>
              <w:t>mmunicating</w:t>
            </w:r>
            <w:r w:rsidR="00EB1942">
              <w:rPr>
                <w:b/>
                <w:bCs/>
              </w:rPr>
              <w:t xml:space="preserve"> with the database. </w:t>
            </w:r>
          </w:p>
        </w:tc>
      </w:tr>
    </w:tbl>
    <w:p w14:paraId="44CBA9D0" w14:textId="77777777" w:rsidR="00287C66" w:rsidRDefault="00287C66" w:rsidP="00287C66">
      <w:pPr>
        <w:spacing w:after="0"/>
      </w:pPr>
    </w:p>
    <w:p w14:paraId="543E65AE" w14:textId="77777777" w:rsidR="00287C66" w:rsidRDefault="00287C66" w:rsidP="00287C66">
      <w:pPr>
        <w:spacing w:after="0"/>
      </w:pPr>
    </w:p>
    <w:p w14:paraId="78CFAB3C" w14:textId="77777777" w:rsidR="00287C66" w:rsidRDefault="00287C66" w:rsidP="00287C66">
      <w:pPr>
        <w:spacing w:after="0"/>
      </w:pPr>
    </w:p>
    <w:p w14:paraId="51E913A2" w14:textId="77777777" w:rsidR="00287C66" w:rsidRDefault="00287C66" w:rsidP="00287C66">
      <w:pPr>
        <w:spacing w:after="0"/>
      </w:pPr>
    </w:p>
    <w:p w14:paraId="75A30AFC" w14:textId="77777777" w:rsidR="00287C66" w:rsidRPr="00CE5911" w:rsidRDefault="00287C66" w:rsidP="00287C66">
      <w:pPr>
        <w:spacing w:after="0"/>
      </w:pPr>
    </w:p>
    <w:tbl>
      <w:tblPr>
        <w:tblStyle w:val="TableGrid"/>
        <w:tblW w:w="0" w:type="auto"/>
        <w:tblLook w:val="04A0" w:firstRow="1" w:lastRow="0" w:firstColumn="1" w:lastColumn="0" w:noHBand="0" w:noVBand="1"/>
      </w:tblPr>
      <w:tblGrid>
        <w:gridCol w:w="2119"/>
        <w:gridCol w:w="2176"/>
        <w:gridCol w:w="2186"/>
        <w:gridCol w:w="2149"/>
      </w:tblGrid>
      <w:tr w:rsidR="00287C66" w:rsidRPr="00CE5911" w14:paraId="226A3029" w14:textId="77777777" w:rsidTr="00F3711D">
        <w:tc>
          <w:tcPr>
            <w:tcW w:w="2254" w:type="dxa"/>
          </w:tcPr>
          <w:p w14:paraId="0AE95D49" w14:textId="77777777" w:rsidR="00287C66" w:rsidRPr="00CE5911" w:rsidRDefault="00287C66" w:rsidP="00F3711D">
            <w:pPr>
              <w:spacing w:before="120" w:line="264" w:lineRule="auto"/>
              <w:rPr>
                <w:b/>
                <w:bCs/>
              </w:rPr>
            </w:pPr>
            <w:r w:rsidRPr="00CE5911">
              <w:rPr>
                <w:b/>
                <w:bCs/>
              </w:rPr>
              <w:t>Class</w:t>
            </w:r>
          </w:p>
        </w:tc>
        <w:tc>
          <w:tcPr>
            <w:tcW w:w="2254" w:type="dxa"/>
          </w:tcPr>
          <w:p w14:paraId="35AC7730" w14:textId="77777777" w:rsidR="00287C66" w:rsidRPr="00CE5911" w:rsidRDefault="00287C66" w:rsidP="00F3711D">
            <w:pPr>
              <w:spacing w:before="120" w:line="264" w:lineRule="auto"/>
              <w:rPr>
                <w:b/>
                <w:bCs/>
              </w:rPr>
            </w:pPr>
            <w:r w:rsidRPr="00CE5911">
              <w:rPr>
                <w:b/>
                <w:bCs/>
              </w:rPr>
              <w:t>Attributes</w:t>
            </w:r>
          </w:p>
        </w:tc>
        <w:tc>
          <w:tcPr>
            <w:tcW w:w="2254" w:type="dxa"/>
          </w:tcPr>
          <w:p w14:paraId="346532B9" w14:textId="77777777" w:rsidR="00287C66" w:rsidRPr="00CE5911" w:rsidRDefault="00287C66" w:rsidP="00F3711D">
            <w:pPr>
              <w:spacing w:before="120" w:line="264" w:lineRule="auto"/>
              <w:rPr>
                <w:b/>
                <w:bCs/>
              </w:rPr>
            </w:pPr>
            <w:r w:rsidRPr="00CE5911">
              <w:rPr>
                <w:b/>
                <w:bCs/>
              </w:rPr>
              <w:t>Purpose</w:t>
            </w:r>
          </w:p>
        </w:tc>
        <w:tc>
          <w:tcPr>
            <w:tcW w:w="2254" w:type="dxa"/>
          </w:tcPr>
          <w:p w14:paraId="2957A538" w14:textId="77777777" w:rsidR="00287C66" w:rsidRPr="00CE5911" w:rsidRDefault="00287C66" w:rsidP="00F3711D">
            <w:pPr>
              <w:spacing w:before="120" w:line="264" w:lineRule="auto"/>
              <w:rPr>
                <w:b/>
                <w:bCs/>
              </w:rPr>
            </w:pPr>
            <w:r w:rsidRPr="00CE5911">
              <w:rPr>
                <w:b/>
                <w:bCs/>
              </w:rPr>
              <w:t>Example</w:t>
            </w:r>
          </w:p>
        </w:tc>
      </w:tr>
      <w:tr w:rsidR="00287C66" w:rsidRPr="00CE5911" w14:paraId="62766D2B" w14:textId="77777777" w:rsidTr="00F3711D">
        <w:tc>
          <w:tcPr>
            <w:tcW w:w="2254" w:type="dxa"/>
          </w:tcPr>
          <w:p w14:paraId="5EC64E10" w14:textId="77777777" w:rsidR="00287C66" w:rsidRPr="00CE5911" w:rsidRDefault="00287C66" w:rsidP="00F3711D">
            <w:pPr>
              <w:spacing w:before="120" w:line="264" w:lineRule="auto"/>
            </w:pPr>
            <w:r w:rsidRPr="00CE5911">
              <w:t>Review</w:t>
            </w:r>
          </w:p>
        </w:tc>
        <w:tc>
          <w:tcPr>
            <w:tcW w:w="2254" w:type="dxa"/>
          </w:tcPr>
          <w:p w14:paraId="78ADAC5A" w14:textId="77777777" w:rsidR="00287C66" w:rsidRPr="00CE5911" w:rsidRDefault="00287C66" w:rsidP="00F3711D">
            <w:pPr>
              <w:spacing w:before="120" w:line="264" w:lineRule="auto"/>
            </w:pPr>
            <w:r w:rsidRPr="00CE5911">
              <w:t>description: String</w:t>
            </w:r>
          </w:p>
        </w:tc>
        <w:tc>
          <w:tcPr>
            <w:tcW w:w="2254" w:type="dxa"/>
          </w:tcPr>
          <w:p w14:paraId="39B9F228" w14:textId="77777777" w:rsidR="00287C66" w:rsidRPr="00CE5911" w:rsidRDefault="00287C66" w:rsidP="00F3711D">
            <w:pPr>
              <w:spacing w:before="120" w:line="264" w:lineRule="auto"/>
            </w:pPr>
            <w:r w:rsidRPr="00CE5911">
              <w:t>Stores Review description.</w:t>
            </w:r>
          </w:p>
        </w:tc>
        <w:tc>
          <w:tcPr>
            <w:tcW w:w="2254" w:type="dxa"/>
          </w:tcPr>
          <w:p w14:paraId="2D8BACF1" w14:textId="77777777" w:rsidR="00287C66" w:rsidRPr="00CE5911" w:rsidRDefault="00287C66" w:rsidP="00F3711D">
            <w:pPr>
              <w:spacing w:before="120" w:line="264" w:lineRule="auto"/>
            </w:pPr>
            <w:r w:rsidRPr="00CE5911">
              <w:t xml:space="preserve">This restaurant is an excellent place to dine. </w:t>
            </w:r>
          </w:p>
        </w:tc>
      </w:tr>
      <w:tr w:rsidR="00287C66" w:rsidRPr="00CE5911" w14:paraId="371F5B21" w14:textId="77777777" w:rsidTr="00F3711D">
        <w:tc>
          <w:tcPr>
            <w:tcW w:w="2254" w:type="dxa"/>
          </w:tcPr>
          <w:p w14:paraId="7446FFBB" w14:textId="77777777" w:rsidR="00287C66" w:rsidRPr="00CE5911" w:rsidRDefault="00287C66" w:rsidP="00F3711D">
            <w:pPr>
              <w:spacing w:before="120" w:line="264" w:lineRule="auto"/>
            </w:pPr>
          </w:p>
        </w:tc>
        <w:tc>
          <w:tcPr>
            <w:tcW w:w="2254" w:type="dxa"/>
          </w:tcPr>
          <w:p w14:paraId="62CDA576" w14:textId="77777777" w:rsidR="00287C66" w:rsidRPr="00CE5911" w:rsidRDefault="00287C66" w:rsidP="00F3711D">
            <w:pPr>
              <w:spacing w:before="120" w:line="264" w:lineRule="auto"/>
            </w:pPr>
            <w:r w:rsidRPr="00CE5911">
              <w:t>rating: int</w:t>
            </w:r>
          </w:p>
        </w:tc>
        <w:tc>
          <w:tcPr>
            <w:tcW w:w="2254" w:type="dxa"/>
          </w:tcPr>
          <w:p w14:paraId="06519BE1" w14:textId="77777777" w:rsidR="00287C66" w:rsidRPr="00CE5911" w:rsidRDefault="00287C66" w:rsidP="00F3711D">
            <w:pPr>
              <w:spacing w:before="120" w:line="264" w:lineRule="auto"/>
            </w:pPr>
            <w:r w:rsidRPr="00CE5911">
              <w:t>Stores rating (On the scale of 10)</w:t>
            </w:r>
          </w:p>
        </w:tc>
        <w:tc>
          <w:tcPr>
            <w:tcW w:w="2254" w:type="dxa"/>
          </w:tcPr>
          <w:p w14:paraId="03D5AB75" w14:textId="77777777" w:rsidR="00287C66" w:rsidRPr="00CE5911" w:rsidRDefault="00287C66" w:rsidP="00F3711D">
            <w:pPr>
              <w:spacing w:before="120" w:line="264" w:lineRule="auto"/>
            </w:pPr>
            <w:r w:rsidRPr="00CE5911">
              <w:t>9</w:t>
            </w:r>
          </w:p>
        </w:tc>
      </w:tr>
      <w:tr w:rsidR="00287C66" w:rsidRPr="00CE5911" w14:paraId="0E9A0931" w14:textId="77777777" w:rsidTr="00F3711D">
        <w:tc>
          <w:tcPr>
            <w:tcW w:w="2254" w:type="dxa"/>
          </w:tcPr>
          <w:p w14:paraId="48F7E099" w14:textId="77777777" w:rsidR="00287C66" w:rsidRPr="00CE5911" w:rsidRDefault="00287C66" w:rsidP="00F3711D">
            <w:pPr>
              <w:spacing w:before="120" w:line="264" w:lineRule="auto"/>
              <w:rPr>
                <w:b/>
                <w:bCs/>
              </w:rPr>
            </w:pPr>
          </w:p>
        </w:tc>
        <w:tc>
          <w:tcPr>
            <w:tcW w:w="2254" w:type="dxa"/>
          </w:tcPr>
          <w:p w14:paraId="68701EBA" w14:textId="77777777" w:rsidR="00287C66" w:rsidRPr="00CE5911" w:rsidRDefault="00287C66" w:rsidP="00F3711D">
            <w:pPr>
              <w:spacing w:before="120" w:line="264" w:lineRule="auto"/>
              <w:rPr>
                <w:b/>
                <w:bCs/>
              </w:rPr>
            </w:pPr>
            <w:r w:rsidRPr="00CE5911">
              <w:rPr>
                <w:b/>
                <w:bCs/>
              </w:rPr>
              <w:t>Methods</w:t>
            </w:r>
          </w:p>
        </w:tc>
        <w:tc>
          <w:tcPr>
            <w:tcW w:w="2254" w:type="dxa"/>
          </w:tcPr>
          <w:p w14:paraId="3057BAE9" w14:textId="77777777" w:rsidR="00287C66" w:rsidRPr="00CE5911" w:rsidRDefault="00287C66" w:rsidP="00F3711D">
            <w:pPr>
              <w:spacing w:before="120" w:line="264" w:lineRule="auto"/>
              <w:rPr>
                <w:b/>
                <w:bCs/>
              </w:rPr>
            </w:pPr>
            <w:r w:rsidRPr="00CE5911">
              <w:rPr>
                <w:b/>
                <w:bCs/>
              </w:rPr>
              <w:t>Purpose</w:t>
            </w:r>
          </w:p>
        </w:tc>
        <w:tc>
          <w:tcPr>
            <w:tcW w:w="2254" w:type="dxa"/>
          </w:tcPr>
          <w:p w14:paraId="30AA415B" w14:textId="77777777" w:rsidR="00287C66" w:rsidRPr="00CE5911" w:rsidRDefault="00287C66" w:rsidP="00F3711D">
            <w:pPr>
              <w:spacing w:before="120" w:line="264" w:lineRule="auto"/>
              <w:rPr>
                <w:b/>
                <w:bCs/>
              </w:rPr>
            </w:pPr>
          </w:p>
        </w:tc>
      </w:tr>
      <w:tr w:rsidR="00287C66" w:rsidRPr="00CE5911" w14:paraId="7C4A8ECB" w14:textId="77777777" w:rsidTr="00F3711D">
        <w:tc>
          <w:tcPr>
            <w:tcW w:w="2254" w:type="dxa"/>
          </w:tcPr>
          <w:p w14:paraId="465F5B11" w14:textId="77777777" w:rsidR="00287C66" w:rsidRPr="00CE5911" w:rsidRDefault="00287C66" w:rsidP="00F3711D">
            <w:pPr>
              <w:spacing w:before="120" w:line="264" w:lineRule="auto"/>
              <w:rPr>
                <w:b/>
                <w:bCs/>
              </w:rPr>
            </w:pPr>
          </w:p>
        </w:tc>
        <w:tc>
          <w:tcPr>
            <w:tcW w:w="2254" w:type="dxa"/>
          </w:tcPr>
          <w:p w14:paraId="533572D7" w14:textId="77777777" w:rsidR="00287C66" w:rsidRPr="00CE5911" w:rsidRDefault="00287C66" w:rsidP="00F3711D">
            <w:pPr>
              <w:spacing w:before="120" w:line="264" w:lineRule="auto"/>
            </w:pPr>
            <w:r w:rsidRPr="00CE5911">
              <w:t>Getters and Setters</w:t>
            </w:r>
          </w:p>
        </w:tc>
        <w:tc>
          <w:tcPr>
            <w:tcW w:w="2254" w:type="dxa"/>
          </w:tcPr>
          <w:p w14:paraId="44838FE0" w14:textId="77777777" w:rsidR="00287C66" w:rsidRPr="00CE5911" w:rsidRDefault="00287C66" w:rsidP="00F3711D">
            <w:pPr>
              <w:spacing w:before="120" w:line="264" w:lineRule="auto"/>
            </w:pPr>
            <w:r w:rsidRPr="00CE5911">
              <w:t>Encapsulation</w:t>
            </w:r>
          </w:p>
        </w:tc>
        <w:tc>
          <w:tcPr>
            <w:tcW w:w="2254" w:type="dxa"/>
          </w:tcPr>
          <w:p w14:paraId="06336230" w14:textId="77777777" w:rsidR="00287C66" w:rsidRPr="00CE5911" w:rsidRDefault="00287C66" w:rsidP="00F3711D">
            <w:pPr>
              <w:spacing w:before="120" w:line="264" w:lineRule="auto"/>
              <w:rPr>
                <w:b/>
                <w:bCs/>
              </w:rPr>
            </w:pPr>
          </w:p>
        </w:tc>
      </w:tr>
      <w:tr w:rsidR="00287C66" w:rsidRPr="00CE5911" w14:paraId="4BDB5FAC" w14:textId="77777777" w:rsidTr="00F3711D">
        <w:tc>
          <w:tcPr>
            <w:tcW w:w="2254" w:type="dxa"/>
          </w:tcPr>
          <w:p w14:paraId="53550D43" w14:textId="77777777" w:rsidR="00287C66" w:rsidRPr="00CE5911" w:rsidRDefault="00287C66" w:rsidP="00F3711D">
            <w:pPr>
              <w:spacing w:before="120" w:line="264" w:lineRule="auto"/>
              <w:rPr>
                <w:b/>
                <w:bCs/>
              </w:rPr>
            </w:pPr>
          </w:p>
        </w:tc>
        <w:tc>
          <w:tcPr>
            <w:tcW w:w="2254" w:type="dxa"/>
          </w:tcPr>
          <w:p w14:paraId="00EAA593" w14:textId="77777777" w:rsidR="00287C66" w:rsidRPr="00CE5911" w:rsidRDefault="00287C66" w:rsidP="00F3711D">
            <w:pPr>
              <w:spacing w:before="120" w:line="264" w:lineRule="auto"/>
            </w:pPr>
            <w:proofErr w:type="spellStart"/>
            <w:r w:rsidRPr="00CE5911">
              <w:t>displayDetail</w:t>
            </w:r>
            <w:proofErr w:type="spellEnd"/>
          </w:p>
        </w:tc>
        <w:tc>
          <w:tcPr>
            <w:tcW w:w="2254" w:type="dxa"/>
          </w:tcPr>
          <w:p w14:paraId="44DEB0E6" w14:textId="77777777" w:rsidR="00287C66" w:rsidRPr="00CE5911" w:rsidRDefault="00287C66" w:rsidP="00F3711D">
            <w:pPr>
              <w:spacing w:before="120" w:line="264" w:lineRule="auto"/>
            </w:pPr>
            <w:r w:rsidRPr="00CE5911">
              <w:t xml:space="preserve">Display Details of the </w:t>
            </w:r>
            <w:proofErr w:type="spellStart"/>
            <w:r w:rsidRPr="00CE5911">
              <w:t>reveiw</w:t>
            </w:r>
            <w:proofErr w:type="spellEnd"/>
          </w:p>
        </w:tc>
        <w:tc>
          <w:tcPr>
            <w:tcW w:w="2254" w:type="dxa"/>
          </w:tcPr>
          <w:p w14:paraId="2E353FBF" w14:textId="77777777" w:rsidR="00287C66" w:rsidRPr="00CE5911" w:rsidRDefault="00287C66" w:rsidP="00F3711D">
            <w:pPr>
              <w:spacing w:before="120" w:line="264" w:lineRule="auto"/>
              <w:rPr>
                <w:b/>
                <w:bCs/>
              </w:rPr>
            </w:pPr>
          </w:p>
        </w:tc>
      </w:tr>
    </w:tbl>
    <w:p w14:paraId="39F228CB" w14:textId="77777777" w:rsidR="00287C66" w:rsidRPr="00CE5911" w:rsidRDefault="00287C66" w:rsidP="00287C66">
      <w:pPr>
        <w:spacing w:after="0"/>
      </w:pPr>
    </w:p>
    <w:tbl>
      <w:tblPr>
        <w:tblStyle w:val="TableGrid"/>
        <w:tblW w:w="0" w:type="auto"/>
        <w:tblLook w:val="04A0" w:firstRow="1" w:lastRow="0" w:firstColumn="1" w:lastColumn="0" w:noHBand="0" w:noVBand="1"/>
      </w:tblPr>
      <w:tblGrid>
        <w:gridCol w:w="2015"/>
        <w:gridCol w:w="2436"/>
        <w:gridCol w:w="2091"/>
        <w:gridCol w:w="2088"/>
      </w:tblGrid>
      <w:tr w:rsidR="00287C66" w:rsidRPr="00CE5911" w14:paraId="0F0AB105" w14:textId="77777777" w:rsidTr="00F3711D">
        <w:tc>
          <w:tcPr>
            <w:tcW w:w="2015" w:type="dxa"/>
          </w:tcPr>
          <w:p w14:paraId="1A13CF63" w14:textId="77777777" w:rsidR="00287C66" w:rsidRPr="00CE5911" w:rsidRDefault="00287C66" w:rsidP="00F3711D">
            <w:pPr>
              <w:spacing w:before="120" w:line="264" w:lineRule="auto"/>
              <w:rPr>
                <w:b/>
                <w:bCs/>
              </w:rPr>
            </w:pPr>
            <w:r w:rsidRPr="00CE5911">
              <w:rPr>
                <w:b/>
                <w:bCs/>
              </w:rPr>
              <w:t xml:space="preserve">Class </w:t>
            </w:r>
          </w:p>
        </w:tc>
        <w:tc>
          <w:tcPr>
            <w:tcW w:w="2436" w:type="dxa"/>
          </w:tcPr>
          <w:p w14:paraId="0507C210" w14:textId="77777777" w:rsidR="00287C66" w:rsidRPr="00CE5911" w:rsidRDefault="00287C66" w:rsidP="00F3711D">
            <w:pPr>
              <w:spacing w:before="120" w:line="264" w:lineRule="auto"/>
              <w:rPr>
                <w:b/>
                <w:bCs/>
              </w:rPr>
            </w:pPr>
            <w:r w:rsidRPr="00CE5911">
              <w:rPr>
                <w:b/>
                <w:bCs/>
              </w:rPr>
              <w:t>Attributes</w:t>
            </w:r>
          </w:p>
        </w:tc>
        <w:tc>
          <w:tcPr>
            <w:tcW w:w="2091" w:type="dxa"/>
          </w:tcPr>
          <w:p w14:paraId="15ACA307" w14:textId="77777777" w:rsidR="00287C66" w:rsidRPr="00CE5911" w:rsidRDefault="00287C66" w:rsidP="00F3711D">
            <w:pPr>
              <w:spacing w:before="120" w:line="264" w:lineRule="auto"/>
              <w:rPr>
                <w:b/>
                <w:bCs/>
              </w:rPr>
            </w:pPr>
            <w:r w:rsidRPr="00CE5911">
              <w:rPr>
                <w:b/>
                <w:bCs/>
              </w:rPr>
              <w:t>Purpose</w:t>
            </w:r>
          </w:p>
        </w:tc>
        <w:tc>
          <w:tcPr>
            <w:tcW w:w="2088" w:type="dxa"/>
          </w:tcPr>
          <w:p w14:paraId="1AF6F466" w14:textId="77777777" w:rsidR="00287C66" w:rsidRPr="00CE5911" w:rsidRDefault="00287C66" w:rsidP="00F3711D">
            <w:pPr>
              <w:spacing w:before="120" w:line="264" w:lineRule="auto"/>
              <w:rPr>
                <w:b/>
                <w:bCs/>
              </w:rPr>
            </w:pPr>
            <w:r w:rsidRPr="00CE5911">
              <w:rPr>
                <w:b/>
                <w:bCs/>
              </w:rPr>
              <w:t>Example</w:t>
            </w:r>
          </w:p>
        </w:tc>
      </w:tr>
      <w:tr w:rsidR="00287C66" w:rsidRPr="00CE5911" w14:paraId="7467F266" w14:textId="77777777" w:rsidTr="00F3711D">
        <w:trPr>
          <w:trHeight w:val="561"/>
        </w:trPr>
        <w:tc>
          <w:tcPr>
            <w:tcW w:w="2015" w:type="dxa"/>
          </w:tcPr>
          <w:p w14:paraId="2835B6A1" w14:textId="77777777" w:rsidR="00287C66" w:rsidRPr="00CE5911" w:rsidRDefault="00287C66" w:rsidP="00F3711D">
            <w:pPr>
              <w:spacing w:before="120" w:line="264" w:lineRule="auto"/>
            </w:pPr>
            <w:r w:rsidRPr="00CE5911">
              <w:t>Restaurant</w:t>
            </w:r>
          </w:p>
        </w:tc>
        <w:tc>
          <w:tcPr>
            <w:tcW w:w="2436" w:type="dxa"/>
          </w:tcPr>
          <w:p w14:paraId="2FABFF9A" w14:textId="77777777" w:rsidR="00287C66" w:rsidRPr="00CE5911" w:rsidRDefault="00287C66" w:rsidP="00F3711D">
            <w:pPr>
              <w:spacing w:before="120" w:line="264" w:lineRule="auto"/>
            </w:pPr>
            <w:proofErr w:type="spellStart"/>
            <w:r>
              <w:t>restID</w:t>
            </w:r>
            <w:proofErr w:type="spellEnd"/>
            <w:r>
              <w:t>: String</w:t>
            </w:r>
          </w:p>
        </w:tc>
        <w:tc>
          <w:tcPr>
            <w:tcW w:w="2091" w:type="dxa"/>
          </w:tcPr>
          <w:p w14:paraId="74798ADD" w14:textId="77777777" w:rsidR="00287C66" w:rsidRPr="00CE5911" w:rsidRDefault="00287C66" w:rsidP="00F3711D">
            <w:pPr>
              <w:spacing w:before="120" w:line="264" w:lineRule="auto"/>
            </w:pPr>
            <w:r>
              <w:t>Stores an ID for a restaurant</w:t>
            </w:r>
          </w:p>
        </w:tc>
        <w:tc>
          <w:tcPr>
            <w:tcW w:w="2088" w:type="dxa"/>
          </w:tcPr>
          <w:p w14:paraId="75D12AE8" w14:textId="77777777" w:rsidR="00287C66" w:rsidRPr="00CE5911" w:rsidRDefault="00287C66" w:rsidP="00F3711D">
            <w:pPr>
              <w:spacing w:before="120" w:line="264" w:lineRule="auto"/>
            </w:pPr>
            <w:r>
              <w:t>Rest1001</w:t>
            </w:r>
          </w:p>
        </w:tc>
      </w:tr>
      <w:tr w:rsidR="00287C66" w:rsidRPr="00CE5911" w14:paraId="29942273" w14:textId="77777777" w:rsidTr="00F3711D">
        <w:trPr>
          <w:trHeight w:val="561"/>
        </w:trPr>
        <w:tc>
          <w:tcPr>
            <w:tcW w:w="2015" w:type="dxa"/>
          </w:tcPr>
          <w:p w14:paraId="52CB3774" w14:textId="77777777" w:rsidR="00287C66" w:rsidRPr="00CE5911" w:rsidRDefault="00287C66" w:rsidP="00F3711D"/>
        </w:tc>
        <w:tc>
          <w:tcPr>
            <w:tcW w:w="2436" w:type="dxa"/>
          </w:tcPr>
          <w:p w14:paraId="591B357B" w14:textId="77777777" w:rsidR="00287C66" w:rsidRPr="00CE5911" w:rsidRDefault="00287C66" w:rsidP="00F3711D">
            <w:r w:rsidRPr="00CE5911">
              <w:t>Name: String</w:t>
            </w:r>
          </w:p>
        </w:tc>
        <w:tc>
          <w:tcPr>
            <w:tcW w:w="2091" w:type="dxa"/>
          </w:tcPr>
          <w:p w14:paraId="03DF8F72" w14:textId="77777777" w:rsidR="00287C66" w:rsidRPr="00CE5911" w:rsidRDefault="00287C66" w:rsidP="00F3711D">
            <w:r w:rsidRPr="00CE5911">
              <w:t>Stores Name of the restaurant</w:t>
            </w:r>
          </w:p>
        </w:tc>
        <w:tc>
          <w:tcPr>
            <w:tcW w:w="2088" w:type="dxa"/>
          </w:tcPr>
          <w:p w14:paraId="328EC123" w14:textId="77777777" w:rsidR="00287C66" w:rsidRPr="00CE5911" w:rsidRDefault="00287C66" w:rsidP="00F3711D">
            <w:r w:rsidRPr="00CE5911">
              <w:t>The best Restaurant</w:t>
            </w:r>
          </w:p>
        </w:tc>
      </w:tr>
      <w:tr w:rsidR="00287C66" w:rsidRPr="00CE5911" w14:paraId="098D2C54" w14:textId="77777777" w:rsidTr="00F3711D">
        <w:tc>
          <w:tcPr>
            <w:tcW w:w="2015" w:type="dxa"/>
          </w:tcPr>
          <w:p w14:paraId="32FA5B3D" w14:textId="77777777" w:rsidR="00287C66" w:rsidRPr="00CE5911" w:rsidRDefault="00287C66" w:rsidP="00F3711D">
            <w:pPr>
              <w:spacing w:before="120" w:line="264" w:lineRule="auto"/>
            </w:pPr>
          </w:p>
        </w:tc>
        <w:tc>
          <w:tcPr>
            <w:tcW w:w="2436" w:type="dxa"/>
          </w:tcPr>
          <w:p w14:paraId="498AF53F" w14:textId="77777777" w:rsidR="00287C66" w:rsidRPr="00CE5911" w:rsidRDefault="00287C66" w:rsidP="00F3711D">
            <w:pPr>
              <w:spacing w:before="120" w:line="264" w:lineRule="auto"/>
            </w:pPr>
            <w:proofErr w:type="spellStart"/>
            <w:r w:rsidRPr="00CE5911">
              <w:t>restaurantDescriptioin</w:t>
            </w:r>
            <w:proofErr w:type="spellEnd"/>
            <w:r w:rsidRPr="00CE5911">
              <w:t>: String</w:t>
            </w:r>
          </w:p>
        </w:tc>
        <w:tc>
          <w:tcPr>
            <w:tcW w:w="2091" w:type="dxa"/>
          </w:tcPr>
          <w:p w14:paraId="72EF53AA" w14:textId="77777777" w:rsidR="00287C66" w:rsidRPr="00CE5911" w:rsidRDefault="00287C66" w:rsidP="00F3711D">
            <w:pPr>
              <w:spacing w:before="120" w:line="264" w:lineRule="auto"/>
            </w:pPr>
            <w:r w:rsidRPr="00CE5911">
              <w:t>Store restaurant’s detail</w:t>
            </w:r>
          </w:p>
        </w:tc>
        <w:tc>
          <w:tcPr>
            <w:tcW w:w="2088" w:type="dxa"/>
          </w:tcPr>
          <w:p w14:paraId="6269A288" w14:textId="77777777" w:rsidR="00287C66" w:rsidRPr="00CE5911" w:rsidRDefault="00287C66" w:rsidP="00F3711D">
            <w:pPr>
              <w:spacing w:before="120" w:line="264" w:lineRule="auto"/>
            </w:pPr>
            <w:r w:rsidRPr="00CE5911">
              <w:t xml:space="preserve">This is a small sized restaurant that can accommodate 40 people at a time. </w:t>
            </w:r>
          </w:p>
        </w:tc>
      </w:tr>
      <w:tr w:rsidR="00287C66" w:rsidRPr="00CE5911" w14:paraId="5B6D6383" w14:textId="77777777" w:rsidTr="00F3711D">
        <w:tc>
          <w:tcPr>
            <w:tcW w:w="2015" w:type="dxa"/>
          </w:tcPr>
          <w:p w14:paraId="07EA3BBB" w14:textId="77777777" w:rsidR="00287C66" w:rsidRPr="00CE5911" w:rsidRDefault="00287C66" w:rsidP="00F3711D">
            <w:pPr>
              <w:spacing w:before="120" w:line="264" w:lineRule="auto"/>
              <w:rPr>
                <w:b/>
                <w:bCs/>
              </w:rPr>
            </w:pPr>
          </w:p>
        </w:tc>
        <w:tc>
          <w:tcPr>
            <w:tcW w:w="2436" w:type="dxa"/>
          </w:tcPr>
          <w:p w14:paraId="400224AA" w14:textId="77777777" w:rsidR="00287C66" w:rsidRPr="00CE5911" w:rsidRDefault="00287C66" w:rsidP="00F3711D">
            <w:pPr>
              <w:spacing w:before="120" w:line="264" w:lineRule="auto"/>
            </w:pPr>
            <w:r w:rsidRPr="00CE5911">
              <w:t>cuisine: String</w:t>
            </w:r>
          </w:p>
        </w:tc>
        <w:tc>
          <w:tcPr>
            <w:tcW w:w="2091" w:type="dxa"/>
          </w:tcPr>
          <w:p w14:paraId="2D455C49" w14:textId="77777777" w:rsidR="00287C66" w:rsidRPr="00CE5911" w:rsidRDefault="00287C66" w:rsidP="00F3711D">
            <w:pPr>
              <w:spacing w:before="120" w:line="264" w:lineRule="auto"/>
            </w:pPr>
            <w:r w:rsidRPr="00CE5911">
              <w:t>Store the type of cuisine</w:t>
            </w:r>
          </w:p>
        </w:tc>
        <w:tc>
          <w:tcPr>
            <w:tcW w:w="2088" w:type="dxa"/>
          </w:tcPr>
          <w:p w14:paraId="58F21DC8" w14:textId="77777777" w:rsidR="00287C66" w:rsidRPr="00CE5911" w:rsidRDefault="00287C66" w:rsidP="00F3711D">
            <w:pPr>
              <w:spacing w:before="120" w:line="264" w:lineRule="auto"/>
            </w:pPr>
            <w:r w:rsidRPr="00CE5911">
              <w:t>Indian</w:t>
            </w:r>
          </w:p>
        </w:tc>
      </w:tr>
      <w:tr w:rsidR="00287C66" w:rsidRPr="00CE5911" w14:paraId="02DAE492" w14:textId="77777777" w:rsidTr="00F3711D">
        <w:tc>
          <w:tcPr>
            <w:tcW w:w="2015" w:type="dxa"/>
          </w:tcPr>
          <w:p w14:paraId="0E8F7AF9" w14:textId="77777777" w:rsidR="00287C66" w:rsidRPr="00CE5911" w:rsidRDefault="00287C66" w:rsidP="00F3711D">
            <w:pPr>
              <w:spacing w:before="120" w:line="264" w:lineRule="auto"/>
            </w:pPr>
          </w:p>
        </w:tc>
        <w:tc>
          <w:tcPr>
            <w:tcW w:w="2436" w:type="dxa"/>
          </w:tcPr>
          <w:p w14:paraId="316D68E4" w14:textId="77777777" w:rsidR="00287C66" w:rsidRPr="00CE5911" w:rsidRDefault="00287C66" w:rsidP="00F3711D">
            <w:pPr>
              <w:spacing w:before="120" w:line="264" w:lineRule="auto"/>
            </w:pPr>
            <w:r w:rsidRPr="00CE5911">
              <w:t>contact: int</w:t>
            </w:r>
          </w:p>
        </w:tc>
        <w:tc>
          <w:tcPr>
            <w:tcW w:w="2091" w:type="dxa"/>
          </w:tcPr>
          <w:p w14:paraId="4D5DC2C7" w14:textId="77777777" w:rsidR="00287C66" w:rsidRPr="00CE5911" w:rsidRDefault="00287C66" w:rsidP="00F3711D">
            <w:pPr>
              <w:spacing w:before="120" w:line="264" w:lineRule="auto"/>
            </w:pPr>
            <w:r w:rsidRPr="00CE5911">
              <w:t>Stores Contact Number</w:t>
            </w:r>
          </w:p>
        </w:tc>
        <w:tc>
          <w:tcPr>
            <w:tcW w:w="2088" w:type="dxa"/>
          </w:tcPr>
          <w:p w14:paraId="21061EDE" w14:textId="77777777" w:rsidR="00287C66" w:rsidRPr="00CE5911" w:rsidRDefault="00287C66" w:rsidP="00F3711D">
            <w:pPr>
              <w:spacing w:before="120" w:line="264" w:lineRule="auto"/>
            </w:pPr>
            <w:r w:rsidRPr="00CE5911">
              <w:t>0987654321</w:t>
            </w:r>
          </w:p>
        </w:tc>
      </w:tr>
      <w:tr w:rsidR="00287C66" w:rsidRPr="00CE5911" w14:paraId="0012E585" w14:textId="77777777" w:rsidTr="00F3711D">
        <w:tc>
          <w:tcPr>
            <w:tcW w:w="2015" w:type="dxa"/>
          </w:tcPr>
          <w:p w14:paraId="227F782D" w14:textId="77777777" w:rsidR="00287C66" w:rsidRPr="00CE5911" w:rsidRDefault="00287C66" w:rsidP="00F3711D">
            <w:pPr>
              <w:spacing w:before="120" w:line="264" w:lineRule="auto"/>
            </w:pPr>
          </w:p>
        </w:tc>
        <w:tc>
          <w:tcPr>
            <w:tcW w:w="2436" w:type="dxa"/>
          </w:tcPr>
          <w:p w14:paraId="0F32269A" w14:textId="77777777" w:rsidR="00287C66" w:rsidRPr="00CE5911" w:rsidRDefault="00287C66" w:rsidP="00F3711D">
            <w:pPr>
              <w:spacing w:before="120" w:line="264" w:lineRule="auto"/>
            </w:pPr>
            <w:r w:rsidRPr="00CE5911">
              <w:t>address: Address</w:t>
            </w:r>
          </w:p>
        </w:tc>
        <w:tc>
          <w:tcPr>
            <w:tcW w:w="2091" w:type="dxa"/>
          </w:tcPr>
          <w:p w14:paraId="11FF9AAB" w14:textId="77777777" w:rsidR="00287C66" w:rsidRPr="00CE5911" w:rsidRDefault="00287C66" w:rsidP="00F3711D">
            <w:pPr>
              <w:spacing w:before="120" w:line="264" w:lineRule="auto"/>
            </w:pPr>
            <w:r w:rsidRPr="00CE5911">
              <w:t>Stores address</w:t>
            </w:r>
          </w:p>
        </w:tc>
        <w:tc>
          <w:tcPr>
            <w:tcW w:w="2088" w:type="dxa"/>
          </w:tcPr>
          <w:p w14:paraId="15DD58DB" w14:textId="77777777" w:rsidR="00287C66" w:rsidRPr="00CE5911" w:rsidRDefault="00287C66" w:rsidP="00F3711D">
            <w:pPr>
              <w:spacing w:before="120" w:line="264" w:lineRule="auto"/>
            </w:pPr>
            <w:r w:rsidRPr="00CE5911">
              <w:t>2/1</w:t>
            </w:r>
          </w:p>
          <w:p w14:paraId="67A68F04" w14:textId="77777777" w:rsidR="00287C66" w:rsidRPr="00CE5911" w:rsidRDefault="00287C66" w:rsidP="00F3711D">
            <w:pPr>
              <w:spacing w:before="120" w:line="264" w:lineRule="auto"/>
            </w:pPr>
            <w:r w:rsidRPr="00CE5911">
              <w:t>123</w:t>
            </w:r>
          </w:p>
          <w:p w14:paraId="7BC974E6" w14:textId="77777777" w:rsidR="00287C66" w:rsidRPr="00CE5911" w:rsidRDefault="00287C66" w:rsidP="00F3711D">
            <w:pPr>
              <w:spacing w:before="120" w:line="264" w:lineRule="auto"/>
            </w:pPr>
            <w:r w:rsidRPr="00CE5911">
              <w:t>Hello Road</w:t>
            </w:r>
          </w:p>
          <w:p w14:paraId="7A96A3B2" w14:textId="77777777" w:rsidR="00287C66" w:rsidRPr="00CE5911" w:rsidRDefault="00287C66" w:rsidP="00F3711D">
            <w:pPr>
              <w:spacing w:before="120" w:line="264" w:lineRule="auto"/>
            </w:pPr>
            <w:r w:rsidRPr="00CE5911">
              <w:t>G11 1GG</w:t>
            </w:r>
          </w:p>
        </w:tc>
      </w:tr>
      <w:tr w:rsidR="00287C66" w:rsidRPr="00CE5911" w14:paraId="0F1AA4B9" w14:textId="77777777" w:rsidTr="00F3711D">
        <w:tc>
          <w:tcPr>
            <w:tcW w:w="2015" w:type="dxa"/>
          </w:tcPr>
          <w:p w14:paraId="6FFBCA8C" w14:textId="77777777" w:rsidR="00287C66" w:rsidRPr="00CE5911" w:rsidRDefault="00287C66" w:rsidP="00F3711D">
            <w:pPr>
              <w:spacing w:before="120" w:line="264" w:lineRule="auto"/>
            </w:pPr>
          </w:p>
        </w:tc>
        <w:tc>
          <w:tcPr>
            <w:tcW w:w="2436" w:type="dxa"/>
          </w:tcPr>
          <w:p w14:paraId="299655A6" w14:textId="77777777" w:rsidR="00287C66" w:rsidRPr="00CE5911" w:rsidRDefault="00287C66" w:rsidP="00F3711D">
            <w:pPr>
              <w:spacing w:before="120" w:line="264" w:lineRule="auto"/>
            </w:pPr>
            <w:r w:rsidRPr="00CE5911">
              <w:t xml:space="preserve">reviews: </w:t>
            </w:r>
            <w:proofErr w:type="spellStart"/>
            <w:r w:rsidRPr="00CE5911">
              <w:t>Hashmap</w:t>
            </w:r>
            <w:proofErr w:type="spellEnd"/>
            <w:r w:rsidRPr="00CE5911">
              <w:t>&lt;User, Review&gt;</w:t>
            </w:r>
          </w:p>
        </w:tc>
        <w:tc>
          <w:tcPr>
            <w:tcW w:w="2091" w:type="dxa"/>
          </w:tcPr>
          <w:p w14:paraId="07607B14" w14:textId="77777777" w:rsidR="00287C66" w:rsidRPr="00CE5911" w:rsidRDefault="00287C66" w:rsidP="00F3711D">
            <w:pPr>
              <w:spacing w:before="120" w:line="264" w:lineRule="auto"/>
            </w:pPr>
            <w:r w:rsidRPr="00CE5911">
              <w:t>Store collection of reviews as key value pair using users as key and Review as value</w:t>
            </w:r>
          </w:p>
        </w:tc>
        <w:tc>
          <w:tcPr>
            <w:tcW w:w="2088" w:type="dxa"/>
          </w:tcPr>
          <w:p w14:paraId="1B5E6378" w14:textId="77777777" w:rsidR="00287C66" w:rsidRPr="00CE5911" w:rsidRDefault="00287C66" w:rsidP="00F3711D">
            <w:pPr>
              <w:spacing w:before="120" w:line="264" w:lineRule="auto"/>
            </w:pPr>
          </w:p>
        </w:tc>
      </w:tr>
      <w:tr w:rsidR="00287C66" w:rsidRPr="00CE5911" w14:paraId="4608376D" w14:textId="77777777" w:rsidTr="00F3711D">
        <w:tc>
          <w:tcPr>
            <w:tcW w:w="2015" w:type="dxa"/>
          </w:tcPr>
          <w:p w14:paraId="0C2E148B" w14:textId="77777777" w:rsidR="00287C66" w:rsidRPr="00CE5911" w:rsidRDefault="00287C66" w:rsidP="00F3711D">
            <w:pPr>
              <w:spacing w:before="120" w:line="264" w:lineRule="auto"/>
              <w:rPr>
                <w:b/>
                <w:bCs/>
              </w:rPr>
            </w:pPr>
          </w:p>
        </w:tc>
        <w:tc>
          <w:tcPr>
            <w:tcW w:w="2436" w:type="dxa"/>
          </w:tcPr>
          <w:p w14:paraId="5ED6C8F9" w14:textId="77777777" w:rsidR="00287C66" w:rsidRPr="00CE5911" w:rsidRDefault="00287C66" w:rsidP="00F3711D">
            <w:pPr>
              <w:spacing w:before="120" w:line="264" w:lineRule="auto"/>
              <w:rPr>
                <w:b/>
                <w:bCs/>
              </w:rPr>
            </w:pPr>
            <w:r w:rsidRPr="00CE5911">
              <w:rPr>
                <w:b/>
                <w:bCs/>
              </w:rPr>
              <w:t>Methods</w:t>
            </w:r>
          </w:p>
        </w:tc>
        <w:tc>
          <w:tcPr>
            <w:tcW w:w="2091" w:type="dxa"/>
          </w:tcPr>
          <w:p w14:paraId="70E8E64D" w14:textId="77777777" w:rsidR="00287C66" w:rsidRPr="00CE5911" w:rsidRDefault="00287C66" w:rsidP="00F3711D">
            <w:pPr>
              <w:spacing w:before="120" w:line="264" w:lineRule="auto"/>
              <w:rPr>
                <w:b/>
                <w:bCs/>
              </w:rPr>
            </w:pPr>
            <w:r w:rsidRPr="00CE5911">
              <w:rPr>
                <w:b/>
                <w:bCs/>
              </w:rPr>
              <w:t>Purpose</w:t>
            </w:r>
          </w:p>
        </w:tc>
        <w:tc>
          <w:tcPr>
            <w:tcW w:w="2088" w:type="dxa"/>
          </w:tcPr>
          <w:p w14:paraId="31D7FCC1" w14:textId="77777777" w:rsidR="00287C66" w:rsidRPr="00CE5911" w:rsidRDefault="00287C66" w:rsidP="00F3711D">
            <w:pPr>
              <w:spacing w:before="120" w:line="264" w:lineRule="auto"/>
              <w:rPr>
                <w:b/>
                <w:bCs/>
              </w:rPr>
            </w:pPr>
          </w:p>
        </w:tc>
      </w:tr>
      <w:tr w:rsidR="00287C66" w:rsidRPr="00CE5911" w14:paraId="59AE7F04" w14:textId="77777777" w:rsidTr="00F3711D">
        <w:tc>
          <w:tcPr>
            <w:tcW w:w="2015" w:type="dxa"/>
          </w:tcPr>
          <w:p w14:paraId="44433D18" w14:textId="77777777" w:rsidR="00287C66" w:rsidRPr="00CE5911" w:rsidRDefault="00287C66" w:rsidP="00F3711D">
            <w:pPr>
              <w:spacing w:before="120" w:line="264" w:lineRule="auto"/>
            </w:pPr>
          </w:p>
        </w:tc>
        <w:tc>
          <w:tcPr>
            <w:tcW w:w="2436" w:type="dxa"/>
          </w:tcPr>
          <w:p w14:paraId="628B9C28" w14:textId="77777777" w:rsidR="00287C66" w:rsidRPr="00CE5911" w:rsidRDefault="00287C66" w:rsidP="00F3711D">
            <w:pPr>
              <w:spacing w:before="120" w:line="264" w:lineRule="auto"/>
            </w:pPr>
            <w:r w:rsidRPr="00CE5911">
              <w:t>Setters and Getters</w:t>
            </w:r>
          </w:p>
        </w:tc>
        <w:tc>
          <w:tcPr>
            <w:tcW w:w="2091" w:type="dxa"/>
          </w:tcPr>
          <w:p w14:paraId="20F28D97" w14:textId="77777777" w:rsidR="00287C66" w:rsidRPr="00CE5911" w:rsidRDefault="00287C66" w:rsidP="00F3711D">
            <w:pPr>
              <w:spacing w:before="120" w:line="264" w:lineRule="auto"/>
            </w:pPr>
            <w:r w:rsidRPr="00CE5911">
              <w:t>Encapsulation</w:t>
            </w:r>
          </w:p>
        </w:tc>
        <w:tc>
          <w:tcPr>
            <w:tcW w:w="2088" w:type="dxa"/>
          </w:tcPr>
          <w:p w14:paraId="142E9248" w14:textId="77777777" w:rsidR="00287C66" w:rsidRPr="00CE5911" w:rsidRDefault="00287C66" w:rsidP="00F3711D">
            <w:pPr>
              <w:spacing w:before="120" w:line="264" w:lineRule="auto"/>
            </w:pPr>
          </w:p>
        </w:tc>
      </w:tr>
      <w:tr w:rsidR="00287C66" w:rsidRPr="00CE5911" w14:paraId="5BB94F9C" w14:textId="77777777" w:rsidTr="00F3711D">
        <w:tc>
          <w:tcPr>
            <w:tcW w:w="2015" w:type="dxa"/>
          </w:tcPr>
          <w:p w14:paraId="164B9266" w14:textId="77777777" w:rsidR="00287C66" w:rsidRPr="00CE5911" w:rsidRDefault="00287C66" w:rsidP="00F3711D">
            <w:pPr>
              <w:spacing w:before="120" w:line="264" w:lineRule="auto"/>
            </w:pPr>
          </w:p>
        </w:tc>
        <w:tc>
          <w:tcPr>
            <w:tcW w:w="2436" w:type="dxa"/>
          </w:tcPr>
          <w:p w14:paraId="6C3C13A4" w14:textId="77777777" w:rsidR="00287C66" w:rsidRPr="00CE5911" w:rsidRDefault="00287C66" w:rsidP="00F3711D">
            <w:pPr>
              <w:spacing w:before="120" w:line="264" w:lineRule="auto"/>
            </w:pPr>
            <w:proofErr w:type="spellStart"/>
            <w:r w:rsidRPr="00CE5911">
              <w:t>addReview</w:t>
            </w:r>
            <w:proofErr w:type="spellEnd"/>
          </w:p>
        </w:tc>
        <w:tc>
          <w:tcPr>
            <w:tcW w:w="2091" w:type="dxa"/>
          </w:tcPr>
          <w:p w14:paraId="57CA6A72" w14:textId="77777777" w:rsidR="00287C66" w:rsidRPr="00CE5911" w:rsidRDefault="00287C66" w:rsidP="00F3711D">
            <w:pPr>
              <w:spacing w:before="120" w:line="264" w:lineRule="auto"/>
            </w:pPr>
            <w:r w:rsidRPr="00CE5911">
              <w:t>Allows you to add review to the restaurant</w:t>
            </w:r>
          </w:p>
        </w:tc>
        <w:tc>
          <w:tcPr>
            <w:tcW w:w="2088" w:type="dxa"/>
          </w:tcPr>
          <w:p w14:paraId="0B627899" w14:textId="77777777" w:rsidR="00287C66" w:rsidRPr="00CE5911" w:rsidRDefault="00287C66" w:rsidP="00F3711D">
            <w:pPr>
              <w:spacing w:before="120" w:line="264" w:lineRule="auto"/>
            </w:pPr>
          </w:p>
        </w:tc>
      </w:tr>
      <w:tr w:rsidR="00287C66" w:rsidRPr="00CE5911" w14:paraId="61B84AA9" w14:textId="77777777" w:rsidTr="00F3711D">
        <w:tc>
          <w:tcPr>
            <w:tcW w:w="2015" w:type="dxa"/>
          </w:tcPr>
          <w:p w14:paraId="6F2FFF31" w14:textId="77777777" w:rsidR="00287C66" w:rsidRPr="00CE5911" w:rsidRDefault="00287C66" w:rsidP="00F3711D">
            <w:pPr>
              <w:spacing w:before="120" w:line="264" w:lineRule="auto"/>
            </w:pPr>
          </w:p>
        </w:tc>
        <w:tc>
          <w:tcPr>
            <w:tcW w:w="2436" w:type="dxa"/>
          </w:tcPr>
          <w:p w14:paraId="1F5DEDBE" w14:textId="77777777" w:rsidR="00287C66" w:rsidRPr="00CE5911" w:rsidRDefault="00287C66" w:rsidP="00F3711D">
            <w:pPr>
              <w:spacing w:before="120" w:line="264" w:lineRule="auto"/>
            </w:pPr>
            <w:proofErr w:type="spellStart"/>
            <w:r w:rsidRPr="00CE5911">
              <w:t>averageRating</w:t>
            </w:r>
            <w:proofErr w:type="spellEnd"/>
          </w:p>
        </w:tc>
        <w:tc>
          <w:tcPr>
            <w:tcW w:w="2091" w:type="dxa"/>
          </w:tcPr>
          <w:p w14:paraId="71765E13" w14:textId="77777777" w:rsidR="00287C66" w:rsidRPr="00CE5911" w:rsidRDefault="00287C66" w:rsidP="00F3711D">
            <w:pPr>
              <w:spacing w:before="120" w:line="264" w:lineRule="auto"/>
            </w:pPr>
            <w:r w:rsidRPr="00CE5911">
              <w:t>Finds the average rating of the restaurant.</w:t>
            </w:r>
          </w:p>
        </w:tc>
        <w:tc>
          <w:tcPr>
            <w:tcW w:w="2088" w:type="dxa"/>
          </w:tcPr>
          <w:p w14:paraId="6503E6C0" w14:textId="77777777" w:rsidR="00287C66" w:rsidRPr="00CE5911" w:rsidRDefault="00287C66" w:rsidP="00F3711D">
            <w:pPr>
              <w:spacing w:before="120" w:line="264" w:lineRule="auto"/>
            </w:pPr>
          </w:p>
        </w:tc>
      </w:tr>
      <w:tr w:rsidR="00287C66" w:rsidRPr="00CE5911" w14:paraId="133EDF64" w14:textId="77777777" w:rsidTr="00F3711D">
        <w:tc>
          <w:tcPr>
            <w:tcW w:w="2015" w:type="dxa"/>
          </w:tcPr>
          <w:p w14:paraId="76151959" w14:textId="77777777" w:rsidR="00287C66" w:rsidRPr="00CE5911" w:rsidRDefault="00287C66" w:rsidP="00F3711D">
            <w:pPr>
              <w:spacing w:before="120" w:line="264" w:lineRule="auto"/>
            </w:pPr>
          </w:p>
        </w:tc>
        <w:tc>
          <w:tcPr>
            <w:tcW w:w="2436" w:type="dxa"/>
          </w:tcPr>
          <w:p w14:paraId="227A5103" w14:textId="77777777" w:rsidR="00287C66" w:rsidRPr="00CE5911" w:rsidRDefault="00287C66" w:rsidP="00F3711D">
            <w:pPr>
              <w:spacing w:before="120" w:line="264" w:lineRule="auto"/>
            </w:pPr>
            <w:proofErr w:type="spellStart"/>
            <w:r w:rsidRPr="00CE5911">
              <w:t>createIterator</w:t>
            </w:r>
            <w:proofErr w:type="spellEnd"/>
            <w:r w:rsidRPr="00CE5911">
              <w:t>: Iterator</w:t>
            </w:r>
          </w:p>
        </w:tc>
        <w:tc>
          <w:tcPr>
            <w:tcW w:w="2091" w:type="dxa"/>
          </w:tcPr>
          <w:p w14:paraId="4982A64C" w14:textId="77777777" w:rsidR="00287C66" w:rsidRPr="00CE5911" w:rsidRDefault="00287C66" w:rsidP="00F3711D">
            <w:pPr>
              <w:spacing w:before="120" w:line="264" w:lineRule="auto"/>
            </w:pPr>
            <w:r w:rsidRPr="00CE5911">
              <w:t>Creates an iterator of so we can iterate through the reviews.</w:t>
            </w:r>
          </w:p>
        </w:tc>
        <w:tc>
          <w:tcPr>
            <w:tcW w:w="2088" w:type="dxa"/>
          </w:tcPr>
          <w:p w14:paraId="34329304" w14:textId="77777777" w:rsidR="00287C66" w:rsidRPr="00CE5911" w:rsidRDefault="00287C66" w:rsidP="00F3711D">
            <w:pPr>
              <w:spacing w:before="120" w:line="264" w:lineRule="auto"/>
            </w:pPr>
          </w:p>
        </w:tc>
      </w:tr>
      <w:tr w:rsidR="00287C66" w:rsidRPr="00CE5911" w14:paraId="6A482FD6" w14:textId="77777777" w:rsidTr="00F3711D">
        <w:tc>
          <w:tcPr>
            <w:tcW w:w="2015" w:type="dxa"/>
          </w:tcPr>
          <w:p w14:paraId="6E0CB81F" w14:textId="77777777" w:rsidR="00287C66" w:rsidRPr="00CE5911" w:rsidRDefault="00287C66" w:rsidP="00F3711D">
            <w:pPr>
              <w:spacing w:before="120" w:line="264" w:lineRule="auto"/>
            </w:pPr>
          </w:p>
        </w:tc>
        <w:tc>
          <w:tcPr>
            <w:tcW w:w="2436" w:type="dxa"/>
          </w:tcPr>
          <w:p w14:paraId="79007153" w14:textId="77777777" w:rsidR="00287C66" w:rsidRPr="00CE5911" w:rsidRDefault="00287C66" w:rsidP="00F3711D">
            <w:pPr>
              <w:spacing w:before="120" w:line="264" w:lineRule="auto"/>
            </w:pPr>
            <w:proofErr w:type="spellStart"/>
            <w:r w:rsidRPr="00CE5911">
              <w:t>displayDetails</w:t>
            </w:r>
            <w:proofErr w:type="spellEnd"/>
          </w:p>
        </w:tc>
        <w:tc>
          <w:tcPr>
            <w:tcW w:w="2091" w:type="dxa"/>
          </w:tcPr>
          <w:p w14:paraId="210864EE" w14:textId="77777777" w:rsidR="00287C66" w:rsidRPr="00CE5911" w:rsidRDefault="00287C66" w:rsidP="00F3711D">
            <w:pPr>
              <w:spacing w:before="120" w:line="264" w:lineRule="auto"/>
            </w:pPr>
            <w:r w:rsidRPr="00CE5911">
              <w:t>Display all the details of the user</w:t>
            </w:r>
          </w:p>
        </w:tc>
        <w:tc>
          <w:tcPr>
            <w:tcW w:w="2088" w:type="dxa"/>
          </w:tcPr>
          <w:p w14:paraId="5A14C7F7" w14:textId="77777777" w:rsidR="00287C66" w:rsidRPr="00CE5911" w:rsidRDefault="00287C66" w:rsidP="00F3711D">
            <w:pPr>
              <w:spacing w:before="120" w:line="264" w:lineRule="auto"/>
            </w:pPr>
          </w:p>
        </w:tc>
      </w:tr>
    </w:tbl>
    <w:p w14:paraId="6E600E2A" w14:textId="77777777" w:rsidR="00287C66" w:rsidRPr="00CE5911" w:rsidRDefault="00287C66" w:rsidP="00287C66">
      <w:pPr>
        <w:spacing w:after="0"/>
      </w:pPr>
    </w:p>
    <w:p w14:paraId="760C50E6" w14:textId="77777777" w:rsidR="00287C66" w:rsidRPr="00CE5911" w:rsidRDefault="00287C66" w:rsidP="00287C66">
      <w:pPr>
        <w:spacing w:after="0"/>
      </w:pPr>
    </w:p>
    <w:tbl>
      <w:tblPr>
        <w:tblStyle w:val="TableGrid"/>
        <w:tblW w:w="0" w:type="auto"/>
        <w:tblLook w:val="04A0" w:firstRow="1" w:lastRow="0" w:firstColumn="1" w:lastColumn="0" w:noHBand="0" w:noVBand="1"/>
      </w:tblPr>
      <w:tblGrid>
        <w:gridCol w:w="2123"/>
        <w:gridCol w:w="2250"/>
        <w:gridCol w:w="2139"/>
        <w:gridCol w:w="2118"/>
      </w:tblGrid>
      <w:tr w:rsidR="00287C66" w:rsidRPr="00CE5911" w14:paraId="02E4D39C" w14:textId="77777777" w:rsidTr="00F3711D">
        <w:tc>
          <w:tcPr>
            <w:tcW w:w="2254" w:type="dxa"/>
          </w:tcPr>
          <w:p w14:paraId="51887A45" w14:textId="77777777" w:rsidR="00287C66" w:rsidRPr="00CE5911" w:rsidRDefault="00287C66" w:rsidP="00F3711D">
            <w:pPr>
              <w:spacing w:before="120" w:line="264" w:lineRule="auto"/>
              <w:rPr>
                <w:b/>
                <w:bCs/>
              </w:rPr>
            </w:pPr>
            <w:r w:rsidRPr="00CE5911">
              <w:rPr>
                <w:b/>
                <w:bCs/>
              </w:rPr>
              <w:t>Class</w:t>
            </w:r>
          </w:p>
        </w:tc>
        <w:tc>
          <w:tcPr>
            <w:tcW w:w="2254" w:type="dxa"/>
          </w:tcPr>
          <w:p w14:paraId="7BC78680" w14:textId="77777777" w:rsidR="00287C66" w:rsidRPr="00CE5911" w:rsidRDefault="00287C66" w:rsidP="00F3711D">
            <w:pPr>
              <w:spacing w:before="120" w:line="264" w:lineRule="auto"/>
              <w:rPr>
                <w:b/>
                <w:bCs/>
              </w:rPr>
            </w:pPr>
            <w:r w:rsidRPr="00CE5911">
              <w:rPr>
                <w:b/>
                <w:bCs/>
              </w:rPr>
              <w:t>Attributes</w:t>
            </w:r>
          </w:p>
        </w:tc>
        <w:tc>
          <w:tcPr>
            <w:tcW w:w="2254" w:type="dxa"/>
          </w:tcPr>
          <w:p w14:paraId="307FC9BF" w14:textId="77777777" w:rsidR="00287C66" w:rsidRPr="00CE5911" w:rsidRDefault="00287C66" w:rsidP="00F3711D">
            <w:pPr>
              <w:spacing w:before="120" w:line="264" w:lineRule="auto"/>
              <w:rPr>
                <w:b/>
                <w:bCs/>
              </w:rPr>
            </w:pPr>
            <w:r w:rsidRPr="00CE5911">
              <w:rPr>
                <w:b/>
                <w:bCs/>
              </w:rPr>
              <w:t>Purpose</w:t>
            </w:r>
          </w:p>
        </w:tc>
        <w:tc>
          <w:tcPr>
            <w:tcW w:w="2254" w:type="dxa"/>
          </w:tcPr>
          <w:p w14:paraId="316B77EF" w14:textId="77777777" w:rsidR="00287C66" w:rsidRPr="00CE5911" w:rsidRDefault="00287C66" w:rsidP="00F3711D">
            <w:pPr>
              <w:spacing w:before="120" w:line="264" w:lineRule="auto"/>
              <w:rPr>
                <w:b/>
                <w:bCs/>
              </w:rPr>
            </w:pPr>
            <w:r w:rsidRPr="00CE5911">
              <w:rPr>
                <w:b/>
                <w:bCs/>
              </w:rPr>
              <w:t>Example</w:t>
            </w:r>
          </w:p>
        </w:tc>
      </w:tr>
      <w:tr w:rsidR="00287C66" w:rsidRPr="00CE5911" w14:paraId="7DAB2B1B" w14:textId="77777777" w:rsidTr="00F3711D">
        <w:tc>
          <w:tcPr>
            <w:tcW w:w="2254" w:type="dxa"/>
          </w:tcPr>
          <w:p w14:paraId="1F96BB99" w14:textId="77777777" w:rsidR="00287C66" w:rsidRPr="00CE5911" w:rsidRDefault="00287C66" w:rsidP="00F3711D">
            <w:pPr>
              <w:spacing w:before="120" w:line="264" w:lineRule="auto"/>
            </w:pPr>
            <w:proofErr w:type="spellStart"/>
            <w:r w:rsidRPr="00CE5911">
              <w:t>reviewEat</w:t>
            </w:r>
            <w:proofErr w:type="spellEnd"/>
          </w:p>
        </w:tc>
        <w:tc>
          <w:tcPr>
            <w:tcW w:w="2254" w:type="dxa"/>
          </w:tcPr>
          <w:p w14:paraId="74A7B1B3" w14:textId="77777777" w:rsidR="00287C66" w:rsidRPr="00CE5911" w:rsidRDefault="00287C66" w:rsidP="00F3711D">
            <w:pPr>
              <w:spacing w:before="120" w:line="264" w:lineRule="auto"/>
            </w:pPr>
            <w:r w:rsidRPr="00CE5911">
              <w:t xml:space="preserve">restaurants: </w:t>
            </w:r>
            <w:proofErr w:type="spellStart"/>
            <w:r w:rsidRPr="00CE5911">
              <w:t>TreeSet</w:t>
            </w:r>
            <w:proofErr w:type="spellEnd"/>
            <w:r w:rsidRPr="00CE5911">
              <w:t>&lt;Restaurant&gt;</w:t>
            </w:r>
          </w:p>
        </w:tc>
        <w:tc>
          <w:tcPr>
            <w:tcW w:w="2254" w:type="dxa"/>
          </w:tcPr>
          <w:p w14:paraId="60591E0E" w14:textId="77777777" w:rsidR="00287C66" w:rsidRPr="00CE5911" w:rsidRDefault="00287C66" w:rsidP="00F3711D">
            <w:pPr>
              <w:spacing w:before="120" w:line="264" w:lineRule="auto"/>
            </w:pPr>
            <w:r w:rsidRPr="00CE5911">
              <w:t>Stores collection of restaurants in a binary tree.</w:t>
            </w:r>
          </w:p>
        </w:tc>
        <w:tc>
          <w:tcPr>
            <w:tcW w:w="2254" w:type="dxa"/>
          </w:tcPr>
          <w:p w14:paraId="55E2ED01" w14:textId="77777777" w:rsidR="00287C66" w:rsidRPr="00CE5911" w:rsidRDefault="00287C66" w:rsidP="00F3711D">
            <w:pPr>
              <w:spacing w:before="120" w:line="264" w:lineRule="auto"/>
            </w:pPr>
          </w:p>
        </w:tc>
      </w:tr>
      <w:tr w:rsidR="00287C66" w:rsidRPr="00CE5911" w14:paraId="4B6140FD" w14:textId="77777777" w:rsidTr="00F3711D">
        <w:tc>
          <w:tcPr>
            <w:tcW w:w="2254" w:type="dxa"/>
          </w:tcPr>
          <w:p w14:paraId="2AA1B2A8" w14:textId="77777777" w:rsidR="00287C66" w:rsidRPr="00CE5911" w:rsidRDefault="00287C66" w:rsidP="00F3711D">
            <w:pPr>
              <w:spacing w:before="120" w:line="264" w:lineRule="auto"/>
              <w:rPr>
                <w:b/>
                <w:bCs/>
              </w:rPr>
            </w:pPr>
          </w:p>
        </w:tc>
        <w:tc>
          <w:tcPr>
            <w:tcW w:w="2254" w:type="dxa"/>
          </w:tcPr>
          <w:p w14:paraId="184F96A6" w14:textId="77777777" w:rsidR="00287C66" w:rsidRPr="00CE5911" w:rsidRDefault="00287C66" w:rsidP="00F3711D">
            <w:pPr>
              <w:spacing w:before="120" w:line="264" w:lineRule="auto"/>
              <w:rPr>
                <w:b/>
                <w:bCs/>
              </w:rPr>
            </w:pPr>
            <w:r w:rsidRPr="00CE5911">
              <w:rPr>
                <w:b/>
                <w:bCs/>
              </w:rPr>
              <w:t>Methods</w:t>
            </w:r>
          </w:p>
        </w:tc>
        <w:tc>
          <w:tcPr>
            <w:tcW w:w="2254" w:type="dxa"/>
          </w:tcPr>
          <w:p w14:paraId="405319F3" w14:textId="77777777" w:rsidR="00287C66" w:rsidRPr="00CE5911" w:rsidRDefault="00287C66" w:rsidP="00F3711D">
            <w:pPr>
              <w:spacing w:before="120" w:line="264" w:lineRule="auto"/>
              <w:rPr>
                <w:b/>
                <w:bCs/>
              </w:rPr>
            </w:pPr>
            <w:r w:rsidRPr="00CE5911">
              <w:rPr>
                <w:b/>
                <w:bCs/>
              </w:rPr>
              <w:t>Purpose</w:t>
            </w:r>
          </w:p>
        </w:tc>
        <w:tc>
          <w:tcPr>
            <w:tcW w:w="2254" w:type="dxa"/>
          </w:tcPr>
          <w:p w14:paraId="4F17493B" w14:textId="77777777" w:rsidR="00287C66" w:rsidRPr="00CE5911" w:rsidRDefault="00287C66" w:rsidP="00F3711D">
            <w:pPr>
              <w:spacing w:before="120" w:line="264" w:lineRule="auto"/>
              <w:rPr>
                <w:b/>
                <w:bCs/>
              </w:rPr>
            </w:pPr>
          </w:p>
        </w:tc>
      </w:tr>
      <w:tr w:rsidR="00287C66" w:rsidRPr="00CE5911" w14:paraId="24E9FB6F" w14:textId="77777777" w:rsidTr="00F3711D">
        <w:tc>
          <w:tcPr>
            <w:tcW w:w="2254" w:type="dxa"/>
          </w:tcPr>
          <w:p w14:paraId="6D06FA9B" w14:textId="77777777" w:rsidR="00287C66" w:rsidRPr="00CE5911" w:rsidRDefault="00287C66" w:rsidP="00F3711D">
            <w:pPr>
              <w:spacing w:before="120" w:line="264" w:lineRule="auto"/>
              <w:rPr>
                <w:b/>
                <w:bCs/>
              </w:rPr>
            </w:pPr>
          </w:p>
        </w:tc>
        <w:tc>
          <w:tcPr>
            <w:tcW w:w="2254" w:type="dxa"/>
          </w:tcPr>
          <w:p w14:paraId="3FC8FE33" w14:textId="77777777" w:rsidR="00287C66" w:rsidRPr="00CE5911" w:rsidRDefault="00287C66" w:rsidP="00F3711D">
            <w:pPr>
              <w:spacing w:before="120" w:line="264" w:lineRule="auto"/>
            </w:pPr>
            <w:proofErr w:type="spellStart"/>
            <w:r w:rsidRPr="00CE5911">
              <w:t>addRestaurant</w:t>
            </w:r>
            <w:proofErr w:type="spellEnd"/>
            <w:r w:rsidRPr="00CE5911">
              <w:t xml:space="preserve"> (Restaurant rest)</w:t>
            </w:r>
          </w:p>
        </w:tc>
        <w:tc>
          <w:tcPr>
            <w:tcW w:w="2254" w:type="dxa"/>
          </w:tcPr>
          <w:p w14:paraId="1CCCC7F7" w14:textId="77777777" w:rsidR="00287C66" w:rsidRPr="00CE5911" w:rsidRDefault="00287C66" w:rsidP="00F3711D">
            <w:pPr>
              <w:spacing w:before="120" w:line="264" w:lineRule="auto"/>
            </w:pPr>
            <w:r w:rsidRPr="00CE5911">
              <w:t xml:space="preserve">Allows to add restaurant to the collection </w:t>
            </w:r>
            <w:proofErr w:type="spellStart"/>
            <w:r w:rsidRPr="00CE5911">
              <w:t>restuarants</w:t>
            </w:r>
            <w:proofErr w:type="spellEnd"/>
          </w:p>
        </w:tc>
        <w:tc>
          <w:tcPr>
            <w:tcW w:w="2254" w:type="dxa"/>
          </w:tcPr>
          <w:p w14:paraId="7720159C" w14:textId="77777777" w:rsidR="00287C66" w:rsidRPr="00CE5911" w:rsidRDefault="00287C66" w:rsidP="00F3711D">
            <w:pPr>
              <w:spacing w:before="120" w:line="264" w:lineRule="auto"/>
              <w:rPr>
                <w:b/>
                <w:bCs/>
              </w:rPr>
            </w:pPr>
          </w:p>
        </w:tc>
      </w:tr>
      <w:tr w:rsidR="00287C66" w:rsidRPr="00CE5911" w14:paraId="3DE68ECC" w14:textId="77777777" w:rsidTr="00F3711D">
        <w:tc>
          <w:tcPr>
            <w:tcW w:w="2254" w:type="dxa"/>
          </w:tcPr>
          <w:p w14:paraId="3F5F8B3F" w14:textId="77777777" w:rsidR="00287C66" w:rsidRPr="00CE5911" w:rsidRDefault="00287C66" w:rsidP="00F3711D">
            <w:pPr>
              <w:spacing w:before="120" w:line="264" w:lineRule="auto"/>
              <w:rPr>
                <w:b/>
                <w:bCs/>
              </w:rPr>
            </w:pPr>
          </w:p>
        </w:tc>
        <w:tc>
          <w:tcPr>
            <w:tcW w:w="2254" w:type="dxa"/>
          </w:tcPr>
          <w:p w14:paraId="4F6DB306" w14:textId="77777777" w:rsidR="00287C66" w:rsidRPr="00CE5911" w:rsidRDefault="00287C66" w:rsidP="00F3711D">
            <w:pPr>
              <w:spacing w:before="120" w:line="264" w:lineRule="auto"/>
            </w:pPr>
            <w:proofErr w:type="spellStart"/>
            <w:r w:rsidRPr="00CE5911">
              <w:t>removeRestaurant</w:t>
            </w:r>
            <w:proofErr w:type="spellEnd"/>
            <w:r w:rsidRPr="00CE5911">
              <w:t xml:space="preserve"> (Restaurant rest)</w:t>
            </w:r>
          </w:p>
        </w:tc>
        <w:tc>
          <w:tcPr>
            <w:tcW w:w="2254" w:type="dxa"/>
          </w:tcPr>
          <w:p w14:paraId="3E79BD6E" w14:textId="77777777" w:rsidR="00287C66" w:rsidRPr="00CE5911" w:rsidRDefault="00287C66" w:rsidP="00F3711D">
            <w:pPr>
              <w:spacing w:before="120" w:line="264" w:lineRule="auto"/>
            </w:pPr>
            <w:r w:rsidRPr="00CE5911">
              <w:t>Allows to delete restaurant from the collection restaurants</w:t>
            </w:r>
          </w:p>
        </w:tc>
        <w:tc>
          <w:tcPr>
            <w:tcW w:w="2254" w:type="dxa"/>
          </w:tcPr>
          <w:p w14:paraId="5F64ED0A" w14:textId="77777777" w:rsidR="00287C66" w:rsidRPr="00CE5911" w:rsidRDefault="00287C66" w:rsidP="00F3711D">
            <w:pPr>
              <w:spacing w:before="120" w:line="264" w:lineRule="auto"/>
              <w:rPr>
                <w:b/>
                <w:bCs/>
              </w:rPr>
            </w:pPr>
          </w:p>
        </w:tc>
      </w:tr>
      <w:tr w:rsidR="00287C66" w:rsidRPr="00CE5911" w14:paraId="560195BC" w14:textId="77777777" w:rsidTr="00F3711D">
        <w:tc>
          <w:tcPr>
            <w:tcW w:w="2254" w:type="dxa"/>
          </w:tcPr>
          <w:p w14:paraId="5100ECBE" w14:textId="77777777" w:rsidR="00287C66" w:rsidRPr="00CE5911" w:rsidRDefault="00287C66" w:rsidP="00F3711D">
            <w:pPr>
              <w:spacing w:before="120" w:line="264" w:lineRule="auto"/>
              <w:rPr>
                <w:b/>
                <w:bCs/>
              </w:rPr>
            </w:pPr>
          </w:p>
        </w:tc>
        <w:tc>
          <w:tcPr>
            <w:tcW w:w="2254" w:type="dxa"/>
          </w:tcPr>
          <w:p w14:paraId="2B871D8D" w14:textId="77777777" w:rsidR="00287C66" w:rsidRPr="00CE5911" w:rsidRDefault="00287C66" w:rsidP="00F3711D">
            <w:pPr>
              <w:spacing w:before="120" w:line="264" w:lineRule="auto"/>
            </w:pPr>
            <w:proofErr w:type="spellStart"/>
            <w:r w:rsidRPr="00CE5911">
              <w:t>searchRestaurant</w:t>
            </w:r>
            <w:proofErr w:type="spellEnd"/>
            <w:r w:rsidRPr="00CE5911">
              <w:t xml:space="preserve"> (Restaurants rest)</w:t>
            </w:r>
          </w:p>
        </w:tc>
        <w:tc>
          <w:tcPr>
            <w:tcW w:w="2254" w:type="dxa"/>
          </w:tcPr>
          <w:p w14:paraId="79856C9B" w14:textId="77777777" w:rsidR="00287C66" w:rsidRPr="00CE5911" w:rsidRDefault="00287C66" w:rsidP="00F3711D">
            <w:pPr>
              <w:spacing w:before="120" w:line="264" w:lineRule="auto"/>
            </w:pPr>
            <w:r w:rsidRPr="00CE5911">
              <w:t>Allow to search restaurant from the collection</w:t>
            </w:r>
          </w:p>
        </w:tc>
        <w:tc>
          <w:tcPr>
            <w:tcW w:w="2254" w:type="dxa"/>
          </w:tcPr>
          <w:p w14:paraId="0EA473F7" w14:textId="77777777" w:rsidR="00287C66" w:rsidRPr="00CE5911" w:rsidRDefault="00287C66" w:rsidP="00F3711D">
            <w:pPr>
              <w:spacing w:before="120" w:line="264" w:lineRule="auto"/>
              <w:rPr>
                <w:b/>
                <w:bCs/>
              </w:rPr>
            </w:pPr>
          </w:p>
        </w:tc>
      </w:tr>
    </w:tbl>
    <w:p w14:paraId="15DA2052" w14:textId="77777777" w:rsidR="00287C66" w:rsidRPr="00CE5911" w:rsidRDefault="00287C66" w:rsidP="00287C66">
      <w:pPr>
        <w:spacing w:after="0"/>
      </w:pPr>
    </w:p>
    <w:tbl>
      <w:tblPr>
        <w:tblStyle w:val="TableGrid"/>
        <w:tblW w:w="0" w:type="auto"/>
        <w:tblLook w:val="04A0" w:firstRow="1" w:lastRow="0" w:firstColumn="1" w:lastColumn="0" w:noHBand="0" w:noVBand="1"/>
      </w:tblPr>
      <w:tblGrid>
        <w:gridCol w:w="2690"/>
        <w:gridCol w:w="1806"/>
        <w:gridCol w:w="1971"/>
        <w:gridCol w:w="2163"/>
      </w:tblGrid>
      <w:tr w:rsidR="00287C66" w:rsidRPr="00CE5911" w14:paraId="6A0CEFDA" w14:textId="77777777" w:rsidTr="00F3711D">
        <w:tc>
          <w:tcPr>
            <w:tcW w:w="1010" w:type="dxa"/>
          </w:tcPr>
          <w:p w14:paraId="6C16A727" w14:textId="77777777" w:rsidR="00287C66" w:rsidRPr="00CE5911" w:rsidRDefault="00287C66" w:rsidP="00F3711D">
            <w:pPr>
              <w:spacing w:before="120" w:line="264" w:lineRule="auto"/>
              <w:rPr>
                <w:b/>
                <w:bCs/>
              </w:rPr>
            </w:pPr>
            <w:r w:rsidRPr="00CE5911">
              <w:rPr>
                <w:b/>
                <w:bCs/>
              </w:rPr>
              <w:t>Class</w:t>
            </w:r>
          </w:p>
        </w:tc>
        <w:tc>
          <w:tcPr>
            <w:tcW w:w="2246" w:type="dxa"/>
          </w:tcPr>
          <w:p w14:paraId="3C177A4E" w14:textId="77777777" w:rsidR="00287C66" w:rsidRPr="00CE5911" w:rsidRDefault="00287C66" w:rsidP="00F3711D">
            <w:pPr>
              <w:spacing w:before="120" w:line="264" w:lineRule="auto"/>
              <w:rPr>
                <w:b/>
                <w:bCs/>
              </w:rPr>
            </w:pPr>
            <w:r w:rsidRPr="00CE5911">
              <w:rPr>
                <w:b/>
                <w:bCs/>
              </w:rPr>
              <w:t>Attributes</w:t>
            </w:r>
          </w:p>
        </w:tc>
        <w:tc>
          <w:tcPr>
            <w:tcW w:w="2720" w:type="dxa"/>
          </w:tcPr>
          <w:p w14:paraId="6BBBD4FB" w14:textId="77777777" w:rsidR="00287C66" w:rsidRPr="00CE5911" w:rsidRDefault="00287C66" w:rsidP="00F3711D">
            <w:pPr>
              <w:spacing w:before="120" w:line="264" w:lineRule="auto"/>
              <w:rPr>
                <w:b/>
                <w:bCs/>
              </w:rPr>
            </w:pPr>
            <w:r w:rsidRPr="00CE5911">
              <w:rPr>
                <w:b/>
                <w:bCs/>
              </w:rPr>
              <w:t>Purpose</w:t>
            </w:r>
          </w:p>
        </w:tc>
        <w:tc>
          <w:tcPr>
            <w:tcW w:w="3040" w:type="dxa"/>
          </w:tcPr>
          <w:p w14:paraId="1FE68870" w14:textId="77777777" w:rsidR="00287C66" w:rsidRPr="00CE5911" w:rsidRDefault="00287C66" w:rsidP="00F3711D">
            <w:pPr>
              <w:spacing w:before="120" w:line="264" w:lineRule="auto"/>
              <w:rPr>
                <w:b/>
                <w:bCs/>
              </w:rPr>
            </w:pPr>
            <w:r w:rsidRPr="00CE5911">
              <w:rPr>
                <w:b/>
                <w:bCs/>
              </w:rPr>
              <w:t>Example</w:t>
            </w:r>
          </w:p>
        </w:tc>
      </w:tr>
      <w:tr w:rsidR="00287C66" w:rsidRPr="00CE5911" w14:paraId="5FB6CD4A" w14:textId="77777777" w:rsidTr="00F3711D">
        <w:tc>
          <w:tcPr>
            <w:tcW w:w="1010" w:type="dxa"/>
          </w:tcPr>
          <w:p w14:paraId="0D5A5CC2" w14:textId="77777777" w:rsidR="00287C66" w:rsidRPr="00CE5911" w:rsidRDefault="00287C66" w:rsidP="00F3711D">
            <w:pPr>
              <w:spacing w:before="120" w:line="264" w:lineRule="auto"/>
            </w:pPr>
            <w:proofErr w:type="spellStart"/>
            <w:r w:rsidRPr="00CE5911">
              <w:lastRenderedPageBreak/>
              <w:t>InputValidationException</w:t>
            </w:r>
            <w:proofErr w:type="spellEnd"/>
            <w:r w:rsidRPr="00CE5911">
              <w:t xml:space="preserve"> {extends Exception}</w:t>
            </w:r>
          </w:p>
        </w:tc>
        <w:tc>
          <w:tcPr>
            <w:tcW w:w="2246" w:type="dxa"/>
          </w:tcPr>
          <w:p w14:paraId="5EA53ACB" w14:textId="77777777" w:rsidR="00287C66" w:rsidRPr="00CE5911" w:rsidRDefault="00287C66" w:rsidP="00F3711D">
            <w:pPr>
              <w:spacing w:before="120" w:line="264" w:lineRule="auto"/>
              <w:rPr>
                <w:b/>
                <w:bCs/>
              </w:rPr>
            </w:pPr>
          </w:p>
        </w:tc>
        <w:tc>
          <w:tcPr>
            <w:tcW w:w="2720" w:type="dxa"/>
          </w:tcPr>
          <w:p w14:paraId="03CD600E" w14:textId="77777777" w:rsidR="00287C66" w:rsidRPr="00CE5911" w:rsidRDefault="00287C66" w:rsidP="00F3711D">
            <w:pPr>
              <w:spacing w:before="120" w:line="264" w:lineRule="auto"/>
              <w:rPr>
                <w:b/>
                <w:bCs/>
              </w:rPr>
            </w:pPr>
          </w:p>
        </w:tc>
        <w:tc>
          <w:tcPr>
            <w:tcW w:w="3040" w:type="dxa"/>
          </w:tcPr>
          <w:p w14:paraId="78EAB88C" w14:textId="77777777" w:rsidR="00287C66" w:rsidRPr="00CE5911" w:rsidRDefault="00287C66" w:rsidP="00F3711D">
            <w:pPr>
              <w:spacing w:before="120" w:line="264" w:lineRule="auto"/>
              <w:rPr>
                <w:b/>
                <w:bCs/>
              </w:rPr>
            </w:pPr>
          </w:p>
        </w:tc>
      </w:tr>
    </w:tbl>
    <w:p w14:paraId="02EE8899" w14:textId="77777777" w:rsidR="00287C66" w:rsidRPr="00CE5911" w:rsidRDefault="00287C66" w:rsidP="00287C66"/>
    <w:p w14:paraId="13FAFA9A" w14:textId="77777777" w:rsidR="00287C66" w:rsidRDefault="00287C66" w:rsidP="00287C66"/>
    <w:p w14:paraId="6317F1D7" w14:textId="77777777" w:rsidR="00287C66" w:rsidRPr="00287C66" w:rsidRDefault="00287C66" w:rsidP="00287C66"/>
    <w:p w14:paraId="273B9D7F" w14:textId="0F10DAD3" w:rsidR="00D124CF" w:rsidRDefault="00D124CF" w:rsidP="00FF02FC">
      <w:pPr>
        <w:pStyle w:val="Heading2"/>
      </w:pPr>
      <w:bookmarkStart w:id="62" w:name="_Toc36752244"/>
      <w:r>
        <w:t>Database Design</w:t>
      </w:r>
      <w:bookmarkEnd w:id="62"/>
    </w:p>
    <w:p w14:paraId="14A778E4" w14:textId="1DD97A4E" w:rsidR="00FF02FC" w:rsidRDefault="000C5832" w:rsidP="00FF02FC">
      <w:r>
        <w:t xml:space="preserve">The data from the software needs organization and we use database for that purpose. But before we go out and construct a database, we need to </w:t>
      </w:r>
      <w:r w:rsidR="00491A06">
        <w:t xml:space="preserve">come up with a model to organize those data. </w:t>
      </w:r>
    </w:p>
    <w:p w14:paraId="3A66233A" w14:textId="36A39670" w:rsidR="00094A9C" w:rsidRDefault="000078D6" w:rsidP="00FF02FC">
      <w:r>
        <w:t>Identified requirements are as follows:</w:t>
      </w:r>
    </w:p>
    <w:p w14:paraId="3CCF1B6F" w14:textId="13FEDF0C" w:rsidR="000078D6" w:rsidRDefault="000078D6" w:rsidP="000078D6">
      <w:pPr>
        <w:pStyle w:val="ListParagraph"/>
        <w:numPr>
          <w:ilvl w:val="0"/>
          <w:numId w:val="30"/>
        </w:numPr>
      </w:pPr>
      <w:r>
        <w:t>The database should store information about users.</w:t>
      </w:r>
    </w:p>
    <w:p w14:paraId="6F965515" w14:textId="33BF9D49" w:rsidR="000078D6" w:rsidRDefault="000078D6" w:rsidP="000078D6">
      <w:pPr>
        <w:pStyle w:val="ListParagraph"/>
        <w:numPr>
          <w:ilvl w:val="0"/>
          <w:numId w:val="30"/>
        </w:numPr>
      </w:pPr>
      <w:r>
        <w:t>The database should store information about restaurants.</w:t>
      </w:r>
    </w:p>
    <w:p w14:paraId="5901CFC3" w14:textId="1D512754" w:rsidR="000078D6" w:rsidRDefault="000078D6" w:rsidP="000078D6">
      <w:pPr>
        <w:pStyle w:val="ListParagraph"/>
        <w:numPr>
          <w:ilvl w:val="0"/>
          <w:numId w:val="30"/>
        </w:numPr>
      </w:pPr>
      <w:r>
        <w:t>The database should store reviews added by the users on res</w:t>
      </w:r>
      <w:r w:rsidR="008E6691">
        <w:t>taurant.</w:t>
      </w:r>
    </w:p>
    <w:p w14:paraId="4D5E9489" w14:textId="765AA54A" w:rsidR="008E6691" w:rsidRDefault="008E6691" w:rsidP="008E6691">
      <w:r>
        <w:t xml:space="preserve">Complying with requirements, </w:t>
      </w:r>
      <w:r w:rsidR="00DD5E07">
        <w:t>following initial entities have been identified:</w:t>
      </w:r>
    </w:p>
    <w:p w14:paraId="02A471D3" w14:textId="77777777" w:rsidR="00600CCA" w:rsidRDefault="00600CCA" w:rsidP="00600CCA">
      <w:pPr>
        <w:keepNext/>
      </w:pPr>
      <w:r w:rsidRPr="00600CCA">
        <w:rPr>
          <w:noProof/>
        </w:rPr>
        <w:drawing>
          <wp:inline distT="0" distB="0" distL="0" distR="0" wp14:anchorId="5D0BF84D" wp14:editId="69C3F07E">
            <wp:extent cx="4113882" cy="2133600"/>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117498" cy="2135476"/>
                    </a:xfrm>
                    <a:prstGeom prst="rect">
                      <a:avLst/>
                    </a:prstGeom>
                    <a:noFill/>
                    <a:ln>
                      <a:noFill/>
                    </a:ln>
                  </pic:spPr>
                </pic:pic>
              </a:graphicData>
            </a:graphic>
          </wp:inline>
        </w:drawing>
      </w:r>
    </w:p>
    <w:p w14:paraId="0E83F761" w14:textId="473288C5" w:rsidR="00DD5E07" w:rsidRPr="00FF02FC" w:rsidRDefault="00600CCA" w:rsidP="00600CCA">
      <w:pPr>
        <w:pStyle w:val="Caption"/>
      </w:pPr>
      <w:r>
        <w:t xml:space="preserve">Figure </w:t>
      </w:r>
      <w:r w:rsidR="004273C1">
        <w:t>5</w:t>
      </w:r>
      <w:r w:rsidR="004273C1">
        <w:noBreakHyphen/>
      </w:r>
      <w:r w:rsidR="004273C1">
        <w:fldChar w:fldCharType="begin"/>
      </w:r>
      <w:r w:rsidR="004273C1">
        <w:instrText xml:space="preserve"> SEQ Figure \* ARABIC \s 1 </w:instrText>
      </w:r>
      <w:r w:rsidR="004273C1">
        <w:fldChar w:fldCharType="separate"/>
      </w:r>
      <w:r w:rsidR="004273C1">
        <w:rPr>
          <w:noProof/>
        </w:rPr>
        <w:t>25</w:t>
      </w:r>
      <w:r w:rsidR="004273C1">
        <w:fldChar w:fldCharType="end"/>
      </w:r>
      <w:r>
        <w:t xml:space="preserve"> Database Design Figure 1</w:t>
      </w:r>
    </w:p>
    <w:p w14:paraId="10BF5FE2" w14:textId="7E699BD1" w:rsidR="001A5FB1" w:rsidRDefault="00600CCA" w:rsidP="001A5FB1">
      <w:r>
        <w:t xml:space="preserve">The attributes </w:t>
      </w:r>
      <w:r w:rsidR="003A4AD7">
        <w:t xml:space="preserve">have been also identified for each entity. </w:t>
      </w:r>
      <w:r w:rsidR="00715638">
        <w:t xml:space="preserve">All the attributes are </w:t>
      </w:r>
      <w:r w:rsidR="00A76F5F">
        <w:t xml:space="preserve">compulsory. </w:t>
      </w:r>
    </w:p>
    <w:p w14:paraId="348B8C99" w14:textId="33AA0ED3" w:rsidR="00162FC6" w:rsidRDefault="00162FC6" w:rsidP="00126A73">
      <w:pPr>
        <w:pStyle w:val="Heading3"/>
      </w:pPr>
      <w:bookmarkStart w:id="63" w:name="_Toc36752245"/>
      <w:r>
        <w:t>Normalisation</w:t>
      </w:r>
      <w:bookmarkEnd w:id="63"/>
    </w:p>
    <w:p w14:paraId="1E0794F0" w14:textId="4B32B867" w:rsidR="00126A73" w:rsidRDefault="007070CF" w:rsidP="00126A73">
      <w:r>
        <w:t xml:space="preserve">Normalisation is the process of breaking down the </w:t>
      </w:r>
      <w:r w:rsidR="000118F5">
        <w:t xml:space="preserve">entity diagram to </w:t>
      </w:r>
      <w:r w:rsidR="00E913EE">
        <w:t>normal form</w:t>
      </w:r>
      <w:r w:rsidR="00B05F5F">
        <w:t xml:space="preserve"> to reduce redundant data. </w:t>
      </w:r>
      <w:r w:rsidR="00BA5621">
        <w:t>T</w:t>
      </w:r>
      <w:r w:rsidR="00EB3C79">
        <w:t xml:space="preserve">here are three degree of normalisation that should be carried out </w:t>
      </w:r>
      <w:r w:rsidR="009C425B">
        <w:t xml:space="preserve">to come up with </w:t>
      </w:r>
      <w:r w:rsidR="00045889">
        <w:t xml:space="preserve">a design that </w:t>
      </w:r>
      <w:r w:rsidR="00442862">
        <w:t xml:space="preserve">reduces redundancy, duplication and </w:t>
      </w:r>
      <w:r w:rsidR="00AF6F9E">
        <w:t xml:space="preserve">dependency of data. </w:t>
      </w:r>
    </w:p>
    <w:p w14:paraId="73D91E42" w14:textId="25FA456F" w:rsidR="00BD0245" w:rsidRDefault="00CB63A4" w:rsidP="00126A73">
      <w:r>
        <w:lastRenderedPageBreak/>
        <w:t xml:space="preserve">The current </w:t>
      </w:r>
      <w:r w:rsidR="00B572AA">
        <w:t>entity diagram contains attributes that contain multiple attributes of their own. Likewise, if we were to show a relationship between User and Restaurant, they will have a Many</w:t>
      </w:r>
      <w:r w:rsidR="00F54DAE">
        <w:t>-to-</w:t>
      </w:r>
      <w:r w:rsidR="00B572AA">
        <w:t xml:space="preserve">Many </w:t>
      </w:r>
      <w:r w:rsidR="00F54DAE">
        <w:t>relationship</w:t>
      </w:r>
      <w:r w:rsidR="00B572AA">
        <w:t xml:space="preserve"> which is not acce</w:t>
      </w:r>
      <w:r w:rsidR="0027779F">
        <w:t xml:space="preserve">ptable. </w:t>
      </w:r>
    </w:p>
    <w:p w14:paraId="1B183A75" w14:textId="77777777" w:rsidR="00342AAF" w:rsidRDefault="00342AAF" w:rsidP="00342AAF">
      <w:pPr>
        <w:keepNext/>
      </w:pPr>
      <w:r w:rsidRPr="00342AAF">
        <w:rPr>
          <w:noProof/>
        </w:rPr>
        <w:drawing>
          <wp:inline distT="0" distB="0" distL="0" distR="0" wp14:anchorId="6AA60FCA" wp14:editId="23CEAB19">
            <wp:extent cx="4533900" cy="5520443"/>
            <wp:effectExtent l="0" t="0" r="0"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537613" cy="5524964"/>
                    </a:xfrm>
                    <a:prstGeom prst="rect">
                      <a:avLst/>
                    </a:prstGeom>
                    <a:noFill/>
                    <a:ln>
                      <a:noFill/>
                    </a:ln>
                  </pic:spPr>
                </pic:pic>
              </a:graphicData>
            </a:graphic>
          </wp:inline>
        </w:drawing>
      </w:r>
    </w:p>
    <w:p w14:paraId="0D4668D4" w14:textId="73647348" w:rsidR="00F54DAE" w:rsidRDefault="00342AAF" w:rsidP="00342AAF">
      <w:pPr>
        <w:pStyle w:val="Caption"/>
      </w:pPr>
      <w:r>
        <w:t xml:space="preserve">Figure </w:t>
      </w:r>
      <w:r w:rsidR="004273C1">
        <w:t>5</w:t>
      </w:r>
      <w:r w:rsidR="004273C1">
        <w:noBreakHyphen/>
      </w:r>
      <w:r w:rsidR="004273C1">
        <w:fldChar w:fldCharType="begin"/>
      </w:r>
      <w:r w:rsidR="004273C1">
        <w:instrText xml:space="preserve"> SEQ Figure \* ARABIC \s 1 </w:instrText>
      </w:r>
      <w:r w:rsidR="004273C1">
        <w:fldChar w:fldCharType="separate"/>
      </w:r>
      <w:r w:rsidR="004273C1">
        <w:rPr>
          <w:noProof/>
        </w:rPr>
        <w:t>26</w:t>
      </w:r>
      <w:r w:rsidR="004273C1">
        <w:fldChar w:fldCharType="end"/>
      </w:r>
      <w:r>
        <w:t xml:space="preserve"> Database Design Figure 2</w:t>
      </w:r>
      <w:bookmarkEnd w:id="5"/>
    </w:p>
    <w:p w14:paraId="3F081CB8" w14:textId="05C4DDCE" w:rsidR="00DD283B" w:rsidRDefault="00342AAF" w:rsidP="00453575">
      <w:r>
        <w:t xml:space="preserve">This is the final ERD of the database. </w:t>
      </w:r>
      <w:r w:rsidR="00C31179">
        <w:t xml:space="preserve">Here, Address has been broken down into further attributes all of which are </w:t>
      </w:r>
      <w:proofErr w:type="spellStart"/>
      <w:r w:rsidR="00C31179">
        <w:t>dependant</w:t>
      </w:r>
      <w:proofErr w:type="spellEnd"/>
      <w:r w:rsidR="00C31179">
        <w:t xml:space="preserve"> on the primary key</w:t>
      </w:r>
      <w:r w:rsidR="00C52E3E">
        <w:t xml:space="preserve"> of the entity</w:t>
      </w:r>
      <w:r w:rsidR="00C31179">
        <w:t xml:space="preserve">. </w:t>
      </w:r>
      <w:r w:rsidR="00E51991">
        <w:t>All attributes are compulsory</w:t>
      </w:r>
      <w:r w:rsidR="00105989">
        <w:t xml:space="preserve"> on both User and Restaurant </w:t>
      </w:r>
      <w:r w:rsidR="00E51991">
        <w:t xml:space="preserve">apart from </w:t>
      </w:r>
      <w:r w:rsidR="00434974">
        <w:t>Flat (</w:t>
      </w:r>
      <w:r w:rsidR="00434974" w:rsidRPr="00434974">
        <w:rPr>
          <w:b/>
          <w:bCs/>
        </w:rPr>
        <w:t>i.e. Flat is an optional attribute</w:t>
      </w:r>
      <w:r w:rsidR="00434974">
        <w:t xml:space="preserve">). </w:t>
      </w:r>
      <w:r w:rsidR="000F4BD9">
        <w:t xml:space="preserve">Likewise, separate table has been created for reviews. </w:t>
      </w:r>
      <w:r w:rsidR="00D2674B">
        <w:t>R</w:t>
      </w:r>
      <w:r w:rsidR="00F926AC">
        <w:t>eviews is a</w:t>
      </w:r>
      <w:r w:rsidR="004122FB">
        <w:t xml:space="preserve">n intersection entity and has barred relationship. The UID of Reviews are derived from UID of User and Restaurant (i.e. </w:t>
      </w:r>
      <w:r w:rsidR="003C4A3E">
        <w:t xml:space="preserve">username and </w:t>
      </w:r>
      <w:proofErr w:type="spellStart"/>
      <w:r w:rsidR="003C4A3E">
        <w:t>restID</w:t>
      </w:r>
      <w:proofErr w:type="spellEnd"/>
      <w:r w:rsidR="003C4A3E">
        <w:t xml:space="preserve">). </w:t>
      </w:r>
      <w:r w:rsidR="00105989">
        <w:t xml:space="preserve">The attributes of Reviews entities are compulsory. </w:t>
      </w:r>
      <w:r w:rsidR="00691D52">
        <w:t xml:space="preserve">When barred relationship is created, </w:t>
      </w:r>
      <w:r w:rsidR="00CC39C3">
        <w:t>the initial problem of having a Many-to-</w:t>
      </w:r>
      <w:r w:rsidR="00CC39C3">
        <w:lastRenderedPageBreak/>
        <w:t xml:space="preserve">Many relationship has also been solved. </w:t>
      </w:r>
      <w:r w:rsidR="00EF33C3">
        <w:t xml:space="preserve">Similarly, the final ERD also shows the </w:t>
      </w:r>
      <w:r w:rsidR="00854447">
        <w:t xml:space="preserve">optionality and cardinality between relationships. </w:t>
      </w:r>
      <w:r w:rsidR="00A87E9C">
        <w:t xml:space="preserve"> </w:t>
      </w:r>
    </w:p>
    <w:p w14:paraId="3F4C7A94" w14:textId="3D78B6D2" w:rsidR="00342AAF" w:rsidRDefault="00DF7FA9" w:rsidP="00342AAF">
      <w:r>
        <w:t>This is the fully normalised form of proposed database design.</w:t>
      </w:r>
      <w:r w:rsidR="00F845E8">
        <w:t xml:space="preserve"> However, following assumption have been made when </w:t>
      </w:r>
      <w:r w:rsidR="00740CEB">
        <w:t>designing the database:</w:t>
      </w:r>
    </w:p>
    <w:p w14:paraId="55933FB3" w14:textId="6DD9595A" w:rsidR="00686FD7" w:rsidRDefault="00740CEB" w:rsidP="004637CC">
      <w:pPr>
        <w:pStyle w:val="ListParagraph"/>
        <w:numPr>
          <w:ilvl w:val="0"/>
          <w:numId w:val="33"/>
        </w:numPr>
      </w:pPr>
      <w:r>
        <w:t xml:space="preserve">One user can add review </w:t>
      </w:r>
      <w:r w:rsidR="00264242">
        <w:t xml:space="preserve">on one restaurant only one time. </w:t>
      </w:r>
      <w:r w:rsidR="00686FD7">
        <w:t>Same user cannot rate the restaurant more than once.</w:t>
      </w:r>
    </w:p>
    <w:p w14:paraId="64217BBA" w14:textId="2022200B" w:rsidR="00E56C8D" w:rsidRDefault="00C51395" w:rsidP="00E56C8D">
      <w:pPr>
        <w:pStyle w:val="Heading3"/>
      </w:pPr>
      <w:bookmarkStart w:id="64" w:name="_Toc36752246"/>
      <w:r>
        <w:t>Identifying Data Types</w:t>
      </w:r>
      <w:bookmarkEnd w:id="64"/>
    </w:p>
    <w:tbl>
      <w:tblPr>
        <w:tblStyle w:val="TableGrid"/>
        <w:tblW w:w="0" w:type="auto"/>
        <w:tblLook w:val="04A0" w:firstRow="1" w:lastRow="0" w:firstColumn="1" w:lastColumn="0" w:noHBand="0" w:noVBand="1"/>
      </w:tblPr>
      <w:tblGrid>
        <w:gridCol w:w="2153"/>
        <w:gridCol w:w="2152"/>
        <w:gridCol w:w="2179"/>
        <w:gridCol w:w="2146"/>
      </w:tblGrid>
      <w:tr w:rsidR="00A33042" w:rsidRPr="00A33042" w14:paraId="0DA15C6F" w14:textId="77777777" w:rsidTr="00A534AC">
        <w:tc>
          <w:tcPr>
            <w:tcW w:w="9016" w:type="dxa"/>
            <w:gridSpan w:val="4"/>
          </w:tcPr>
          <w:p w14:paraId="539B7341" w14:textId="77777777" w:rsidR="00A33042" w:rsidRPr="00A33042" w:rsidRDefault="00A33042" w:rsidP="00A33042">
            <w:pPr>
              <w:spacing w:before="120" w:line="264" w:lineRule="auto"/>
              <w:rPr>
                <w:b/>
                <w:bCs/>
              </w:rPr>
            </w:pPr>
            <w:r w:rsidRPr="00A33042">
              <w:rPr>
                <w:b/>
                <w:bCs/>
              </w:rPr>
              <w:t>User</w:t>
            </w:r>
          </w:p>
        </w:tc>
      </w:tr>
      <w:tr w:rsidR="00A33042" w:rsidRPr="00A33042" w14:paraId="049F0039" w14:textId="77777777" w:rsidTr="00A534AC">
        <w:tc>
          <w:tcPr>
            <w:tcW w:w="2254" w:type="dxa"/>
          </w:tcPr>
          <w:p w14:paraId="0263BD4F" w14:textId="77777777" w:rsidR="00A33042" w:rsidRPr="00A33042" w:rsidRDefault="00A33042" w:rsidP="00A33042">
            <w:pPr>
              <w:spacing w:before="120" w:line="264" w:lineRule="auto"/>
              <w:rPr>
                <w:b/>
                <w:bCs/>
              </w:rPr>
            </w:pPr>
            <w:r w:rsidRPr="00A33042">
              <w:rPr>
                <w:b/>
                <w:bCs/>
              </w:rPr>
              <w:t>Attribute</w:t>
            </w:r>
          </w:p>
        </w:tc>
        <w:tc>
          <w:tcPr>
            <w:tcW w:w="2254" w:type="dxa"/>
          </w:tcPr>
          <w:p w14:paraId="47622EE7" w14:textId="77777777" w:rsidR="00A33042" w:rsidRPr="00A33042" w:rsidRDefault="00A33042" w:rsidP="00A33042">
            <w:pPr>
              <w:spacing w:before="120" w:line="264" w:lineRule="auto"/>
              <w:rPr>
                <w:b/>
                <w:bCs/>
              </w:rPr>
            </w:pPr>
            <w:r w:rsidRPr="00A33042">
              <w:rPr>
                <w:b/>
                <w:bCs/>
              </w:rPr>
              <w:t>Datatype</w:t>
            </w:r>
          </w:p>
        </w:tc>
        <w:tc>
          <w:tcPr>
            <w:tcW w:w="2254" w:type="dxa"/>
          </w:tcPr>
          <w:p w14:paraId="1CAE3E65" w14:textId="77777777" w:rsidR="00A33042" w:rsidRPr="00A33042" w:rsidRDefault="00A33042" w:rsidP="00A33042">
            <w:pPr>
              <w:spacing w:before="120" w:line="264" w:lineRule="auto"/>
              <w:rPr>
                <w:b/>
                <w:bCs/>
              </w:rPr>
            </w:pPr>
            <w:r w:rsidRPr="00A33042">
              <w:rPr>
                <w:b/>
                <w:bCs/>
              </w:rPr>
              <w:t>Description</w:t>
            </w:r>
          </w:p>
        </w:tc>
        <w:tc>
          <w:tcPr>
            <w:tcW w:w="2254" w:type="dxa"/>
          </w:tcPr>
          <w:p w14:paraId="639C7770" w14:textId="77777777" w:rsidR="00A33042" w:rsidRPr="00A33042" w:rsidRDefault="00A33042" w:rsidP="00A33042">
            <w:pPr>
              <w:spacing w:before="120" w:line="264" w:lineRule="auto"/>
              <w:rPr>
                <w:b/>
                <w:bCs/>
              </w:rPr>
            </w:pPr>
            <w:r w:rsidRPr="00A33042">
              <w:rPr>
                <w:b/>
                <w:bCs/>
              </w:rPr>
              <w:t>Null Value</w:t>
            </w:r>
          </w:p>
        </w:tc>
      </w:tr>
      <w:tr w:rsidR="00A33042" w:rsidRPr="00A33042" w14:paraId="18D330D2" w14:textId="77777777" w:rsidTr="00A534AC">
        <w:tc>
          <w:tcPr>
            <w:tcW w:w="2254" w:type="dxa"/>
          </w:tcPr>
          <w:p w14:paraId="62D839D6" w14:textId="77777777" w:rsidR="00A33042" w:rsidRPr="00A33042" w:rsidRDefault="00A33042" w:rsidP="00A33042">
            <w:pPr>
              <w:spacing w:before="120" w:line="264" w:lineRule="auto"/>
            </w:pPr>
            <w:r w:rsidRPr="00A33042">
              <w:t>username</w:t>
            </w:r>
          </w:p>
        </w:tc>
        <w:tc>
          <w:tcPr>
            <w:tcW w:w="2254" w:type="dxa"/>
          </w:tcPr>
          <w:p w14:paraId="1C2FAA40" w14:textId="77777777" w:rsidR="00A33042" w:rsidRPr="00A33042" w:rsidRDefault="00A33042" w:rsidP="00A33042">
            <w:pPr>
              <w:spacing w:before="120" w:line="264" w:lineRule="auto"/>
            </w:pPr>
            <w:r w:rsidRPr="00A33042">
              <w:t>varchar</w:t>
            </w:r>
          </w:p>
        </w:tc>
        <w:tc>
          <w:tcPr>
            <w:tcW w:w="2254" w:type="dxa"/>
          </w:tcPr>
          <w:p w14:paraId="6BA3151E" w14:textId="77777777" w:rsidR="00A33042" w:rsidRPr="00A33042" w:rsidRDefault="00A33042" w:rsidP="00A33042">
            <w:pPr>
              <w:spacing w:before="120" w:line="264" w:lineRule="auto"/>
            </w:pPr>
            <w:r w:rsidRPr="00A33042">
              <w:t>(Primary Key) Store unique username of user. It could be mixture of numbers and texts.</w:t>
            </w:r>
          </w:p>
        </w:tc>
        <w:tc>
          <w:tcPr>
            <w:tcW w:w="2254" w:type="dxa"/>
          </w:tcPr>
          <w:p w14:paraId="6A6DFEC1" w14:textId="77777777" w:rsidR="00A33042" w:rsidRPr="00A33042" w:rsidRDefault="00A33042" w:rsidP="00A33042">
            <w:pPr>
              <w:spacing w:before="120" w:line="264" w:lineRule="auto"/>
            </w:pPr>
            <w:r w:rsidRPr="00A33042">
              <w:t>Not Accepted</w:t>
            </w:r>
          </w:p>
        </w:tc>
      </w:tr>
      <w:tr w:rsidR="00A33042" w:rsidRPr="00A33042" w14:paraId="7C2C35C0" w14:textId="77777777" w:rsidTr="00A534AC">
        <w:tc>
          <w:tcPr>
            <w:tcW w:w="2254" w:type="dxa"/>
          </w:tcPr>
          <w:p w14:paraId="7904A1AE" w14:textId="77777777" w:rsidR="00A33042" w:rsidRPr="00A33042" w:rsidRDefault="00A33042" w:rsidP="00A33042">
            <w:pPr>
              <w:spacing w:before="120" w:line="264" w:lineRule="auto"/>
            </w:pPr>
            <w:r w:rsidRPr="00A33042">
              <w:t>Password</w:t>
            </w:r>
          </w:p>
        </w:tc>
        <w:tc>
          <w:tcPr>
            <w:tcW w:w="2254" w:type="dxa"/>
          </w:tcPr>
          <w:p w14:paraId="41BB95A9" w14:textId="77777777" w:rsidR="00A33042" w:rsidRPr="00A33042" w:rsidRDefault="00A33042" w:rsidP="00A33042">
            <w:pPr>
              <w:spacing w:before="120" w:line="264" w:lineRule="auto"/>
            </w:pPr>
            <w:r w:rsidRPr="00A33042">
              <w:t>varchar</w:t>
            </w:r>
          </w:p>
        </w:tc>
        <w:tc>
          <w:tcPr>
            <w:tcW w:w="2254" w:type="dxa"/>
          </w:tcPr>
          <w:p w14:paraId="54693B33" w14:textId="77777777" w:rsidR="00A33042" w:rsidRPr="00A33042" w:rsidRDefault="00A33042" w:rsidP="00A33042">
            <w:pPr>
              <w:spacing w:before="120" w:line="264" w:lineRule="auto"/>
            </w:pPr>
            <w:r w:rsidRPr="00A33042">
              <w:t>Stores password of the user. It could be mixture of numbers and texts.</w:t>
            </w:r>
          </w:p>
        </w:tc>
        <w:tc>
          <w:tcPr>
            <w:tcW w:w="2254" w:type="dxa"/>
          </w:tcPr>
          <w:p w14:paraId="64110651" w14:textId="77777777" w:rsidR="00A33042" w:rsidRPr="00A33042" w:rsidRDefault="00A33042" w:rsidP="00A33042">
            <w:pPr>
              <w:spacing w:before="120" w:line="264" w:lineRule="auto"/>
            </w:pPr>
            <w:r w:rsidRPr="00A33042">
              <w:t>Not Accepted</w:t>
            </w:r>
          </w:p>
        </w:tc>
      </w:tr>
      <w:tr w:rsidR="00A33042" w:rsidRPr="00A33042" w14:paraId="0CC32A58" w14:textId="77777777" w:rsidTr="00A534AC">
        <w:tc>
          <w:tcPr>
            <w:tcW w:w="2254" w:type="dxa"/>
          </w:tcPr>
          <w:p w14:paraId="47170F45" w14:textId="77777777" w:rsidR="00A33042" w:rsidRPr="00A33042" w:rsidRDefault="00A33042" w:rsidP="00A33042">
            <w:pPr>
              <w:spacing w:before="120" w:line="264" w:lineRule="auto"/>
            </w:pPr>
            <w:proofErr w:type="spellStart"/>
            <w:r w:rsidRPr="00A33042">
              <w:t>fName</w:t>
            </w:r>
            <w:proofErr w:type="spellEnd"/>
          </w:p>
        </w:tc>
        <w:tc>
          <w:tcPr>
            <w:tcW w:w="2254" w:type="dxa"/>
          </w:tcPr>
          <w:p w14:paraId="5AB1A21B" w14:textId="77777777" w:rsidR="00A33042" w:rsidRPr="00A33042" w:rsidRDefault="00A33042" w:rsidP="00A33042">
            <w:pPr>
              <w:spacing w:before="120" w:line="264" w:lineRule="auto"/>
            </w:pPr>
            <w:r w:rsidRPr="00A33042">
              <w:t>Text</w:t>
            </w:r>
          </w:p>
        </w:tc>
        <w:tc>
          <w:tcPr>
            <w:tcW w:w="2254" w:type="dxa"/>
          </w:tcPr>
          <w:p w14:paraId="6BA4D00E" w14:textId="77777777" w:rsidR="00A33042" w:rsidRPr="00A33042" w:rsidRDefault="00A33042" w:rsidP="00A33042">
            <w:pPr>
              <w:spacing w:before="120" w:line="264" w:lineRule="auto"/>
            </w:pPr>
            <w:r w:rsidRPr="00A33042">
              <w:t xml:space="preserve">Stores First name </w:t>
            </w:r>
          </w:p>
        </w:tc>
        <w:tc>
          <w:tcPr>
            <w:tcW w:w="2254" w:type="dxa"/>
          </w:tcPr>
          <w:p w14:paraId="2CCE98A8" w14:textId="77777777" w:rsidR="00A33042" w:rsidRPr="00A33042" w:rsidRDefault="00A33042" w:rsidP="00A33042">
            <w:pPr>
              <w:spacing w:before="120" w:line="264" w:lineRule="auto"/>
            </w:pPr>
            <w:r w:rsidRPr="00A33042">
              <w:t>Not Accepted</w:t>
            </w:r>
          </w:p>
        </w:tc>
      </w:tr>
      <w:tr w:rsidR="00A33042" w:rsidRPr="00A33042" w14:paraId="6D675116" w14:textId="77777777" w:rsidTr="00A534AC">
        <w:tc>
          <w:tcPr>
            <w:tcW w:w="2254" w:type="dxa"/>
          </w:tcPr>
          <w:p w14:paraId="363C261F" w14:textId="77777777" w:rsidR="00A33042" w:rsidRPr="00A33042" w:rsidRDefault="00A33042" w:rsidP="00A33042">
            <w:pPr>
              <w:spacing w:before="120" w:line="264" w:lineRule="auto"/>
            </w:pPr>
            <w:proofErr w:type="spellStart"/>
            <w:r w:rsidRPr="00A33042">
              <w:t>sName</w:t>
            </w:r>
            <w:proofErr w:type="spellEnd"/>
          </w:p>
        </w:tc>
        <w:tc>
          <w:tcPr>
            <w:tcW w:w="2254" w:type="dxa"/>
          </w:tcPr>
          <w:p w14:paraId="3C8F36EC" w14:textId="77777777" w:rsidR="00A33042" w:rsidRPr="00A33042" w:rsidRDefault="00A33042" w:rsidP="00A33042">
            <w:pPr>
              <w:spacing w:before="120" w:line="264" w:lineRule="auto"/>
            </w:pPr>
            <w:r w:rsidRPr="00A33042">
              <w:t>Text</w:t>
            </w:r>
          </w:p>
        </w:tc>
        <w:tc>
          <w:tcPr>
            <w:tcW w:w="2254" w:type="dxa"/>
          </w:tcPr>
          <w:p w14:paraId="5D3AD665" w14:textId="77777777" w:rsidR="00A33042" w:rsidRPr="00A33042" w:rsidRDefault="00A33042" w:rsidP="00A33042">
            <w:pPr>
              <w:spacing w:before="120" w:line="264" w:lineRule="auto"/>
            </w:pPr>
            <w:r w:rsidRPr="00A33042">
              <w:t>Stores Second Name</w:t>
            </w:r>
          </w:p>
        </w:tc>
        <w:tc>
          <w:tcPr>
            <w:tcW w:w="2254" w:type="dxa"/>
          </w:tcPr>
          <w:p w14:paraId="353FD8A7" w14:textId="77777777" w:rsidR="00A33042" w:rsidRPr="00A33042" w:rsidRDefault="00A33042" w:rsidP="00A33042">
            <w:pPr>
              <w:spacing w:before="120" w:line="264" w:lineRule="auto"/>
            </w:pPr>
            <w:r w:rsidRPr="00A33042">
              <w:t>Not Accepted</w:t>
            </w:r>
          </w:p>
        </w:tc>
      </w:tr>
      <w:tr w:rsidR="00A33042" w:rsidRPr="00A33042" w14:paraId="392A8DA3" w14:textId="77777777" w:rsidTr="00A534AC">
        <w:tc>
          <w:tcPr>
            <w:tcW w:w="2254" w:type="dxa"/>
          </w:tcPr>
          <w:p w14:paraId="2F9EB1B4" w14:textId="77777777" w:rsidR="00A33042" w:rsidRPr="00A33042" w:rsidRDefault="00A33042" w:rsidP="00A33042">
            <w:pPr>
              <w:spacing w:before="120" w:line="264" w:lineRule="auto"/>
            </w:pPr>
            <w:r w:rsidRPr="00A33042">
              <w:t>Contact</w:t>
            </w:r>
          </w:p>
        </w:tc>
        <w:tc>
          <w:tcPr>
            <w:tcW w:w="2254" w:type="dxa"/>
          </w:tcPr>
          <w:p w14:paraId="761411D7" w14:textId="77777777" w:rsidR="00A33042" w:rsidRPr="00A33042" w:rsidRDefault="00A33042" w:rsidP="00A33042">
            <w:pPr>
              <w:spacing w:before="120" w:line="264" w:lineRule="auto"/>
            </w:pPr>
            <w:r w:rsidRPr="00A33042">
              <w:t>Int (size 10)</w:t>
            </w:r>
          </w:p>
        </w:tc>
        <w:tc>
          <w:tcPr>
            <w:tcW w:w="2254" w:type="dxa"/>
          </w:tcPr>
          <w:p w14:paraId="7AFD61EF" w14:textId="77777777" w:rsidR="00A33042" w:rsidRPr="00A33042" w:rsidRDefault="00A33042" w:rsidP="00A33042">
            <w:pPr>
              <w:spacing w:before="120" w:line="264" w:lineRule="auto"/>
            </w:pPr>
            <w:r w:rsidRPr="00A33042">
              <w:t>Stores Contact Number. The size is limited to 10 characters</w:t>
            </w:r>
          </w:p>
        </w:tc>
        <w:tc>
          <w:tcPr>
            <w:tcW w:w="2254" w:type="dxa"/>
          </w:tcPr>
          <w:p w14:paraId="65A2FF57" w14:textId="77777777" w:rsidR="00A33042" w:rsidRPr="00A33042" w:rsidRDefault="00A33042" w:rsidP="00A33042">
            <w:pPr>
              <w:spacing w:before="120" w:line="264" w:lineRule="auto"/>
            </w:pPr>
            <w:r w:rsidRPr="00A33042">
              <w:t>Not Accepted</w:t>
            </w:r>
          </w:p>
        </w:tc>
      </w:tr>
      <w:tr w:rsidR="00A33042" w:rsidRPr="00A33042" w14:paraId="7E4B470F" w14:textId="77777777" w:rsidTr="00A534AC">
        <w:tc>
          <w:tcPr>
            <w:tcW w:w="2254" w:type="dxa"/>
          </w:tcPr>
          <w:p w14:paraId="308888AC" w14:textId="77777777" w:rsidR="00A33042" w:rsidRPr="00A33042" w:rsidRDefault="00A33042" w:rsidP="00A33042">
            <w:pPr>
              <w:spacing w:before="120" w:line="264" w:lineRule="auto"/>
            </w:pPr>
            <w:r w:rsidRPr="00A33042">
              <w:t>Email</w:t>
            </w:r>
          </w:p>
        </w:tc>
        <w:tc>
          <w:tcPr>
            <w:tcW w:w="2254" w:type="dxa"/>
          </w:tcPr>
          <w:p w14:paraId="00EFFBE4" w14:textId="77777777" w:rsidR="00A33042" w:rsidRPr="00A33042" w:rsidRDefault="00A33042" w:rsidP="00A33042">
            <w:pPr>
              <w:spacing w:before="120" w:line="264" w:lineRule="auto"/>
            </w:pPr>
            <w:r w:rsidRPr="00A33042">
              <w:t>Text</w:t>
            </w:r>
          </w:p>
        </w:tc>
        <w:tc>
          <w:tcPr>
            <w:tcW w:w="2254" w:type="dxa"/>
          </w:tcPr>
          <w:p w14:paraId="119EFF4C" w14:textId="77777777" w:rsidR="00A33042" w:rsidRPr="00A33042" w:rsidRDefault="00A33042" w:rsidP="00A33042">
            <w:pPr>
              <w:spacing w:before="120" w:line="264" w:lineRule="auto"/>
            </w:pPr>
            <w:r w:rsidRPr="00A33042">
              <w:t>Stores email address of the user</w:t>
            </w:r>
          </w:p>
        </w:tc>
        <w:tc>
          <w:tcPr>
            <w:tcW w:w="2254" w:type="dxa"/>
          </w:tcPr>
          <w:p w14:paraId="1BB4B332" w14:textId="77777777" w:rsidR="00A33042" w:rsidRPr="00A33042" w:rsidRDefault="00A33042" w:rsidP="00A33042">
            <w:pPr>
              <w:spacing w:before="120" w:line="264" w:lineRule="auto"/>
            </w:pPr>
            <w:r w:rsidRPr="00A33042">
              <w:t>Not Accepted</w:t>
            </w:r>
          </w:p>
        </w:tc>
      </w:tr>
      <w:tr w:rsidR="00A33042" w:rsidRPr="00A33042" w14:paraId="5FE79CA0" w14:textId="77777777" w:rsidTr="00A534AC">
        <w:tc>
          <w:tcPr>
            <w:tcW w:w="2254" w:type="dxa"/>
          </w:tcPr>
          <w:p w14:paraId="28F2145B" w14:textId="77777777" w:rsidR="00A33042" w:rsidRPr="00A33042" w:rsidRDefault="00A33042" w:rsidP="00A33042">
            <w:pPr>
              <w:spacing w:before="120" w:line="264" w:lineRule="auto"/>
            </w:pPr>
            <w:r w:rsidRPr="00A33042">
              <w:t>Flat</w:t>
            </w:r>
          </w:p>
        </w:tc>
        <w:tc>
          <w:tcPr>
            <w:tcW w:w="2254" w:type="dxa"/>
          </w:tcPr>
          <w:p w14:paraId="6A03B9B4" w14:textId="77777777" w:rsidR="00A33042" w:rsidRPr="00A33042" w:rsidRDefault="00A33042" w:rsidP="00A33042">
            <w:pPr>
              <w:spacing w:before="120" w:line="264" w:lineRule="auto"/>
            </w:pPr>
            <w:r w:rsidRPr="00A33042">
              <w:t>char</w:t>
            </w:r>
          </w:p>
        </w:tc>
        <w:tc>
          <w:tcPr>
            <w:tcW w:w="2254" w:type="dxa"/>
          </w:tcPr>
          <w:p w14:paraId="2BF815A5" w14:textId="77777777" w:rsidR="00A33042" w:rsidRPr="00A33042" w:rsidRDefault="00A33042" w:rsidP="00A33042">
            <w:pPr>
              <w:spacing w:before="120" w:line="264" w:lineRule="auto"/>
            </w:pPr>
            <w:r w:rsidRPr="00A33042">
              <w:t xml:space="preserve">Stores Flat if the user has a flat in their address. </w:t>
            </w:r>
          </w:p>
        </w:tc>
        <w:tc>
          <w:tcPr>
            <w:tcW w:w="2254" w:type="dxa"/>
          </w:tcPr>
          <w:p w14:paraId="676319F4" w14:textId="77777777" w:rsidR="00A33042" w:rsidRPr="00A33042" w:rsidRDefault="00A33042" w:rsidP="00A33042">
            <w:pPr>
              <w:spacing w:before="120" w:line="264" w:lineRule="auto"/>
            </w:pPr>
            <w:r w:rsidRPr="00A33042">
              <w:t>Accepted</w:t>
            </w:r>
          </w:p>
        </w:tc>
      </w:tr>
      <w:tr w:rsidR="00A33042" w:rsidRPr="00A33042" w14:paraId="0C48F87C" w14:textId="77777777" w:rsidTr="00A534AC">
        <w:tc>
          <w:tcPr>
            <w:tcW w:w="2254" w:type="dxa"/>
          </w:tcPr>
          <w:p w14:paraId="5370910C" w14:textId="77777777" w:rsidR="00A33042" w:rsidRPr="00A33042" w:rsidRDefault="00A33042" w:rsidP="00A33042">
            <w:pPr>
              <w:spacing w:before="120" w:line="264" w:lineRule="auto"/>
            </w:pPr>
            <w:r w:rsidRPr="00A33042">
              <w:t>Street Number</w:t>
            </w:r>
          </w:p>
        </w:tc>
        <w:tc>
          <w:tcPr>
            <w:tcW w:w="2254" w:type="dxa"/>
          </w:tcPr>
          <w:p w14:paraId="20795AEB" w14:textId="77777777" w:rsidR="00A33042" w:rsidRPr="00A33042" w:rsidRDefault="00A33042" w:rsidP="00A33042">
            <w:pPr>
              <w:spacing w:before="120" w:line="264" w:lineRule="auto"/>
            </w:pPr>
            <w:r w:rsidRPr="00A33042">
              <w:t>Int</w:t>
            </w:r>
          </w:p>
        </w:tc>
        <w:tc>
          <w:tcPr>
            <w:tcW w:w="2254" w:type="dxa"/>
          </w:tcPr>
          <w:p w14:paraId="6AA1AFE0" w14:textId="77777777" w:rsidR="00A33042" w:rsidRPr="00A33042" w:rsidRDefault="00A33042" w:rsidP="00A33042">
            <w:pPr>
              <w:spacing w:before="120" w:line="264" w:lineRule="auto"/>
            </w:pPr>
            <w:r w:rsidRPr="00A33042">
              <w:t>Stores Street Number</w:t>
            </w:r>
          </w:p>
        </w:tc>
        <w:tc>
          <w:tcPr>
            <w:tcW w:w="2254" w:type="dxa"/>
          </w:tcPr>
          <w:p w14:paraId="57E521A7" w14:textId="77777777" w:rsidR="00A33042" w:rsidRPr="00A33042" w:rsidRDefault="00A33042" w:rsidP="00A33042">
            <w:pPr>
              <w:spacing w:before="120" w:line="264" w:lineRule="auto"/>
            </w:pPr>
            <w:r w:rsidRPr="00A33042">
              <w:t>Not Accepted</w:t>
            </w:r>
          </w:p>
        </w:tc>
      </w:tr>
      <w:tr w:rsidR="00A33042" w:rsidRPr="00A33042" w14:paraId="1FA694AD" w14:textId="77777777" w:rsidTr="00A534AC">
        <w:tc>
          <w:tcPr>
            <w:tcW w:w="2254" w:type="dxa"/>
          </w:tcPr>
          <w:p w14:paraId="66716757" w14:textId="77777777" w:rsidR="00A33042" w:rsidRPr="00A33042" w:rsidRDefault="00A33042" w:rsidP="00A33042">
            <w:pPr>
              <w:spacing w:before="120" w:line="264" w:lineRule="auto"/>
            </w:pPr>
            <w:r w:rsidRPr="00A33042">
              <w:t>Street Name</w:t>
            </w:r>
          </w:p>
        </w:tc>
        <w:tc>
          <w:tcPr>
            <w:tcW w:w="2254" w:type="dxa"/>
          </w:tcPr>
          <w:p w14:paraId="27965A96" w14:textId="77777777" w:rsidR="00A33042" w:rsidRPr="00A33042" w:rsidRDefault="00A33042" w:rsidP="00A33042">
            <w:pPr>
              <w:spacing w:before="120" w:line="264" w:lineRule="auto"/>
            </w:pPr>
            <w:r w:rsidRPr="00A33042">
              <w:t>Text</w:t>
            </w:r>
          </w:p>
        </w:tc>
        <w:tc>
          <w:tcPr>
            <w:tcW w:w="2254" w:type="dxa"/>
          </w:tcPr>
          <w:p w14:paraId="4E1DE822" w14:textId="77777777" w:rsidR="00A33042" w:rsidRPr="00A33042" w:rsidRDefault="00A33042" w:rsidP="00A33042">
            <w:pPr>
              <w:spacing w:before="120" w:line="264" w:lineRule="auto"/>
            </w:pPr>
            <w:r w:rsidRPr="00A33042">
              <w:t>Stores Street Name</w:t>
            </w:r>
          </w:p>
        </w:tc>
        <w:tc>
          <w:tcPr>
            <w:tcW w:w="2254" w:type="dxa"/>
          </w:tcPr>
          <w:p w14:paraId="6C5F50AB" w14:textId="77777777" w:rsidR="00A33042" w:rsidRPr="00A33042" w:rsidRDefault="00A33042" w:rsidP="00A33042">
            <w:pPr>
              <w:spacing w:before="120" w:line="264" w:lineRule="auto"/>
            </w:pPr>
            <w:r w:rsidRPr="00A33042">
              <w:t>Not Accepted</w:t>
            </w:r>
          </w:p>
        </w:tc>
      </w:tr>
      <w:tr w:rsidR="00A33042" w:rsidRPr="00A33042" w14:paraId="317243FB" w14:textId="77777777" w:rsidTr="00A534AC">
        <w:tc>
          <w:tcPr>
            <w:tcW w:w="2254" w:type="dxa"/>
          </w:tcPr>
          <w:p w14:paraId="54A281B2" w14:textId="77777777" w:rsidR="00A33042" w:rsidRPr="00A33042" w:rsidRDefault="00A33042" w:rsidP="00A33042">
            <w:pPr>
              <w:spacing w:before="120" w:line="264" w:lineRule="auto"/>
            </w:pPr>
            <w:r w:rsidRPr="00A33042">
              <w:t>Postcode</w:t>
            </w:r>
          </w:p>
        </w:tc>
        <w:tc>
          <w:tcPr>
            <w:tcW w:w="2254" w:type="dxa"/>
          </w:tcPr>
          <w:p w14:paraId="79566320" w14:textId="77777777" w:rsidR="00A33042" w:rsidRPr="00A33042" w:rsidRDefault="00A33042" w:rsidP="00A33042">
            <w:pPr>
              <w:spacing w:before="120" w:line="264" w:lineRule="auto"/>
            </w:pPr>
            <w:r w:rsidRPr="00A33042">
              <w:t>Char</w:t>
            </w:r>
          </w:p>
        </w:tc>
        <w:tc>
          <w:tcPr>
            <w:tcW w:w="2254" w:type="dxa"/>
          </w:tcPr>
          <w:p w14:paraId="0225BE30" w14:textId="77777777" w:rsidR="00A33042" w:rsidRPr="00A33042" w:rsidRDefault="00A33042" w:rsidP="00A33042">
            <w:pPr>
              <w:spacing w:before="120" w:line="264" w:lineRule="auto"/>
            </w:pPr>
            <w:r w:rsidRPr="00A33042">
              <w:t>Stores Post Code</w:t>
            </w:r>
          </w:p>
        </w:tc>
        <w:tc>
          <w:tcPr>
            <w:tcW w:w="2254" w:type="dxa"/>
          </w:tcPr>
          <w:p w14:paraId="7CFDD8C7" w14:textId="77777777" w:rsidR="00A33042" w:rsidRPr="00A33042" w:rsidRDefault="00A33042" w:rsidP="00A33042">
            <w:pPr>
              <w:spacing w:before="120" w:line="264" w:lineRule="auto"/>
            </w:pPr>
            <w:r w:rsidRPr="00A33042">
              <w:t>Not Accepted</w:t>
            </w:r>
          </w:p>
        </w:tc>
      </w:tr>
    </w:tbl>
    <w:p w14:paraId="07A6BE24" w14:textId="1E636BF3" w:rsidR="00A33042" w:rsidRDefault="00A33042" w:rsidP="00A33042">
      <w:pPr>
        <w:spacing w:after="0"/>
      </w:pPr>
    </w:p>
    <w:p w14:paraId="6731000C" w14:textId="5DDBC418" w:rsidR="00A33042" w:rsidRDefault="00A33042" w:rsidP="00A33042">
      <w:pPr>
        <w:spacing w:after="0"/>
      </w:pPr>
    </w:p>
    <w:p w14:paraId="52FEB099" w14:textId="77777777" w:rsidR="00A33042" w:rsidRPr="00A33042" w:rsidRDefault="00A33042" w:rsidP="00A33042">
      <w:pPr>
        <w:spacing w:after="0"/>
      </w:pPr>
    </w:p>
    <w:tbl>
      <w:tblPr>
        <w:tblStyle w:val="TableGrid"/>
        <w:tblW w:w="0" w:type="auto"/>
        <w:tblLook w:val="04A0" w:firstRow="1" w:lastRow="0" w:firstColumn="1" w:lastColumn="0" w:noHBand="0" w:noVBand="1"/>
      </w:tblPr>
      <w:tblGrid>
        <w:gridCol w:w="2164"/>
        <w:gridCol w:w="2148"/>
        <w:gridCol w:w="2176"/>
        <w:gridCol w:w="2142"/>
      </w:tblGrid>
      <w:tr w:rsidR="00A33042" w:rsidRPr="00A33042" w14:paraId="00110CC5" w14:textId="77777777" w:rsidTr="00A534AC">
        <w:tc>
          <w:tcPr>
            <w:tcW w:w="9016" w:type="dxa"/>
            <w:gridSpan w:val="4"/>
          </w:tcPr>
          <w:p w14:paraId="22D92945" w14:textId="77777777" w:rsidR="00A33042" w:rsidRPr="00A33042" w:rsidRDefault="00A33042" w:rsidP="00A33042">
            <w:pPr>
              <w:spacing w:before="120" w:line="264" w:lineRule="auto"/>
              <w:rPr>
                <w:b/>
                <w:bCs/>
              </w:rPr>
            </w:pPr>
            <w:r w:rsidRPr="00A33042">
              <w:rPr>
                <w:b/>
                <w:bCs/>
              </w:rPr>
              <w:t>Restaurant</w:t>
            </w:r>
          </w:p>
        </w:tc>
      </w:tr>
      <w:tr w:rsidR="00A33042" w:rsidRPr="00A33042" w14:paraId="2A47024D" w14:textId="77777777" w:rsidTr="00A534AC">
        <w:tc>
          <w:tcPr>
            <w:tcW w:w="2254" w:type="dxa"/>
          </w:tcPr>
          <w:p w14:paraId="292386BC" w14:textId="77777777" w:rsidR="00A33042" w:rsidRPr="00A33042" w:rsidRDefault="00A33042" w:rsidP="00A33042">
            <w:pPr>
              <w:spacing w:before="120" w:line="264" w:lineRule="auto"/>
              <w:rPr>
                <w:b/>
                <w:bCs/>
              </w:rPr>
            </w:pPr>
            <w:r w:rsidRPr="00A33042">
              <w:rPr>
                <w:b/>
                <w:bCs/>
              </w:rPr>
              <w:t>Attribute</w:t>
            </w:r>
          </w:p>
        </w:tc>
        <w:tc>
          <w:tcPr>
            <w:tcW w:w="2254" w:type="dxa"/>
          </w:tcPr>
          <w:p w14:paraId="52F4915F" w14:textId="77777777" w:rsidR="00A33042" w:rsidRPr="00A33042" w:rsidRDefault="00A33042" w:rsidP="00A33042">
            <w:pPr>
              <w:spacing w:before="120" w:line="264" w:lineRule="auto"/>
              <w:rPr>
                <w:b/>
                <w:bCs/>
              </w:rPr>
            </w:pPr>
            <w:r w:rsidRPr="00A33042">
              <w:rPr>
                <w:b/>
                <w:bCs/>
              </w:rPr>
              <w:t>Datatype</w:t>
            </w:r>
          </w:p>
        </w:tc>
        <w:tc>
          <w:tcPr>
            <w:tcW w:w="2254" w:type="dxa"/>
          </w:tcPr>
          <w:p w14:paraId="0B79BE09" w14:textId="77777777" w:rsidR="00A33042" w:rsidRPr="00A33042" w:rsidRDefault="00A33042" w:rsidP="00A33042">
            <w:pPr>
              <w:spacing w:before="120" w:line="264" w:lineRule="auto"/>
              <w:rPr>
                <w:b/>
                <w:bCs/>
              </w:rPr>
            </w:pPr>
            <w:r w:rsidRPr="00A33042">
              <w:rPr>
                <w:b/>
                <w:bCs/>
              </w:rPr>
              <w:t>Description</w:t>
            </w:r>
          </w:p>
        </w:tc>
        <w:tc>
          <w:tcPr>
            <w:tcW w:w="2254" w:type="dxa"/>
          </w:tcPr>
          <w:p w14:paraId="587C0E8C" w14:textId="77777777" w:rsidR="00A33042" w:rsidRPr="00A33042" w:rsidRDefault="00A33042" w:rsidP="00A33042">
            <w:pPr>
              <w:spacing w:before="120" w:line="264" w:lineRule="auto"/>
              <w:rPr>
                <w:b/>
                <w:bCs/>
              </w:rPr>
            </w:pPr>
            <w:r w:rsidRPr="00A33042">
              <w:rPr>
                <w:b/>
                <w:bCs/>
              </w:rPr>
              <w:t>Null Value</w:t>
            </w:r>
          </w:p>
        </w:tc>
      </w:tr>
      <w:tr w:rsidR="00A33042" w:rsidRPr="00A33042" w14:paraId="25964070" w14:textId="77777777" w:rsidTr="00A534AC">
        <w:tc>
          <w:tcPr>
            <w:tcW w:w="2254" w:type="dxa"/>
          </w:tcPr>
          <w:p w14:paraId="01301DF7" w14:textId="77777777" w:rsidR="00A33042" w:rsidRPr="00A33042" w:rsidRDefault="00A33042" w:rsidP="00A33042">
            <w:pPr>
              <w:spacing w:before="120" w:line="264" w:lineRule="auto"/>
            </w:pPr>
            <w:proofErr w:type="spellStart"/>
            <w:r w:rsidRPr="00A33042">
              <w:t>restID</w:t>
            </w:r>
            <w:proofErr w:type="spellEnd"/>
          </w:p>
        </w:tc>
        <w:tc>
          <w:tcPr>
            <w:tcW w:w="2254" w:type="dxa"/>
          </w:tcPr>
          <w:p w14:paraId="2DFA45FA" w14:textId="77777777" w:rsidR="00A33042" w:rsidRPr="00A33042" w:rsidRDefault="00A33042" w:rsidP="00A33042">
            <w:pPr>
              <w:spacing w:before="120" w:line="264" w:lineRule="auto"/>
            </w:pPr>
            <w:r w:rsidRPr="00A33042">
              <w:t>varchar</w:t>
            </w:r>
          </w:p>
        </w:tc>
        <w:tc>
          <w:tcPr>
            <w:tcW w:w="2254" w:type="dxa"/>
          </w:tcPr>
          <w:p w14:paraId="755B58F7" w14:textId="77777777" w:rsidR="00A33042" w:rsidRPr="00A33042" w:rsidRDefault="00A33042" w:rsidP="00A33042">
            <w:pPr>
              <w:spacing w:before="120" w:line="264" w:lineRule="auto"/>
            </w:pPr>
            <w:r w:rsidRPr="00A33042">
              <w:t>(Primary Key) Stores unique restaurant id. It could be mixture of numbers and texts.</w:t>
            </w:r>
          </w:p>
        </w:tc>
        <w:tc>
          <w:tcPr>
            <w:tcW w:w="2254" w:type="dxa"/>
          </w:tcPr>
          <w:p w14:paraId="4C70FC92" w14:textId="77777777" w:rsidR="00A33042" w:rsidRPr="00A33042" w:rsidRDefault="00A33042" w:rsidP="00A33042">
            <w:pPr>
              <w:spacing w:before="120" w:line="264" w:lineRule="auto"/>
            </w:pPr>
            <w:r w:rsidRPr="00A33042">
              <w:t>Not Accepted</w:t>
            </w:r>
          </w:p>
        </w:tc>
      </w:tr>
      <w:tr w:rsidR="00A33042" w:rsidRPr="00A33042" w14:paraId="011C555B" w14:textId="77777777" w:rsidTr="00A534AC">
        <w:tc>
          <w:tcPr>
            <w:tcW w:w="2254" w:type="dxa"/>
          </w:tcPr>
          <w:p w14:paraId="1032C289" w14:textId="77777777" w:rsidR="00A33042" w:rsidRPr="00A33042" w:rsidRDefault="00A33042" w:rsidP="00A33042">
            <w:pPr>
              <w:spacing w:before="120" w:line="264" w:lineRule="auto"/>
            </w:pPr>
            <w:r w:rsidRPr="00A33042">
              <w:t>Name</w:t>
            </w:r>
          </w:p>
        </w:tc>
        <w:tc>
          <w:tcPr>
            <w:tcW w:w="2254" w:type="dxa"/>
          </w:tcPr>
          <w:p w14:paraId="065DBDF1" w14:textId="77777777" w:rsidR="00A33042" w:rsidRPr="00A33042" w:rsidRDefault="00A33042" w:rsidP="00A33042">
            <w:pPr>
              <w:spacing w:before="120" w:line="264" w:lineRule="auto"/>
            </w:pPr>
            <w:r w:rsidRPr="00A33042">
              <w:t>Text</w:t>
            </w:r>
          </w:p>
        </w:tc>
        <w:tc>
          <w:tcPr>
            <w:tcW w:w="2254" w:type="dxa"/>
          </w:tcPr>
          <w:p w14:paraId="554C748E" w14:textId="77777777" w:rsidR="00A33042" w:rsidRPr="00A33042" w:rsidRDefault="00A33042" w:rsidP="00A33042">
            <w:pPr>
              <w:spacing w:before="120" w:line="264" w:lineRule="auto"/>
            </w:pPr>
            <w:r w:rsidRPr="00A33042">
              <w:t>Stores name of the restaurant</w:t>
            </w:r>
          </w:p>
        </w:tc>
        <w:tc>
          <w:tcPr>
            <w:tcW w:w="2254" w:type="dxa"/>
          </w:tcPr>
          <w:p w14:paraId="712059A7" w14:textId="77777777" w:rsidR="00A33042" w:rsidRPr="00A33042" w:rsidRDefault="00A33042" w:rsidP="00A33042">
            <w:pPr>
              <w:spacing w:before="120" w:line="264" w:lineRule="auto"/>
            </w:pPr>
            <w:r w:rsidRPr="00A33042">
              <w:t>Not Accepted</w:t>
            </w:r>
          </w:p>
        </w:tc>
      </w:tr>
      <w:tr w:rsidR="00A33042" w:rsidRPr="00A33042" w14:paraId="15FB52DE" w14:textId="77777777" w:rsidTr="00A534AC">
        <w:tc>
          <w:tcPr>
            <w:tcW w:w="2254" w:type="dxa"/>
          </w:tcPr>
          <w:p w14:paraId="370336F0" w14:textId="77777777" w:rsidR="00A33042" w:rsidRPr="00A33042" w:rsidRDefault="00A33042" w:rsidP="00A33042">
            <w:pPr>
              <w:spacing w:before="120" w:line="264" w:lineRule="auto"/>
            </w:pPr>
            <w:r w:rsidRPr="00A33042">
              <w:t>Cuisine</w:t>
            </w:r>
          </w:p>
        </w:tc>
        <w:tc>
          <w:tcPr>
            <w:tcW w:w="2254" w:type="dxa"/>
          </w:tcPr>
          <w:p w14:paraId="115F557B" w14:textId="77777777" w:rsidR="00A33042" w:rsidRPr="00A33042" w:rsidRDefault="00A33042" w:rsidP="00A33042">
            <w:pPr>
              <w:spacing w:before="120" w:line="264" w:lineRule="auto"/>
            </w:pPr>
            <w:r w:rsidRPr="00A33042">
              <w:t>Text</w:t>
            </w:r>
          </w:p>
        </w:tc>
        <w:tc>
          <w:tcPr>
            <w:tcW w:w="2254" w:type="dxa"/>
          </w:tcPr>
          <w:p w14:paraId="115F08C8" w14:textId="77777777" w:rsidR="00A33042" w:rsidRPr="00A33042" w:rsidRDefault="00A33042" w:rsidP="00A33042">
            <w:pPr>
              <w:spacing w:before="120" w:line="264" w:lineRule="auto"/>
            </w:pPr>
            <w:r w:rsidRPr="00A33042">
              <w:t>Stores type of cuisine that the restaurant serves</w:t>
            </w:r>
          </w:p>
        </w:tc>
        <w:tc>
          <w:tcPr>
            <w:tcW w:w="2254" w:type="dxa"/>
          </w:tcPr>
          <w:p w14:paraId="05E0A3DF" w14:textId="77777777" w:rsidR="00A33042" w:rsidRPr="00A33042" w:rsidRDefault="00A33042" w:rsidP="00A33042">
            <w:pPr>
              <w:spacing w:before="120" w:line="264" w:lineRule="auto"/>
            </w:pPr>
            <w:r w:rsidRPr="00A33042">
              <w:t>Not Accepted</w:t>
            </w:r>
          </w:p>
        </w:tc>
      </w:tr>
      <w:tr w:rsidR="00A33042" w:rsidRPr="00A33042" w14:paraId="3BCCC001" w14:textId="77777777" w:rsidTr="00A534AC">
        <w:tc>
          <w:tcPr>
            <w:tcW w:w="2254" w:type="dxa"/>
          </w:tcPr>
          <w:p w14:paraId="65A6D29B" w14:textId="77777777" w:rsidR="00A33042" w:rsidRPr="00A33042" w:rsidRDefault="00A33042" w:rsidP="00A33042">
            <w:pPr>
              <w:spacing w:before="120" w:line="264" w:lineRule="auto"/>
            </w:pPr>
            <w:r w:rsidRPr="00A33042">
              <w:t>Contact</w:t>
            </w:r>
          </w:p>
        </w:tc>
        <w:tc>
          <w:tcPr>
            <w:tcW w:w="2254" w:type="dxa"/>
          </w:tcPr>
          <w:p w14:paraId="4BEA7AD8" w14:textId="77777777" w:rsidR="00A33042" w:rsidRPr="00A33042" w:rsidRDefault="00A33042" w:rsidP="00A33042">
            <w:pPr>
              <w:spacing w:before="120" w:line="264" w:lineRule="auto"/>
            </w:pPr>
            <w:r w:rsidRPr="00A33042">
              <w:t>Int (size 10)</w:t>
            </w:r>
          </w:p>
        </w:tc>
        <w:tc>
          <w:tcPr>
            <w:tcW w:w="2254" w:type="dxa"/>
          </w:tcPr>
          <w:p w14:paraId="7D7797F1" w14:textId="77777777" w:rsidR="00A33042" w:rsidRPr="00A33042" w:rsidRDefault="00A33042" w:rsidP="00A33042">
            <w:pPr>
              <w:spacing w:before="120" w:line="264" w:lineRule="auto"/>
            </w:pPr>
            <w:r w:rsidRPr="00A33042">
              <w:t>Stores Contact Number. The size is limited to 10 characters</w:t>
            </w:r>
          </w:p>
        </w:tc>
        <w:tc>
          <w:tcPr>
            <w:tcW w:w="2254" w:type="dxa"/>
          </w:tcPr>
          <w:p w14:paraId="700CF2D5" w14:textId="77777777" w:rsidR="00A33042" w:rsidRPr="00A33042" w:rsidRDefault="00A33042" w:rsidP="00A33042">
            <w:pPr>
              <w:spacing w:before="120" w:line="264" w:lineRule="auto"/>
            </w:pPr>
            <w:r w:rsidRPr="00A33042">
              <w:t>Not Accepted</w:t>
            </w:r>
          </w:p>
        </w:tc>
      </w:tr>
      <w:tr w:rsidR="00A33042" w:rsidRPr="00A33042" w14:paraId="3AB2AE43" w14:textId="77777777" w:rsidTr="00A534AC">
        <w:tc>
          <w:tcPr>
            <w:tcW w:w="2254" w:type="dxa"/>
          </w:tcPr>
          <w:p w14:paraId="38EEAC1F" w14:textId="77777777" w:rsidR="00A33042" w:rsidRPr="00A33042" w:rsidRDefault="00A33042" w:rsidP="00A33042">
            <w:pPr>
              <w:spacing w:before="120" w:line="264" w:lineRule="auto"/>
            </w:pPr>
            <w:r w:rsidRPr="00A33042">
              <w:t>Description</w:t>
            </w:r>
          </w:p>
        </w:tc>
        <w:tc>
          <w:tcPr>
            <w:tcW w:w="2254" w:type="dxa"/>
          </w:tcPr>
          <w:p w14:paraId="374DFF39" w14:textId="77777777" w:rsidR="00A33042" w:rsidRPr="00A33042" w:rsidRDefault="00A33042" w:rsidP="00A33042">
            <w:pPr>
              <w:spacing w:before="120" w:line="264" w:lineRule="auto"/>
            </w:pPr>
            <w:r w:rsidRPr="00A33042">
              <w:t>Text</w:t>
            </w:r>
          </w:p>
        </w:tc>
        <w:tc>
          <w:tcPr>
            <w:tcW w:w="2254" w:type="dxa"/>
          </w:tcPr>
          <w:p w14:paraId="4644FF01" w14:textId="77777777" w:rsidR="00A33042" w:rsidRPr="00A33042" w:rsidRDefault="00A33042" w:rsidP="00A33042">
            <w:pPr>
              <w:spacing w:before="120" w:line="264" w:lineRule="auto"/>
            </w:pPr>
            <w:r w:rsidRPr="00A33042">
              <w:t>Stores description of the restaurant</w:t>
            </w:r>
          </w:p>
        </w:tc>
        <w:tc>
          <w:tcPr>
            <w:tcW w:w="2254" w:type="dxa"/>
          </w:tcPr>
          <w:p w14:paraId="5FF7A646" w14:textId="77777777" w:rsidR="00A33042" w:rsidRPr="00A33042" w:rsidRDefault="00A33042" w:rsidP="00A33042">
            <w:pPr>
              <w:spacing w:before="120" w:line="264" w:lineRule="auto"/>
            </w:pPr>
            <w:r w:rsidRPr="00A33042">
              <w:t>Not Accepted</w:t>
            </w:r>
          </w:p>
        </w:tc>
      </w:tr>
      <w:tr w:rsidR="00A33042" w:rsidRPr="00A33042" w14:paraId="1E39688D" w14:textId="77777777" w:rsidTr="00A534AC">
        <w:tc>
          <w:tcPr>
            <w:tcW w:w="2254" w:type="dxa"/>
          </w:tcPr>
          <w:p w14:paraId="73D40A37" w14:textId="77777777" w:rsidR="00A33042" w:rsidRPr="00A33042" w:rsidRDefault="00A33042" w:rsidP="00A33042">
            <w:pPr>
              <w:spacing w:before="120" w:line="264" w:lineRule="auto"/>
            </w:pPr>
            <w:r w:rsidRPr="00A33042">
              <w:t>Flat</w:t>
            </w:r>
          </w:p>
        </w:tc>
        <w:tc>
          <w:tcPr>
            <w:tcW w:w="2254" w:type="dxa"/>
          </w:tcPr>
          <w:p w14:paraId="2898E3EE" w14:textId="77777777" w:rsidR="00A33042" w:rsidRPr="00A33042" w:rsidRDefault="00A33042" w:rsidP="00A33042">
            <w:pPr>
              <w:spacing w:before="120" w:line="264" w:lineRule="auto"/>
            </w:pPr>
            <w:r w:rsidRPr="00A33042">
              <w:t>char</w:t>
            </w:r>
          </w:p>
        </w:tc>
        <w:tc>
          <w:tcPr>
            <w:tcW w:w="2254" w:type="dxa"/>
          </w:tcPr>
          <w:p w14:paraId="0C6CF65C" w14:textId="77777777" w:rsidR="00A33042" w:rsidRPr="00A33042" w:rsidRDefault="00A33042" w:rsidP="00A33042">
            <w:pPr>
              <w:spacing w:before="120" w:line="264" w:lineRule="auto"/>
            </w:pPr>
            <w:r w:rsidRPr="00A33042">
              <w:t xml:space="preserve">Stores Flat if the restaurant has a flat in their address. </w:t>
            </w:r>
          </w:p>
        </w:tc>
        <w:tc>
          <w:tcPr>
            <w:tcW w:w="2254" w:type="dxa"/>
          </w:tcPr>
          <w:p w14:paraId="4B33D32E" w14:textId="77777777" w:rsidR="00A33042" w:rsidRPr="00A33042" w:rsidRDefault="00A33042" w:rsidP="00A33042">
            <w:pPr>
              <w:spacing w:before="120" w:line="264" w:lineRule="auto"/>
            </w:pPr>
            <w:r w:rsidRPr="00A33042">
              <w:t>Accepted</w:t>
            </w:r>
          </w:p>
        </w:tc>
      </w:tr>
      <w:tr w:rsidR="00A33042" w:rsidRPr="00A33042" w14:paraId="21E2F8CD" w14:textId="77777777" w:rsidTr="00A534AC">
        <w:tc>
          <w:tcPr>
            <w:tcW w:w="2254" w:type="dxa"/>
          </w:tcPr>
          <w:p w14:paraId="1B6C9EB9" w14:textId="77777777" w:rsidR="00A33042" w:rsidRPr="00A33042" w:rsidRDefault="00A33042" w:rsidP="00A33042">
            <w:pPr>
              <w:spacing w:before="120" w:line="264" w:lineRule="auto"/>
            </w:pPr>
            <w:r w:rsidRPr="00A33042">
              <w:t>Street Number</w:t>
            </w:r>
          </w:p>
        </w:tc>
        <w:tc>
          <w:tcPr>
            <w:tcW w:w="2254" w:type="dxa"/>
          </w:tcPr>
          <w:p w14:paraId="3111ED35" w14:textId="77777777" w:rsidR="00A33042" w:rsidRPr="00A33042" w:rsidRDefault="00A33042" w:rsidP="00A33042">
            <w:pPr>
              <w:spacing w:before="120" w:line="264" w:lineRule="auto"/>
            </w:pPr>
            <w:r w:rsidRPr="00A33042">
              <w:t>Int</w:t>
            </w:r>
          </w:p>
        </w:tc>
        <w:tc>
          <w:tcPr>
            <w:tcW w:w="2254" w:type="dxa"/>
          </w:tcPr>
          <w:p w14:paraId="17C5E778" w14:textId="77777777" w:rsidR="00A33042" w:rsidRPr="00A33042" w:rsidRDefault="00A33042" w:rsidP="00A33042">
            <w:pPr>
              <w:spacing w:before="120" w:line="264" w:lineRule="auto"/>
            </w:pPr>
            <w:r w:rsidRPr="00A33042">
              <w:t>Stores Street Number</w:t>
            </w:r>
          </w:p>
        </w:tc>
        <w:tc>
          <w:tcPr>
            <w:tcW w:w="2254" w:type="dxa"/>
          </w:tcPr>
          <w:p w14:paraId="1E4D9893" w14:textId="77777777" w:rsidR="00A33042" w:rsidRPr="00A33042" w:rsidRDefault="00A33042" w:rsidP="00A33042">
            <w:pPr>
              <w:spacing w:before="120" w:line="264" w:lineRule="auto"/>
            </w:pPr>
            <w:r w:rsidRPr="00A33042">
              <w:t>Not Accepted</w:t>
            </w:r>
          </w:p>
        </w:tc>
      </w:tr>
      <w:tr w:rsidR="00A33042" w:rsidRPr="00A33042" w14:paraId="7450B0E9" w14:textId="77777777" w:rsidTr="00A534AC">
        <w:tc>
          <w:tcPr>
            <w:tcW w:w="2254" w:type="dxa"/>
          </w:tcPr>
          <w:p w14:paraId="1B6F8932" w14:textId="77777777" w:rsidR="00A33042" w:rsidRPr="00A33042" w:rsidRDefault="00A33042" w:rsidP="00A33042">
            <w:pPr>
              <w:spacing w:before="120" w:line="264" w:lineRule="auto"/>
            </w:pPr>
            <w:r w:rsidRPr="00A33042">
              <w:t>Street Name</w:t>
            </w:r>
          </w:p>
        </w:tc>
        <w:tc>
          <w:tcPr>
            <w:tcW w:w="2254" w:type="dxa"/>
          </w:tcPr>
          <w:p w14:paraId="20EF09E6" w14:textId="77777777" w:rsidR="00A33042" w:rsidRPr="00A33042" w:rsidRDefault="00A33042" w:rsidP="00A33042">
            <w:pPr>
              <w:spacing w:before="120" w:line="264" w:lineRule="auto"/>
            </w:pPr>
            <w:r w:rsidRPr="00A33042">
              <w:t>Text</w:t>
            </w:r>
          </w:p>
        </w:tc>
        <w:tc>
          <w:tcPr>
            <w:tcW w:w="2254" w:type="dxa"/>
          </w:tcPr>
          <w:p w14:paraId="0D5B8204" w14:textId="77777777" w:rsidR="00A33042" w:rsidRPr="00A33042" w:rsidRDefault="00A33042" w:rsidP="00A33042">
            <w:pPr>
              <w:spacing w:before="120" w:line="264" w:lineRule="auto"/>
            </w:pPr>
            <w:r w:rsidRPr="00A33042">
              <w:t>Stores Street Name</w:t>
            </w:r>
          </w:p>
        </w:tc>
        <w:tc>
          <w:tcPr>
            <w:tcW w:w="2254" w:type="dxa"/>
          </w:tcPr>
          <w:p w14:paraId="0A97958B" w14:textId="77777777" w:rsidR="00A33042" w:rsidRPr="00A33042" w:rsidRDefault="00A33042" w:rsidP="00A33042">
            <w:pPr>
              <w:spacing w:before="120" w:line="264" w:lineRule="auto"/>
            </w:pPr>
            <w:r w:rsidRPr="00A33042">
              <w:t>Not Accepted</w:t>
            </w:r>
          </w:p>
        </w:tc>
      </w:tr>
      <w:tr w:rsidR="00A33042" w:rsidRPr="00A33042" w14:paraId="54B4F3AE" w14:textId="77777777" w:rsidTr="00A534AC">
        <w:tc>
          <w:tcPr>
            <w:tcW w:w="2254" w:type="dxa"/>
          </w:tcPr>
          <w:p w14:paraId="569FDC6B" w14:textId="77777777" w:rsidR="00A33042" w:rsidRPr="00A33042" w:rsidRDefault="00A33042" w:rsidP="00A33042">
            <w:pPr>
              <w:spacing w:before="120" w:line="264" w:lineRule="auto"/>
            </w:pPr>
            <w:r w:rsidRPr="00A33042">
              <w:t>Postcode</w:t>
            </w:r>
          </w:p>
        </w:tc>
        <w:tc>
          <w:tcPr>
            <w:tcW w:w="2254" w:type="dxa"/>
          </w:tcPr>
          <w:p w14:paraId="4DD7E5CA" w14:textId="77777777" w:rsidR="00A33042" w:rsidRPr="00A33042" w:rsidRDefault="00A33042" w:rsidP="00A33042">
            <w:pPr>
              <w:spacing w:before="120" w:line="264" w:lineRule="auto"/>
            </w:pPr>
            <w:r w:rsidRPr="00A33042">
              <w:t>Char</w:t>
            </w:r>
          </w:p>
        </w:tc>
        <w:tc>
          <w:tcPr>
            <w:tcW w:w="2254" w:type="dxa"/>
          </w:tcPr>
          <w:p w14:paraId="6E9745F4" w14:textId="77777777" w:rsidR="00A33042" w:rsidRPr="00A33042" w:rsidRDefault="00A33042" w:rsidP="00A33042">
            <w:pPr>
              <w:spacing w:before="120" w:line="264" w:lineRule="auto"/>
            </w:pPr>
            <w:r w:rsidRPr="00A33042">
              <w:t>Stores Post Code</w:t>
            </w:r>
          </w:p>
        </w:tc>
        <w:tc>
          <w:tcPr>
            <w:tcW w:w="2254" w:type="dxa"/>
          </w:tcPr>
          <w:p w14:paraId="3C639E19" w14:textId="77777777" w:rsidR="00A33042" w:rsidRPr="00A33042" w:rsidRDefault="00A33042" w:rsidP="00A33042">
            <w:pPr>
              <w:spacing w:before="120" w:line="264" w:lineRule="auto"/>
            </w:pPr>
            <w:r w:rsidRPr="00A33042">
              <w:t>Not Accepted</w:t>
            </w:r>
          </w:p>
        </w:tc>
      </w:tr>
    </w:tbl>
    <w:p w14:paraId="3CF548CE" w14:textId="77777777" w:rsidR="00A33042" w:rsidRPr="00A33042" w:rsidRDefault="00A33042" w:rsidP="00A33042">
      <w:pPr>
        <w:spacing w:after="0"/>
      </w:pPr>
    </w:p>
    <w:tbl>
      <w:tblPr>
        <w:tblStyle w:val="TableGrid"/>
        <w:tblW w:w="0" w:type="auto"/>
        <w:tblLook w:val="04A0" w:firstRow="1" w:lastRow="0" w:firstColumn="1" w:lastColumn="0" w:noHBand="0" w:noVBand="1"/>
      </w:tblPr>
      <w:tblGrid>
        <w:gridCol w:w="2164"/>
        <w:gridCol w:w="2148"/>
        <w:gridCol w:w="2176"/>
        <w:gridCol w:w="2142"/>
      </w:tblGrid>
      <w:tr w:rsidR="00A33042" w:rsidRPr="00A33042" w14:paraId="22AB97CC" w14:textId="77777777" w:rsidTr="00A534AC">
        <w:tc>
          <w:tcPr>
            <w:tcW w:w="9016" w:type="dxa"/>
            <w:gridSpan w:val="4"/>
          </w:tcPr>
          <w:p w14:paraId="28F6E493" w14:textId="77777777" w:rsidR="00A33042" w:rsidRPr="00A33042" w:rsidRDefault="00A33042" w:rsidP="00A33042">
            <w:pPr>
              <w:spacing w:before="120" w:line="264" w:lineRule="auto"/>
              <w:rPr>
                <w:b/>
                <w:bCs/>
              </w:rPr>
            </w:pPr>
            <w:r w:rsidRPr="00A33042">
              <w:rPr>
                <w:b/>
                <w:bCs/>
              </w:rPr>
              <w:t>Review</w:t>
            </w:r>
          </w:p>
        </w:tc>
      </w:tr>
      <w:tr w:rsidR="00A33042" w:rsidRPr="00A33042" w14:paraId="5896710B" w14:textId="77777777" w:rsidTr="00A534AC">
        <w:tc>
          <w:tcPr>
            <w:tcW w:w="2254" w:type="dxa"/>
          </w:tcPr>
          <w:p w14:paraId="2BEB3006" w14:textId="77777777" w:rsidR="00A33042" w:rsidRPr="00A33042" w:rsidRDefault="00A33042" w:rsidP="00A33042">
            <w:pPr>
              <w:spacing w:before="120" w:line="264" w:lineRule="auto"/>
              <w:rPr>
                <w:b/>
                <w:bCs/>
              </w:rPr>
            </w:pPr>
            <w:r w:rsidRPr="00A33042">
              <w:rPr>
                <w:b/>
                <w:bCs/>
              </w:rPr>
              <w:t>Attribute</w:t>
            </w:r>
          </w:p>
        </w:tc>
        <w:tc>
          <w:tcPr>
            <w:tcW w:w="2254" w:type="dxa"/>
          </w:tcPr>
          <w:p w14:paraId="789E1185" w14:textId="77777777" w:rsidR="00A33042" w:rsidRPr="00A33042" w:rsidRDefault="00A33042" w:rsidP="00A33042">
            <w:pPr>
              <w:spacing w:before="120" w:line="264" w:lineRule="auto"/>
              <w:rPr>
                <w:b/>
                <w:bCs/>
              </w:rPr>
            </w:pPr>
            <w:r w:rsidRPr="00A33042">
              <w:rPr>
                <w:b/>
                <w:bCs/>
              </w:rPr>
              <w:t>Datatype</w:t>
            </w:r>
          </w:p>
        </w:tc>
        <w:tc>
          <w:tcPr>
            <w:tcW w:w="2254" w:type="dxa"/>
          </w:tcPr>
          <w:p w14:paraId="6313161F" w14:textId="77777777" w:rsidR="00A33042" w:rsidRPr="00A33042" w:rsidRDefault="00A33042" w:rsidP="00A33042">
            <w:pPr>
              <w:spacing w:before="120" w:line="264" w:lineRule="auto"/>
              <w:rPr>
                <w:b/>
                <w:bCs/>
              </w:rPr>
            </w:pPr>
            <w:r w:rsidRPr="00A33042">
              <w:rPr>
                <w:b/>
                <w:bCs/>
              </w:rPr>
              <w:t>Description</w:t>
            </w:r>
          </w:p>
        </w:tc>
        <w:tc>
          <w:tcPr>
            <w:tcW w:w="2254" w:type="dxa"/>
          </w:tcPr>
          <w:p w14:paraId="6E44985F" w14:textId="77777777" w:rsidR="00A33042" w:rsidRPr="00A33042" w:rsidRDefault="00A33042" w:rsidP="00A33042">
            <w:pPr>
              <w:spacing w:before="120" w:line="264" w:lineRule="auto"/>
              <w:rPr>
                <w:b/>
                <w:bCs/>
              </w:rPr>
            </w:pPr>
            <w:r w:rsidRPr="00A33042">
              <w:rPr>
                <w:b/>
                <w:bCs/>
              </w:rPr>
              <w:t>Null Value</w:t>
            </w:r>
          </w:p>
        </w:tc>
      </w:tr>
      <w:tr w:rsidR="00A33042" w:rsidRPr="00A33042" w14:paraId="5B6D46BE" w14:textId="77777777" w:rsidTr="00A534AC">
        <w:tc>
          <w:tcPr>
            <w:tcW w:w="2254" w:type="dxa"/>
          </w:tcPr>
          <w:p w14:paraId="1E7B88A4" w14:textId="77777777" w:rsidR="00A33042" w:rsidRPr="00A33042" w:rsidRDefault="00A33042" w:rsidP="00A33042">
            <w:pPr>
              <w:spacing w:before="120" w:line="264" w:lineRule="auto"/>
            </w:pPr>
            <w:r w:rsidRPr="00A33042">
              <w:t>Rating</w:t>
            </w:r>
          </w:p>
        </w:tc>
        <w:tc>
          <w:tcPr>
            <w:tcW w:w="2254" w:type="dxa"/>
          </w:tcPr>
          <w:p w14:paraId="0435C6A9" w14:textId="77777777" w:rsidR="00A33042" w:rsidRPr="00A33042" w:rsidRDefault="00A33042" w:rsidP="00A33042">
            <w:pPr>
              <w:spacing w:before="120" w:line="264" w:lineRule="auto"/>
            </w:pPr>
            <w:r w:rsidRPr="00A33042">
              <w:t>int</w:t>
            </w:r>
          </w:p>
        </w:tc>
        <w:tc>
          <w:tcPr>
            <w:tcW w:w="2254" w:type="dxa"/>
          </w:tcPr>
          <w:p w14:paraId="1E12F506" w14:textId="77777777" w:rsidR="00A33042" w:rsidRPr="00A33042" w:rsidRDefault="00A33042" w:rsidP="00A33042">
            <w:pPr>
              <w:spacing w:before="120" w:line="264" w:lineRule="auto"/>
            </w:pPr>
            <w:r w:rsidRPr="00A33042">
              <w:t xml:space="preserve"> Stores rating for the restaurant (On the scale of 10).</w:t>
            </w:r>
          </w:p>
        </w:tc>
        <w:tc>
          <w:tcPr>
            <w:tcW w:w="2254" w:type="dxa"/>
          </w:tcPr>
          <w:p w14:paraId="584EA06C" w14:textId="77777777" w:rsidR="00A33042" w:rsidRPr="00A33042" w:rsidRDefault="00A33042" w:rsidP="00A33042">
            <w:pPr>
              <w:spacing w:before="120" w:line="264" w:lineRule="auto"/>
            </w:pPr>
            <w:r w:rsidRPr="00A33042">
              <w:t>Not Accepted</w:t>
            </w:r>
          </w:p>
        </w:tc>
      </w:tr>
      <w:tr w:rsidR="00A33042" w:rsidRPr="00A33042" w14:paraId="67AE6E8B" w14:textId="77777777" w:rsidTr="00A534AC">
        <w:tc>
          <w:tcPr>
            <w:tcW w:w="2254" w:type="dxa"/>
          </w:tcPr>
          <w:p w14:paraId="0A3FDC5D" w14:textId="77777777" w:rsidR="00A33042" w:rsidRPr="00A33042" w:rsidRDefault="00A33042" w:rsidP="00A33042">
            <w:pPr>
              <w:spacing w:before="120" w:line="264" w:lineRule="auto"/>
            </w:pPr>
            <w:r w:rsidRPr="00A33042">
              <w:t>Description</w:t>
            </w:r>
          </w:p>
        </w:tc>
        <w:tc>
          <w:tcPr>
            <w:tcW w:w="2254" w:type="dxa"/>
          </w:tcPr>
          <w:p w14:paraId="4EF5A07E" w14:textId="77777777" w:rsidR="00A33042" w:rsidRPr="00A33042" w:rsidRDefault="00A33042" w:rsidP="00A33042">
            <w:pPr>
              <w:spacing w:before="120" w:line="264" w:lineRule="auto"/>
            </w:pPr>
            <w:r w:rsidRPr="00A33042">
              <w:t>Text</w:t>
            </w:r>
          </w:p>
        </w:tc>
        <w:tc>
          <w:tcPr>
            <w:tcW w:w="2254" w:type="dxa"/>
          </w:tcPr>
          <w:p w14:paraId="401AF144" w14:textId="77777777" w:rsidR="00A33042" w:rsidRPr="00A33042" w:rsidRDefault="00A33042" w:rsidP="00A33042">
            <w:pPr>
              <w:spacing w:before="120" w:line="264" w:lineRule="auto"/>
            </w:pPr>
            <w:r w:rsidRPr="00A33042">
              <w:t>Stores description of the review</w:t>
            </w:r>
          </w:p>
        </w:tc>
        <w:tc>
          <w:tcPr>
            <w:tcW w:w="2254" w:type="dxa"/>
          </w:tcPr>
          <w:p w14:paraId="64A6A254" w14:textId="77777777" w:rsidR="00A33042" w:rsidRPr="00A33042" w:rsidRDefault="00A33042" w:rsidP="00A33042">
            <w:pPr>
              <w:spacing w:before="120" w:line="264" w:lineRule="auto"/>
            </w:pPr>
            <w:r w:rsidRPr="00A33042">
              <w:t>Not Accepted</w:t>
            </w:r>
          </w:p>
        </w:tc>
      </w:tr>
    </w:tbl>
    <w:p w14:paraId="375B0947" w14:textId="221AAC72" w:rsidR="00C51395" w:rsidRDefault="00C51395" w:rsidP="00C51395"/>
    <w:p w14:paraId="765A7440" w14:textId="77777777" w:rsidR="0064046B" w:rsidRPr="00C51395" w:rsidRDefault="0064046B" w:rsidP="00C51395">
      <w:r>
        <w:t>This is the end of Planning Stage Documentation.</w:t>
      </w:r>
    </w:p>
    <w:bookmarkStart w:id="65" w:name="_Toc36752247" w:displacedByCustomXml="next"/>
    <w:sdt>
      <w:sdtPr>
        <w:rPr>
          <w:rFonts w:asciiTheme="minorHAnsi" w:eastAsiaTheme="minorHAnsi" w:hAnsiTheme="minorHAnsi" w:cstheme="minorBidi"/>
          <w:color w:val="595959" w:themeColor="text1" w:themeTint="A6"/>
          <w:sz w:val="22"/>
        </w:rPr>
        <w:id w:val="2019809028"/>
        <w:docPartObj>
          <w:docPartGallery w:val="Bibliographies"/>
          <w:docPartUnique/>
        </w:docPartObj>
      </w:sdtPr>
      <w:sdtEndPr/>
      <w:sdtContent>
        <w:p w14:paraId="072AB3AA" w14:textId="4358AEAE" w:rsidR="0064046B" w:rsidRDefault="0064046B">
          <w:pPr>
            <w:pStyle w:val="Heading1"/>
          </w:pPr>
          <w:r>
            <w:t>References</w:t>
          </w:r>
          <w:bookmarkEnd w:id="65"/>
        </w:p>
        <w:sdt>
          <w:sdtPr>
            <w:id w:val="-573587230"/>
            <w:bibliography/>
          </w:sdtPr>
          <w:sdtEndPr/>
          <w:sdtContent>
            <w:p w14:paraId="0617D63B" w14:textId="77777777" w:rsidR="0064046B" w:rsidRDefault="0064046B" w:rsidP="0064046B">
              <w:pPr>
                <w:pStyle w:val="Bibliography"/>
                <w:ind w:left="720" w:hanging="720"/>
                <w:rPr>
                  <w:noProof/>
                  <w:sz w:val="24"/>
                  <w:szCs w:val="24"/>
                </w:rPr>
              </w:pPr>
              <w:r>
                <w:fldChar w:fldCharType="begin"/>
              </w:r>
              <w:r>
                <w:instrText xml:space="preserve"> BIBLIOGRAPHY </w:instrText>
              </w:r>
              <w:r>
                <w:fldChar w:fldCharType="separate"/>
              </w:r>
              <w:r>
                <w:rPr>
                  <w:noProof/>
                </w:rPr>
                <w:t xml:space="preserve">GeeksforGeeks. (n.d.). </w:t>
              </w:r>
              <w:r>
                <w:rPr>
                  <w:i/>
                  <w:iCs/>
                  <w:noProof/>
                </w:rPr>
                <w:t>Iterator Pattern - GeeksforGeeks</w:t>
              </w:r>
              <w:r>
                <w:rPr>
                  <w:noProof/>
                </w:rPr>
                <w:t>. Retrieved from https://www.geeksforgeeks.org/iterator-pattern/</w:t>
              </w:r>
            </w:p>
            <w:p w14:paraId="5B82587E" w14:textId="77777777" w:rsidR="0064046B" w:rsidRDefault="0064046B" w:rsidP="0064046B">
              <w:pPr>
                <w:pStyle w:val="Bibliography"/>
                <w:ind w:left="720" w:hanging="720"/>
                <w:rPr>
                  <w:noProof/>
                </w:rPr>
              </w:pPr>
              <w:r>
                <w:rPr>
                  <w:noProof/>
                </w:rPr>
                <w:t xml:space="preserve">JReport. (2020). </w:t>
              </w:r>
              <w:r>
                <w:rPr>
                  <w:i/>
                  <w:iCs/>
                  <w:noProof/>
                </w:rPr>
                <w:t>3-Tier Architecture - A Complete Overview</w:t>
              </w:r>
              <w:r>
                <w:rPr>
                  <w:noProof/>
                </w:rPr>
                <w:t>. Retrieved from jinfonet.com/resources/bi-defined/3-tier-architecture-complete-overview/</w:t>
              </w:r>
            </w:p>
            <w:p w14:paraId="3289C96B" w14:textId="77777777" w:rsidR="0064046B" w:rsidRDefault="0064046B" w:rsidP="0064046B">
              <w:pPr>
                <w:pStyle w:val="Bibliography"/>
                <w:ind w:left="720" w:hanging="720"/>
                <w:rPr>
                  <w:noProof/>
                </w:rPr>
              </w:pPr>
              <w:r>
                <w:rPr>
                  <w:noProof/>
                </w:rPr>
                <w:t xml:space="preserve">Legislation.gov.uk. (n.d.). </w:t>
              </w:r>
              <w:r>
                <w:rPr>
                  <w:i/>
                  <w:iCs/>
                  <w:noProof/>
                </w:rPr>
                <w:t>Data Protection Act 2018</w:t>
              </w:r>
              <w:r>
                <w:rPr>
                  <w:noProof/>
                </w:rPr>
                <w:t>. Retrieved from Data Protection Act 2018: http://www.legislation.gov.uk/ukpga/2018/12/contents/enacted</w:t>
              </w:r>
            </w:p>
            <w:p w14:paraId="6B00DA12" w14:textId="77777777" w:rsidR="0064046B" w:rsidRDefault="0064046B" w:rsidP="0064046B">
              <w:pPr>
                <w:pStyle w:val="Bibliography"/>
                <w:ind w:left="720" w:hanging="720"/>
                <w:rPr>
                  <w:noProof/>
                </w:rPr>
              </w:pPr>
              <w:r>
                <w:rPr>
                  <w:noProof/>
                </w:rPr>
                <w:t xml:space="preserve">trip-10k_20181231.htm. (2018, 12 31). </w:t>
              </w:r>
              <w:r>
                <w:rPr>
                  <w:i/>
                  <w:iCs/>
                  <w:noProof/>
                </w:rPr>
                <w:t>US Security and Exchange Commision, Tripadvisor, Inc.</w:t>
              </w:r>
              <w:r>
                <w:rPr>
                  <w:noProof/>
                </w:rPr>
                <w:t xml:space="preserve"> Retrieved from https://www.sec.gov/Archives/edgar/data/1526520/000156459019003889/trip-10k_20181231.htm</w:t>
              </w:r>
            </w:p>
            <w:p w14:paraId="1ABADA54" w14:textId="77777777" w:rsidR="0064046B" w:rsidRDefault="0064046B" w:rsidP="0064046B">
              <w:pPr>
                <w:pStyle w:val="Bibliography"/>
                <w:ind w:left="720" w:hanging="720"/>
                <w:rPr>
                  <w:noProof/>
                </w:rPr>
              </w:pPr>
              <w:r>
                <w:rPr>
                  <w:noProof/>
                </w:rPr>
                <w:t xml:space="preserve">TripAdvisor. (2020). </w:t>
              </w:r>
              <w:r>
                <w:rPr>
                  <w:i/>
                  <w:iCs/>
                  <w:noProof/>
                </w:rPr>
                <w:t>The 10 Best Restaurants and Place to Eat in Glasgow 2020</w:t>
              </w:r>
              <w:r>
                <w:rPr>
                  <w:noProof/>
                </w:rPr>
                <w:t>. Retrieved from https://www.tripadvisor.co.uk/Restaurants-g186534-Glasgow_Scotland.html</w:t>
              </w:r>
            </w:p>
            <w:p w14:paraId="0D5690AD" w14:textId="77777777" w:rsidR="0064046B" w:rsidRDefault="0064046B" w:rsidP="0064046B">
              <w:pPr>
                <w:pStyle w:val="Bibliography"/>
                <w:ind w:left="720" w:hanging="720"/>
                <w:rPr>
                  <w:noProof/>
                </w:rPr>
              </w:pPr>
              <w:r>
                <w:rPr>
                  <w:noProof/>
                </w:rPr>
                <w:t xml:space="preserve">Tutorialspoint. (2020). </w:t>
              </w:r>
              <w:r>
                <w:rPr>
                  <w:i/>
                  <w:iCs/>
                  <w:noProof/>
                </w:rPr>
                <w:t>Design Patterns - Strategy Pattern - Tutorialspoint</w:t>
              </w:r>
              <w:r>
                <w:rPr>
                  <w:noProof/>
                </w:rPr>
                <w:t>. Retrieved from https://www.tutorialspoint.com/design_pattern/strategy_pattern.htm</w:t>
              </w:r>
            </w:p>
            <w:p w14:paraId="4CF8ED40" w14:textId="77777777" w:rsidR="0064046B" w:rsidRDefault="0064046B" w:rsidP="0064046B">
              <w:pPr>
                <w:pStyle w:val="Bibliography"/>
                <w:ind w:left="720" w:hanging="720"/>
                <w:rPr>
                  <w:noProof/>
                </w:rPr>
              </w:pPr>
              <w:r>
                <w:rPr>
                  <w:noProof/>
                </w:rPr>
                <w:t xml:space="preserve">Wikipedia. (2020, 03 17). </w:t>
              </w:r>
              <w:r>
                <w:rPr>
                  <w:i/>
                  <w:iCs/>
                  <w:noProof/>
                </w:rPr>
                <w:t>Yelp-Wikipedia</w:t>
              </w:r>
              <w:r>
                <w:rPr>
                  <w:noProof/>
                </w:rPr>
                <w:t>. Retrieved from Wikipedia: https://www.tripadvisor.co.uk/Restaurants-g186534-Glasgow_Scotland.html</w:t>
              </w:r>
            </w:p>
            <w:p w14:paraId="04B29721" w14:textId="77777777" w:rsidR="0064046B" w:rsidRDefault="0064046B" w:rsidP="0064046B">
              <w:pPr>
                <w:pStyle w:val="Bibliography"/>
                <w:ind w:left="720" w:hanging="720"/>
                <w:rPr>
                  <w:noProof/>
                </w:rPr>
              </w:pPr>
              <w:r>
                <w:rPr>
                  <w:noProof/>
                </w:rPr>
                <w:t xml:space="preserve">Yelp. (2020, 04). </w:t>
              </w:r>
              <w:r>
                <w:rPr>
                  <w:i/>
                  <w:iCs/>
                  <w:noProof/>
                </w:rPr>
                <w:t xml:space="preserve">The Best 10 Restaurant in Glasgow </w:t>
              </w:r>
              <w:r>
                <w:rPr>
                  <w:noProof/>
                </w:rPr>
                <w:t>. Retrieved from https://www.yelp.co.uk/search?cflt=restaurants&amp;find_loc=Glasgow</w:t>
              </w:r>
            </w:p>
            <w:p w14:paraId="0C3B3057" w14:textId="0C5F6956" w:rsidR="0064046B" w:rsidRDefault="0064046B" w:rsidP="0064046B">
              <w:r>
                <w:rPr>
                  <w:b/>
                  <w:bCs/>
                  <w:noProof/>
                </w:rPr>
                <w:fldChar w:fldCharType="end"/>
              </w:r>
            </w:p>
          </w:sdtContent>
        </w:sdt>
      </w:sdtContent>
    </w:sdt>
    <w:p w14:paraId="74565A2B" w14:textId="248DFE1D" w:rsidR="0064046B" w:rsidRPr="00C51395" w:rsidRDefault="0064046B" w:rsidP="00C51395"/>
    <w:sectPr w:rsidR="0064046B" w:rsidRPr="00C51395">
      <w:footerReference w:type="default" r:id="rId50"/>
      <w:pgSz w:w="12240" w:h="15840"/>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6C10AC0" w14:textId="77777777" w:rsidR="00266CC9" w:rsidRDefault="00266CC9" w:rsidP="00C6554A">
      <w:pPr>
        <w:spacing w:before="0" w:after="0" w:line="240" w:lineRule="auto"/>
      </w:pPr>
      <w:r>
        <w:separator/>
      </w:r>
    </w:p>
  </w:endnote>
  <w:endnote w:type="continuationSeparator" w:id="0">
    <w:p w14:paraId="79F54765" w14:textId="77777777" w:rsidR="00266CC9" w:rsidRDefault="00266CC9"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92A188" w14:textId="77777777" w:rsidR="002163EE" w:rsidRDefault="00ED7C44">
    <w:pPr>
      <w:pStyle w:val="Footer"/>
    </w:pPr>
    <w:r>
      <w:t xml:space="preserve">Page </w:t>
    </w:r>
    <w:r>
      <w:fldChar w:fldCharType="begin"/>
    </w:r>
    <w:r>
      <w:instrText xml:space="preserve"> PAGE  \* Arabic  \* MERGEFORMAT </w:instrText>
    </w:r>
    <w:r>
      <w:fldChar w:fldCharType="separate"/>
    </w:r>
    <w:r w:rsidR="002B4294">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37A01D2" w14:textId="77777777" w:rsidR="00266CC9" w:rsidRDefault="00266CC9" w:rsidP="00C6554A">
      <w:pPr>
        <w:spacing w:before="0" w:after="0" w:line="240" w:lineRule="auto"/>
      </w:pPr>
      <w:r>
        <w:separator/>
      </w:r>
    </w:p>
  </w:footnote>
  <w:footnote w:type="continuationSeparator" w:id="0">
    <w:p w14:paraId="38D9EDF1" w14:textId="77777777" w:rsidR="00266CC9" w:rsidRDefault="00266CC9" w:rsidP="00C6554A">
      <w:pPr>
        <w:spacing w:before="0" w:after="0" w:line="240" w:lineRule="auto"/>
      </w:pPr>
      <w:r>
        <w:continuationSeparator/>
      </w:r>
    </w:p>
  </w:footnote>
  <w:footnote w:id="1">
    <w:p w14:paraId="3117C625" w14:textId="5A1E350E" w:rsidR="00E360A0" w:rsidRPr="00E360A0" w:rsidRDefault="00E360A0">
      <w:pPr>
        <w:pStyle w:val="FootnoteText"/>
      </w:pPr>
      <w:r>
        <w:rPr>
          <w:rStyle w:val="FootnoteReference"/>
        </w:rPr>
        <w:footnoteRef/>
      </w:r>
      <w:r>
        <w:t xml:space="preserve"> </w:t>
      </w:r>
      <w:hyperlink r:id="rId1" w:history="1">
        <w:r>
          <w:rPr>
            <w:rStyle w:val="Hyperlink"/>
          </w:rPr>
          <w:t>https://www.tripadvisor.co.uk/Restaurants-g186534-Glasgow_Scotland.html</w:t>
        </w:r>
      </w:hyperlink>
    </w:p>
  </w:footnote>
  <w:footnote w:id="2">
    <w:p w14:paraId="061617AA" w14:textId="3EAC1446" w:rsidR="00E90DC6" w:rsidRPr="00E90DC6" w:rsidRDefault="00E90DC6">
      <w:pPr>
        <w:pStyle w:val="FootnoteText"/>
      </w:pPr>
      <w:r>
        <w:rPr>
          <w:rStyle w:val="FootnoteReference"/>
        </w:rPr>
        <w:footnoteRef/>
      </w:r>
      <w:r>
        <w:t xml:space="preserve"> </w:t>
      </w:r>
      <w:hyperlink r:id="rId2" w:history="1">
        <w:r>
          <w:rPr>
            <w:rStyle w:val="Hyperlink"/>
          </w:rPr>
          <w:t>https://www.yelp.com/search?find_desc=fine+dining&amp;find_loc=Glasgow%2C+United+Kingdom</w:t>
        </w:r>
      </w:hyperlink>
    </w:p>
  </w:footnote>
  <w:footnote w:id="3">
    <w:p w14:paraId="438C8902" w14:textId="77777777" w:rsidR="00F3687A" w:rsidRPr="00801DC2" w:rsidRDefault="00F3687A" w:rsidP="00F3687A">
      <w:pPr>
        <w:pStyle w:val="FootnoteText"/>
      </w:pPr>
      <w:r>
        <w:rPr>
          <w:rStyle w:val="FootnoteReference"/>
        </w:rPr>
        <w:footnoteRef/>
      </w:r>
      <w:r>
        <w:t xml:space="preserve"> </w:t>
      </w:r>
      <w:hyperlink r:id="rId3" w:history="1">
        <w:r w:rsidRPr="00801DC2">
          <w:rPr>
            <w:color w:val="0000FF"/>
            <w:szCs w:val="22"/>
            <w:u w:val="single"/>
          </w:rPr>
          <w:t>https://www.theguardian.com/food/restaurants+tone/reviews</w:t>
        </w:r>
      </w:hyperlink>
    </w:p>
  </w:footnote>
  <w:footnote w:id="4">
    <w:p w14:paraId="0170DE15" w14:textId="77777777" w:rsidR="00F3687A" w:rsidRPr="001A48A8" w:rsidRDefault="00F3687A" w:rsidP="00F3687A">
      <w:pPr>
        <w:pStyle w:val="FootnoteText"/>
      </w:pPr>
      <w:r>
        <w:rPr>
          <w:rStyle w:val="FootnoteReference"/>
        </w:rPr>
        <w:footnoteRef/>
      </w:r>
      <w:r>
        <w:t xml:space="preserve"> </w:t>
      </w:r>
      <w:hyperlink r:id="rId4" w:history="1">
        <w:r w:rsidRPr="001A48A8">
          <w:rPr>
            <w:color w:val="0000FF"/>
            <w:szCs w:val="22"/>
            <w:u w:val="single"/>
          </w:rPr>
          <w:t>https://www.independent.co.uk/topic/restaurant-review</w:t>
        </w:r>
      </w:hyperlink>
    </w:p>
  </w:footnote>
  <w:footnote w:id="5">
    <w:p w14:paraId="038AE679" w14:textId="7ED02B2E" w:rsidR="007C5528" w:rsidRPr="007C5528" w:rsidRDefault="007C5528">
      <w:pPr>
        <w:pStyle w:val="FootnoteText"/>
      </w:pPr>
      <w:r>
        <w:rPr>
          <w:rStyle w:val="FootnoteReference"/>
        </w:rPr>
        <w:footnoteRef/>
      </w:r>
      <w:r>
        <w:t xml:space="preserve"> </w:t>
      </w:r>
      <w:hyperlink r:id="rId5" w:history="1">
        <w:r>
          <w:rPr>
            <w:rStyle w:val="Hyperlink"/>
          </w:rPr>
          <w:t>https://slideplayer.com/slide/10657813/</w:t>
        </w:r>
      </w:hyperlink>
    </w:p>
  </w:footnote>
  <w:footnote w:id="6">
    <w:p w14:paraId="6D344244" w14:textId="2E94BD01" w:rsidR="008D2E7F" w:rsidRPr="008D2E7F" w:rsidRDefault="008D2E7F">
      <w:pPr>
        <w:pStyle w:val="FootnoteText"/>
      </w:pPr>
      <w:r>
        <w:rPr>
          <w:rStyle w:val="FootnoteReference"/>
        </w:rPr>
        <w:footnoteRef/>
      </w:r>
      <w:r>
        <w:t xml:space="preserve"> </w:t>
      </w:r>
      <w:hyperlink r:id="rId6" w:history="1">
        <w:r w:rsidRPr="008D2E7F">
          <w:rPr>
            <w:color w:val="0000FF"/>
            <w:szCs w:val="22"/>
            <w:u w:val="single"/>
          </w:rPr>
          <w:t>https://www.java.com/en/download/</w:t>
        </w:r>
      </w:hyperlink>
    </w:p>
  </w:footnote>
  <w:footnote w:id="7">
    <w:p w14:paraId="7197C29C" w14:textId="0BD1CA5F" w:rsidR="00015E1B" w:rsidRPr="00015E1B" w:rsidRDefault="00015E1B">
      <w:pPr>
        <w:pStyle w:val="FootnoteText"/>
      </w:pPr>
      <w:r>
        <w:rPr>
          <w:rStyle w:val="FootnoteReference"/>
        </w:rPr>
        <w:footnoteRef/>
      </w:r>
      <w:r>
        <w:t xml:space="preserve"> </w:t>
      </w:r>
      <w:hyperlink r:id="rId7" w:history="1">
        <w:r w:rsidRPr="00015E1B">
          <w:rPr>
            <w:color w:val="0000FF"/>
            <w:szCs w:val="22"/>
            <w:u w:val="single"/>
          </w:rPr>
          <w:t>https://gluonhq.com/products/javafx/</w:t>
        </w:r>
      </w:hyperlink>
    </w:p>
  </w:footnote>
  <w:footnote w:id="8">
    <w:p w14:paraId="2342520B" w14:textId="060F1153" w:rsidR="003D5392" w:rsidRPr="003D5392" w:rsidRDefault="003D5392">
      <w:pPr>
        <w:pStyle w:val="FootnoteText"/>
      </w:pPr>
      <w:r>
        <w:rPr>
          <w:rStyle w:val="FootnoteReference"/>
        </w:rPr>
        <w:footnoteRef/>
      </w:r>
      <w:r>
        <w:t xml:space="preserve"> </w:t>
      </w:r>
      <w:hyperlink r:id="rId8" w:history="1">
        <w:r w:rsidRPr="003D5392">
          <w:rPr>
            <w:color w:val="0000FF"/>
            <w:szCs w:val="22"/>
            <w:u w:val="single"/>
          </w:rPr>
          <w:t>https://www.sqlite.org/index.html</w:t>
        </w:r>
      </w:hyperlink>
    </w:p>
  </w:footnote>
  <w:footnote w:id="9">
    <w:p w14:paraId="643FC5E7" w14:textId="1FB980D9" w:rsidR="00CA1A66" w:rsidRPr="00CA1A66" w:rsidRDefault="00CA1A66">
      <w:pPr>
        <w:pStyle w:val="FootnoteText"/>
      </w:pPr>
      <w:r>
        <w:rPr>
          <w:rStyle w:val="FootnoteReference"/>
        </w:rPr>
        <w:footnoteRef/>
      </w:r>
      <w:r>
        <w:t xml:space="preserve"> </w:t>
      </w:r>
      <w:hyperlink r:id="rId9" w:anchor="EclipseSDK" w:history="1">
        <w:r w:rsidRPr="00CA1A66">
          <w:rPr>
            <w:color w:val="0000FF"/>
            <w:szCs w:val="22"/>
            <w:u w:val="single"/>
          </w:rPr>
          <w:t>https://archive.eclipse.org/eclipse/downloads/drops4/R-4.9-201809060745/#EclipseSDK</w:t>
        </w:r>
      </w:hyperlink>
    </w:p>
  </w:footnote>
  <w:footnote w:id="10">
    <w:p w14:paraId="7BC33289" w14:textId="15520879" w:rsidR="00D5613A" w:rsidRPr="00D5613A" w:rsidRDefault="00D5613A">
      <w:pPr>
        <w:pStyle w:val="FootnoteText"/>
      </w:pPr>
      <w:r>
        <w:rPr>
          <w:rStyle w:val="FootnoteReference"/>
        </w:rPr>
        <w:footnoteRef/>
      </w:r>
      <w:r>
        <w:t xml:space="preserve"> </w:t>
      </w:r>
      <w:hyperlink r:id="rId10" w:anchor="blade/Microsoft_Azure_Education/EducationMenuBlade/software" w:history="1">
        <w:r w:rsidRPr="00BE174B">
          <w:rPr>
            <w:rStyle w:val="Hyperlink"/>
            <w:szCs w:val="22"/>
          </w:rPr>
          <w:t>https://portal.azure.com/#blade/Microsoft_Azure_Education/EducationMenuBlade/software</w:t>
        </w:r>
      </w:hyperlink>
    </w:p>
  </w:footnote>
  <w:footnote w:id="11">
    <w:p w14:paraId="3E2432E5" w14:textId="3962D3A8" w:rsidR="00D50625" w:rsidRPr="00D50625" w:rsidRDefault="00D50625">
      <w:pPr>
        <w:pStyle w:val="FootnoteText"/>
      </w:pPr>
      <w:r>
        <w:rPr>
          <w:rStyle w:val="FootnoteReference"/>
        </w:rPr>
        <w:footnoteRef/>
      </w:r>
      <w:r>
        <w:t xml:space="preserve"> </w:t>
      </w:r>
      <w:hyperlink r:id="rId11" w:history="1">
        <w:r>
          <w:rPr>
            <w:rStyle w:val="Hyperlink"/>
          </w:rPr>
          <w:t>https://app.diagrams.net/</w:t>
        </w:r>
      </w:hyperlink>
    </w:p>
  </w:footnote>
  <w:footnote w:id="12">
    <w:p w14:paraId="2ABC3B7F" w14:textId="7FDDAD88" w:rsidR="0007623D" w:rsidRPr="0007623D" w:rsidRDefault="0007623D">
      <w:pPr>
        <w:pStyle w:val="FootnoteText"/>
      </w:pPr>
      <w:r>
        <w:rPr>
          <w:rStyle w:val="FootnoteReference"/>
        </w:rPr>
        <w:footnoteRef/>
      </w:r>
      <w:r>
        <w:t xml:space="preserve"> </w:t>
      </w:r>
      <w:hyperlink r:id="rId12" w:history="1">
        <w:r>
          <w:rPr>
            <w:rStyle w:val="Hyperlink"/>
          </w:rPr>
          <w:t>https://products.office.com/en-gb/visio/flowchart-software</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15:restartNumberingAfterBreak="0">
    <w:nsid w:val="18CB57B4"/>
    <w:multiLevelType w:val="hybridMultilevel"/>
    <w:tmpl w:val="9760B64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1A7C38F3"/>
    <w:multiLevelType w:val="hybridMultilevel"/>
    <w:tmpl w:val="4118AD5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1EE7451C"/>
    <w:multiLevelType w:val="hybridMultilevel"/>
    <w:tmpl w:val="F2B6C7E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253D4A2E"/>
    <w:multiLevelType w:val="hybridMultilevel"/>
    <w:tmpl w:val="0FA44E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2ABC1FFE"/>
    <w:multiLevelType w:val="hybridMultilevel"/>
    <w:tmpl w:val="EF30846A"/>
    <w:lvl w:ilvl="0" w:tplc="B1DA9524">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7" w15:restartNumberingAfterBreak="0">
    <w:nsid w:val="2B2B5D44"/>
    <w:multiLevelType w:val="hybridMultilevel"/>
    <w:tmpl w:val="8D3A50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2E787B96"/>
    <w:multiLevelType w:val="hybridMultilevel"/>
    <w:tmpl w:val="9760B64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301C6F7A"/>
    <w:multiLevelType w:val="hybridMultilevel"/>
    <w:tmpl w:val="982410E4"/>
    <w:lvl w:ilvl="0" w:tplc="08090001">
      <w:start w:val="1"/>
      <w:numFmt w:val="bullet"/>
      <w:lvlText w:val=""/>
      <w:lvlJc w:val="left"/>
      <w:pPr>
        <w:ind w:left="780" w:hanging="360"/>
      </w:pPr>
      <w:rPr>
        <w:rFonts w:ascii="Symbol" w:hAnsi="Symbol" w:hint="default"/>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20" w15:restartNumberingAfterBreak="0">
    <w:nsid w:val="33F62A3E"/>
    <w:multiLevelType w:val="hybridMultilevel"/>
    <w:tmpl w:val="9760B64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34734ACC"/>
    <w:multiLevelType w:val="hybridMultilevel"/>
    <w:tmpl w:val="672C8D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63A1357"/>
    <w:multiLevelType w:val="hybridMultilevel"/>
    <w:tmpl w:val="6C9295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4A126B18"/>
    <w:multiLevelType w:val="hybridMultilevel"/>
    <w:tmpl w:val="9760B64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4B7D3160"/>
    <w:multiLevelType w:val="hybridMultilevel"/>
    <w:tmpl w:val="DC3C84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4FF52745"/>
    <w:multiLevelType w:val="hybridMultilevel"/>
    <w:tmpl w:val="5498E3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53D84F54"/>
    <w:multiLevelType w:val="hybridMultilevel"/>
    <w:tmpl w:val="E110A94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5CA5659C"/>
    <w:multiLevelType w:val="hybridMultilevel"/>
    <w:tmpl w:val="9760B64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670A3190"/>
    <w:multiLevelType w:val="hybridMultilevel"/>
    <w:tmpl w:val="456E1F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705B1C7D"/>
    <w:multiLevelType w:val="hybridMultilevel"/>
    <w:tmpl w:val="3542AA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9"/>
  </w:num>
  <w:num w:numId="2">
    <w:abstractNumId w:val="8"/>
  </w:num>
  <w:num w:numId="3">
    <w:abstractNumId w:val="8"/>
  </w:num>
  <w:num w:numId="4">
    <w:abstractNumId w:val="9"/>
  </w:num>
  <w:num w:numId="5">
    <w:abstractNumId w:val="23"/>
  </w:num>
  <w:num w:numId="6">
    <w:abstractNumId w:val="10"/>
  </w:num>
  <w:num w:numId="7">
    <w:abstractNumId w:val="11"/>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 w:numId="16">
    <w:abstractNumId w:val="17"/>
  </w:num>
  <w:num w:numId="17">
    <w:abstractNumId w:val="27"/>
  </w:num>
  <w:num w:numId="18">
    <w:abstractNumId w:val="19"/>
  </w:num>
  <w:num w:numId="19">
    <w:abstractNumId w:val="25"/>
  </w:num>
  <w:num w:numId="20">
    <w:abstractNumId w:val="13"/>
  </w:num>
  <w:num w:numId="21">
    <w:abstractNumId w:val="16"/>
  </w:num>
  <w:num w:numId="22">
    <w:abstractNumId w:val="29"/>
  </w:num>
  <w:num w:numId="23">
    <w:abstractNumId w:val="21"/>
  </w:num>
  <w:num w:numId="24">
    <w:abstractNumId w:val="26"/>
  </w:num>
  <w:num w:numId="25">
    <w:abstractNumId w:val="28"/>
  </w:num>
  <w:num w:numId="26">
    <w:abstractNumId w:val="18"/>
  </w:num>
  <w:num w:numId="27">
    <w:abstractNumId w:val="20"/>
  </w:num>
  <w:num w:numId="28">
    <w:abstractNumId w:val="24"/>
  </w:num>
  <w:num w:numId="29">
    <w:abstractNumId w:val="12"/>
  </w:num>
  <w:num w:numId="30">
    <w:abstractNumId w:val="30"/>
  </w:num>
  <w:num w:numId="31">
    <w:abstractNumId w:val="14"/>
  </w:num>
  <w:num w:numId="32">
    <w:abstractNumId w:val="22"/>
  </w:num>
  <w:num w:numId="33">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en-US" w:vendorID="64" w:dllVersion="0" w:nlCheck="1" w:checkStyle="0"/>
  <w:activeWritingStyle w:appName="MSWord" w:lang="en-GB" w:vendorID="64" w:dllVersion="0" w:nlCheck="1" w:checkStyle="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srA0MjGzADLMTA1MjZR0lIJTi4sz8/NACgwtagG0VEZhLQAAAA=="/>
  </w:docVars>
  <w:rsids>
    <w:rsidRoot w:val="00DE16B8"/>
    <w:rsid w:val="000014BA"/>
    <w:rsid w:val="00004162"/>
    <w:rsid w:val="00005BCD"/>
    <w:rsid w:val="000069AE"/>
    <w:rsid w:val="000072EE"/>
    <w:rsid w:val="000078D6"/>
    <w:rsid w:val="000118F5"/>
    <w:rsid w:val="000121A2"/>
    <w:rsid w:val="000144FF"/>
    <w:rsid w:val="00015E1B"/>
    <w:rsid w:val="00023B9F"/>
    <w:rsid w:val="00026D3C"/>
    <w:rsid w:val="00026DF0"/>
    <w:rsid w:val="0003083F"/>
    <w:rsid w:val="00031B45"/>
    <w:rsid w:val="00041392"/>
    <w:rsid w:val="000425ED"/>
    <w:rsid w:val="00042792"/>
    <w:rsid w:val="000432A4"/>
    <w:rsid w:val="000441A8"/>
    <w:rsid w:val="00045889"/>
    <w:rsid w:val="00046003"/>
    <w:rsid w:val="00047002"/>
    <w:rsid w:val="00052B37"/>
    <w:rsid w:val="00053B71"/>
    <w:rsid w:val="0006107F"/>
    <w:rsid w:val="00061203"/>
    <w:rsid w:val="000617AE"/>
    <w:rsid w:val="00061A0F"/>
    <w:rsid w:val="0006205F"/>
    <w:rsid w:val="0006289A"/>
    <w:rsid w:val="0006361E"/>
    <w:rsid w:val="00063ADC"/>
    <w:rsid w:val="0006752D"/>
    <w:rsid w:val="000715AE"/>
    <w:rsid w:val="000721E9"/>
    <w:rsid w:val="00075D68"/>
    <w:rsid w:val="0007623D"/>
    <w:rsid w:val="00084760"/>
    <w:rsid w:val="00085D22"/>
    <w:rsid w:val="00086160"/>
    <w:rsid w:val="00094A9C"/>
    <w:rsid w:val="00095875"/>
    <w:rsid w:val="000958D4"/>
    <w:rsid w:val="00096BA6"/>
    <w:rsid w:val="000B27FC"/>
    <w:rsid w:val="000B5403"/>
    <w:rsid w:val="000C12D7"/>
    <w:rsid w:val="000C2A6E"/>
    <w:rsid w:val="000C4530"/>
    <w:rsid w:val="000C5832"/>
    <w:rsid w:val="000C7B87"/>
    <w:rsid w:val="000D0E4E"/>
    <w:rsid w:val="000D375F"/>
    <w:rsid w:val="000D5910"/>
    <w:rsid w:val="000E01E5"/>
    <w:rsid w:val="000E0620"/>
    <w:rsid w:val="000E1C47"/>
    <w:rsid w:val="000E2C78"/>
    <w:rsid w:val="000E3B5F"/>
    <w:rsid w:val="000E51EF"/>
    <w:rsid w:val="000F015D"/>
    <w:rsid w:val="000F1194"/>
    <w:rsid w:val="000F12BD"/>
    <w:rsid w:val="000F16A2"/>
    <w:rsid w:val="000F4BD9"/>
    <w:rsid w:val="000F5C92"/>
    <w:rsid w:val="00102413"/>
    <w:rsid w:val="00102D92"/>
    <w:rsid w:val="001043E6"/>
    <w:rsid w:val="00105989"/>
    <w:rsid w:val="0010670F"/>
    <w:rsid w:val="00107E08"/>
    <w:rsid w:val="00113282"/>
    <w:rsid w:val="001141D8"/>
    <w:rsid w:val="00116C43"/>
    <w:rsid w:val="00120B10"/>
    <w:rsid w:val="0012115C"/>
    <w:rsid w:val="00122525"/>
    <w:rsid w:val="00123AFE"/>
    <w:rsid w:val="00126A73"/>
    <w:rsid w:val="00132A50"/>
    <w:rsid w:val="00134225"/>
    <w:rsid w:val="00134291"/>
    <w:rsid w:val="001379D9"/>
    <w:rsid w:val="00140EBA"/>
    <w:rsid w:val="0014192D"/>
    <w:rsid w:val="0014240B"/>
    <w:rsid w:val="00144042"/>
    <w:rsid w:val="00145C49"/>
    <w:rsid w:val="00152D75"/>
    <w:rsid w:val="001576D0"/>
    <w:rsid w:val="00160615"/>
    <w:rsid w:val="001608A6"/>
    <w:rsid w:val="00161285"/>
    <w:rsid w:val="0016281C"/>
    <w:rsid w:val="00162AAE"/>
    <w:rsid w:val="00162B35"/>
    <w:rsid w:val="00162FC6"/>
    <w:rsid w:val="001630C7"/>
    <w:rsid w:val="00163DF8"/>
    <w:rsid w:val="00166F32"/>
    <w:rsid w:val="00170F7D"/>
    <w:rsid w:val="001727AB"/>
    <w:rsid w:val="0018033E"/>
    <w:rsid w:val="0018318D"/>
    <w:rsid w:val="00187B20"/>
    <w:rsid w:val="00195C8D"/>
    <w:rsid w:val="001A0639"/>
    <w:rsid w:val="001A1C6F"/>
    <w:rsid w:val="001A48A8"/>
    <w:rsid w:val="001A5FB1"/>
    <w:rsid w:val="001B00BC"/>
    <w:rsid w:val="001B0CD4"/>
    <w:rsid w:val="001B20DE"/>
    <w:rsid w:val="001B2E23"/>
    <w:rsid w:val="001B3118"/>
    <w:rsid w:val="001B62AB"/>
    <w:rsid w:val="001C0D88"/>
    <w:rsid w:val="001C2488"/>
    <w:rsid w:val="001C4938"/>
    <w:rsid w:val="001C776A"/>
    <w:rsid w:val="001D7EA1"/>
    <w:rsid w:val="001E3059"/>
    <w:rsid w:val="001E44F4"/>
    <w:rsid w:val="001E4627"/>
    <w:rsid w:val="001E4E72"/>
    <w:rsid w:val="001E7A87"/>
    <w:rsid w:val="001F2E46"/>
    <w:rsid w:val="001F375B"/>
    <w:rsid w:val="001F37F9"/>
    <w:rsid w:val="001F5B9C"/>
    <w:rsid w:val="00200519"/>
    <w:rsid w:val="00200614"/>
    <w:rsid w:val="00201DFE"/>
    <w:rsid w:val="00204999"/>
    <w:rsid w:val="00207601"/>
    <w:rsid w:val="002117CC"/>
    <w:rsid w:val="00211C17"/>
    <w:rsid w:val="00211D6D"/>
    <w:rsid w:val="0021217A"/>
    <w:rsid w:val="00213082"/>
    <w:rsid w:val="00215850"/>
    <w:rsid w:val="00216142"/>
    <w:rsid w:val="002172E0"/>
    <w:rsid w:val="00217929"/>
    <w:rsid w:val="00217CC6"/>
    <w:rsid w:val="00222575"/>
    <w:rsid w:val="00223884"/>
    <w:rsid w:val="00223A9E"/>
    <w:rsid w:val="00225284"/>
    <w:rsid w:val="00226B68"/>
    <w:rsid w:val="0023176B"/>
    <w:rsid w:val="00231F01"/>
    <w:rsid w:val="0023210F"/>
    <w:rsid w:val="002352D1"/>
    <w:rsid w:val="002364E3"/>
    <w:rsid w:val="00240027"/>
    <w:rsid w:val="00241572"/>
    <w:rsid w:val="00243839"/>
    <w:rsid w:val="00244D60"/>
    <w:rsid w:val="00246AF5"/>
    <w:rsid w:val="00246E55"/>
    <w:rsid w:val="002526B8"/>
    <w:rsid w:val="002554CD"/>
    <w:rsid w:val="00256901"/>
    <w:rsid w:val="00264242"/>
    <w:rsid w:val="0026585E"/>
    <w:rsid w:val="002658FB"/>
    <w:rsid w:val="00266CC9"/>
    <w:rsid w:val="002711B9"/>
    <w:rsid w:val="00272013"/>
    <w:rsid w:val="002744B6"/>
    <w:rsid w:val="0027779F"/>
    <w:rsid w:val="00281D14"/>
    <w:rsid w:val="00282C3C"/>
    <w:rsid w:val="00287C66"/>
    <w:rsid w:val="0029181E"/>
    <w:rsid w:val="00293B83"/>
    <w:rsid w:val="002944C6"/>
    <w:rsid w:val="00297EF7"/>
    <w:rsid w:val="002A1BC5"/>
    <w:rsid w:val="002A5247"/>
    <w:rsid w:val="002A5484"/>
    <w:rsid w:val="002A6D54"/>
    <w:rsid w:val="002A7CF7"/>
    <w:rsid w:val="002B038B"/>
    <w:rsid w:val="002B3F08"/>
    <w:rsid w:val="002B4294"/>
    <w:rsid w:val="002B70E4"/>
    <w:rsid w:val="002B776A"/>
    <w:rsid w:val="002C08F9"/>
    <w:rsid w:val="002C241A"/>
    <w:rsid w:val="002C4EB7"/>
    <w:rsid w:val="002D021C"/>
    <w:rsid w:val="002D1FC4"/>
    <w:rsid w:val="002E1517"/>
    <w:rsid w:val="002E1BB1"/>
    <w:rsid w:val="002E3070"/>
    <w:rsid w:val="002E5426"/>
    <w:rsid w:val="002E6DA0"/>
    <w:rsid w:val="002E7A43"/>
    <w:rsid w:val="002F1CFB"/>
    <w:rsid w:val="002F2992"/>
    <w:rsid w:val="002F5EEB"/>
    <w:rsid w:val="003012D8"/>
    <w:rsid w:val="00303861"/>
    <w:rsid w:val="003067E0"/>
    <w:rsid w:val="00307A9F"/>
    <w:rsid w:val="003145D3"/>
    <w:rsid w:val="00316B98"/>
    <w:rsid w:val="00317BD9"/>
    <w:rsid w:val="00320802"/>
    <w:rsid w:val="00322C47"/>
    <w:rsid w:val="0032359D"/>
    <w:rsid w:val="00325570"/>
    <w:rsid w:val="0032726E"/>
    <w:rsid w:val="00330BE1"/>
    <w:rsid w:val="0033132E"/>
    <w:rsid w:val="0033299E"/>
    <w:rsid w:val="00332EFD"/>
    <w:rsid w:val="00333D0D"/>
    <w:rsid w:val="003345D8"/>
    <w:rsid w:val="00334AD5"/>
    <w:rsid w:val="0033787A"/>
    <w:rsid w:val="00340594"/>
    <w:rsid w:val="00342AAF"/>
    <w:rsid w:val="00343769"/>
    <w:rsid w:val="00347216"/>
    <w:rsid w:val="0035033D"/>
    <w:rsid w:val="00351768"/>
    <w:rsid w:val="00353037"/>
    <w:rsid w:val="0035353B"/>
    <w:rsid w:val="00353ABE"/>
    <w:rsid w:val="00353FFA"/>
    <w:rsid w:val="00354002"/>
    <w:rsid w:val="00355BC6"/>
    <w:rsid w:val="003574CD"/>
    <w:rsid w:val="00361CE3"/>
    <w:rsid w:val="003639B8"/>
    <w:rsid w:val="003643D7"/>
    <w:rsid w:val="00366CBB"/>
    <w:rsid w:val="003675CF"/>
    <w:rsid w:val="00370A8D"/>
    <w:rsid w:val="0037130B"/>
    <w:rsid w:val="003735CD"/>
    <w:rsid w:val="00373BC4"/>
    <w:rsid w:val="00382009"/>
    <w:rsid w:val="00385292"/>
    <w:rsid w:val="00386919"/>
    <w:rsid w:val="003872E8"/>
    <w:rsid w:val="00393791"/>
    <w:rsid w:val="00394A86"/>
    <w:rsid w:val="0039761B"/>
    <w:rsid w:val="003A0452"/>
    <w:rsid w:val="003A1CBF"/>
    <w:rsid w:val="003A2630"/>
    <w:rsid w:val="003A4AD7"/>
    <w:rsid w:val="003B078B"/>
    <w:rsid w:val="003B15AE"/>
    <w:rsid w:val="003B205D"/>
    <w:rsid w:val="003B2E27"/>
    <w:rsid w:val="003B4063"/>
    <w:rsid w:val="003C1F37"/>
    <w:rsid w:val="003C227C"/>
    <w:rsid w:val="003C4A3E"/>
    <w:rsid w:val="003C75AF"/>
    <w:rsid w:val="003D060C"/>
    <w:rsid w:val="003D2B55"/>
    <w:rsid w:val="003D2EC2"/>
    <w:rsid w:val="003D3988"/>
    <w:rsid w:val="003D5392"/>
    <w:rsid w:val="003E022E"/>
    <w:rsid w:val="003E065A"/>
    <w:rsid w:val="003E2D45"/>
    <w:rsid w:val="003E4CB0"/>
    <w:rsid w:val="003F19E5"/>
    <w:rsid w:val="003F5819"/>
    <w:rsid w:val="003F631C"/>
    <w:rsid w:val="0040464A"/>
    <w:rsid w:val="00407818"/>
    <w:rsid w:val="004116E7"/>
    <w:rsid w:val="004122FB"/>
    <w:rsid w:val="004142C5"/>
    <w:rsid w:val="0041438B"/>
    <w:rsid w:val="0041738F"/>
    <w:rsid w:val="00421703"/>
    <w:rsid w:val="00423614"/>
    <w:rsid w:val="0042628F"/>
    <w:rsid w:val="0042656C"/>
    <w:rsid w:val="004273C1"/>
    <w:rsid w:val="00430769"/>
    <w:rsid w:val="00430870"/>
    <w:rsid w:val="0043371C"/>
    <w:rsid w:val="00434563"/>
    <w:rsid w:val="00434974"/>
    <w:rsid w:val="004357A0"/>
    <w:rsid w:val="0044041F"/>
    <w:rsid w:val="004404AF"/>
    <w:rsid w:val="00441D08"/>
    <w:rsid w:val="004424F6"/>
    <w:rsid w:val="00442717"/>
    <w:rsid w:val="00442862"/>
    <w:rsid w:val="00442E67"/>
    <w:rsid w:val="00443B0F"/>
    <w:rsid w:val="00444AE9"/>
    <w:rsid w:val="00445469"/>
    <w:rsid w:val="004479EA"/>
    <w:rsid w:val="00451451"/>
    <w:rsid w:val="00453575"/>
    <w:rsid w:val="00453803"/>
    <w:rsid w:val="00457701"/>
    <w:rsid w:val="00461526"/>
    <w:rsid w:val="00462A51"/>
    <w:rsid w:val="00463059"/>
    <w:rsid w:val="004637CC"/>
    <w:rsid w:val="004702DB"/>
    <w:rsid w:val="00470C10"/>
    <w:rsid w:val="00470CA6"/>
    <w:rsid w:val="004742B8"/>
    <w:rsid w:val="00474734"/>
    <w:rsid w:val="00475415"/>
    <w:rsid w:val="0047563A"/>
    <w:rsid w:val="00484A15"/>
    <w:rsid w:val="00490937"/>
    <w:rsid w:val="00491A06"/>
    <w:rsid w:val="00491DFC"/>
    <w:rsid w:val="00495F45"/>
    <w:rsid w:val="0049613E"/>
    <w:rsid w:val="004A0651"/>
    <w:rsid w:val="004A0CE3"/>
    <w:rsid w:val="004A1159"/>
    <w:rsid w:val="004A15B4"/>
    <w:rsid w:val="004A2A4C"/>
    <w:rsid w:val="004A55DE"/>
    <w:rsid w:val="004A6C18"/>
    <w:rsid w:val="004B1467"/>
    <w:rsid w:val="004B192E"/>
    <w:rsid w:val="004B2110"/>
    <w:rsid w:val="004B6631"/>
    <w:rsid w:val="004C049F"/>
    <w:rsid w:val="004C3245"/>
    <w:rsid w:val="004C405F"/>
    <w:rsid w:val="004C7259"/>
    <w:rsid w:val="004C7830"/>
    <w:rsid w:val="004D1338"/>
    <w:rsid w:val="004D2201"/>
    <w:rsid w:val="004D3F00"/>
    <w:rsid w:val="004D5173"/>
    <w:rsid w:val="004E0036"/>
    <w:rsid w:val="004E075F"/>
    <w:rsid w:val="004E25F1"/>
    <w:rsid w:val="004E4CEA"/>
    <w:rsid w:val="004E4ECB"/>
    <w:rsid w:val="004E4ED9"/>
    <w:rsid w:val="004E64B5"/>
    <w:rsid w:val="004E6F3E"/>
    <w:rsid w:val="004F32B5"/>
    <w:rsid w:val="004F5CB6"/>
    <w:rsid w:val="005000E2"/>
    <w:rsid w:val="00501D61"/>
    <w:rsid w:val="005034B5"/>
    <w:rsid w:val="00503D92"/>
    <w:rsid w:val="00504033"/>
    <w:rsid w:val="00512053"/>
    <w:rsid w:val="00513B12"/>
    <w:rsid w:val="0051409F"/>
    <w:rsid w:val="00516D73"/>
    <w:rsid w:val="00522F7B"/>
    <w:rsid w:val="00525502"/>
    <w:rsid w:val="00527D52"/>
    <w:rsid w:val="00530B1E"/>
    <w:rsid w:val="00542DEA"/>
    <w:rsid w:val="0054370F"/>
    <w:rsid w:val="00546704"/>
    <w:rsid w:val="00550B5B"/>
    <w:rsid w:val="00554470"/>
    <w:rsid w:val="00554BB5"/>
    <w:rsid w:val="0056440C"/>
    <w:rsid w:val="00571C6C"/>
    <w:rsid w:val="00573E97"/>
    <w:rsid w:val="005770EE"/>
    <w:rsid w:val="005805FF"/>
    <w:rsid w:val="00581CAD"/>
    <w:rsid w:val="005840AA"/>
    <w:rsid w:val="005867A9"/>
    <w:rsid w:val="005916B4"/>
    <w:rsid w:val="0059382B"/>
    <w:rsid w:val="00593D1B"/>
    <w:rsid w:val="005956E6"/>
    <w:rsid w:val="005962A0"/>
    <w:rsid w:val="005A1499"/>
    <w:rsid w:val="005A497F"/>
    <w:rsid w:val="005B0E45"/>
    <w:rsid w:val="005B145C"/>
    <w:rsid w:val="005B4678"/>
    <w:rsid w:val="005B5B5B"/>
    <w:rsid w:val="005B6BE3"/>
    <w:rsid w:val="005B79AC"/>
    <w:rsid w:val="005C0E55"/>
    <w:rsid w:val="005C144D"/>
    <w:rsid w:val="005C2132"/>
    <w:rsid w:val="005C234F"/>
    <w:rsid w:val="005C3FA4"/>
    <w:rsid w:val="005C4D88"/>
    <w:rsid w:val="005C4E13"/>
    <w:rsid w:val="005D1A61"/>
    <w:rsid w:val="005D2C4D"/>
    <w:rsid w:val="005D5F9E"/>
    <w:rsid w:val="005D67C8"/>
    <w:rsid w:val="005D72BC"/>
    <w:rsid w:val="005E03C4"/>
    <w:rsid w:val="005E49AC"/>
    <w:rsid w:val="005E509D"/>
    <w:rsid w:val="005E63B3"/>
    <w:rsid w:val="005E68D6"/>
    <w:rsid w:val="005F4431"/>
    <w:rsid w:val="005F702E"/>
    <w:rsid w:val="00600359"/>
    <w:rsid w:val="00600CCA"/>
    <w:rsid w:val="00602199"/>
    <w:rsid w:val="00602236"/>
    <w:rsid w:val="00603DA7"/>
    <w:rsid w:val="00605F0A"/>
    <w:rsid w:val="00606020"/>
    <w:rsid w:val="00606EC3"/>
    <w:rsid w:val="006101AC"/>
    <w:rsid w:val="00610278"/>
    <w:rsid w:val="006125A3"/>
    <w:rsid w:val="00612D4E"/>
    <w:rsid w:val="00612DAD"/>
    <w:rsid w:val="00613F42"/>
    <w:rsid w:val="00614279"/>
    <w:rsid w:val="0061495D"/>
    <w:rsid w:val="00615301"/>
    <w:rsid w:val="00617176"/>
    <w:rsid w:val="0062333B"/>
    <w:rsid w:val="00627611"/>
    <w:rsid w:val="00627A48"/>
    <w:rsid w:val="00630954"/>
    <w:rsid w:val="00631211"/>
    <w:rsid w:val="006314F2"/>
    <w:rsid w:val="0064046B"/>
    <w:rsid w:val="00640E06"/>
    <w:rsid w:val="006419F7"/>
    <w:rsid w:val="00643339"/>
    <w:rsid w:val="00646698"/>
    <w:rsid w:val="00647E20"/>
    <w:rsid w:val="006519F8"/>
    <w:rsid w:val="00653A09"/>
    <w:rsid w:val="00654AD1"/>
    <w:rsid w:val="0065712A"/>
    <w:rsid w:val="0066172D"/>
    <w:rsid w:val="0066176B"/>
    <w:rsid w:val="006624E6"/>
    <w:rsid w:val="00662F3B"/>
    <w:rsid w:val="00663AC9"/>
    <w:rsid w:val="00664B70"/>
    <w:rsid w:val="006652C0"/>
    <w:rsid w:val="006664C6"/>
    <w:rsid w:val="006669DD"/>
    <w:rsid w:val="006735F4"/>
    <w:rsid w:val="0068129F"/>
    <w:rsid w:val="00686FD7"/>
    <w:rsid w:val="00691D52"/>
    <w:rsid w:val="00692404"/>
    <w:rsid w:val="00693E2D"/>
    <w:rsid w:val="0069589D"/>
    <w:rsid w:val="006A21C5"/>
    <w:rsid w:val="006A2578"/>
    <w:rsid w:val="006A264D"/>
    <w:rsid w:val="006A3CE7"/>
    <w:rsid w:val="006A46F0"/>
    <w:rsid w:val="006A697D"/>
    <w:rsid w:val="006A7BF7"/>
    <w:rsid w:val="006B29D9"/>
    <w:rsid w:val="006B5EAA"/>
    <w:rsid w:val="006B6709"/>
    <w:rsid w:val="006C5F38"/>
    <w:rsid w:val="006D0609"/>
    <w:rsid w:val="006D2CC8"/>
    <w:rsid w:val="006D3EF4"/>
    <w:rsid w:val="006D5208"/>
    <w:rsid w:val="006D579B"/>
    <w:rsid w:val="006D5B8B"/>
    <w:rsid w:val="006D6403"/>
    <w:rsid w:val="006D6C1D"/>
    <w:rsid w:val="006F2354"/>
    <w:rsid w:val="006F2C7D"/>
    <w:rsid w:val="006F4489"/>
    <w:rsid w:val="006F474B"/>
    <w:rsid w:val="007016F1"/>
    <w:rsid w:val="007027DC"/>
    <w:rsid w:val="007060EC"/>
    <w:rsid w:val="007070CF"/>
    <w:rsid w:val="00715638"/>
    <w:rsid w:val="00715C80"/>
    <w:rsid w:val="007169E9"/>
    <w:rsid w:val="00716BA6"/>
    <w:rsid w:val="007172EB"/>
    <w:rsid w:val="00720899"/>
    <w:rsid w:val="00720B8C"/>
    <w:rsid w:val="00721DF1"/>
    <w:rsid w:val="007229C0"/>
    <w:rsid w:val="00722CE0"/>
    <w:rsid w:val="00724E09"/>
    <w:rsid w:val="00734581"/>
    <w:rsid w:val="00737DEE"/>
    <w:rsid w:val="00740CEB"/>
    <w:rsid w:val="00741288"/>
    <w:rsid w:val="0074300D"/>
    <w:rsid w:val="0074384A"/>
    <w:rsid w:val="00745CBF"/>
    <w:rsid w:val="00747A74"/>
    <w:rsid w:val="0075194D"/>
    <w:rsid w:val="00751C4F"/>
    <w:rsid w:val="007525F3"/>
    <w:rsid w:val="0075295D"/>
    <w:rsid w:val="0075392B"/>
    <w:rsid w:val="00753D92"/>
    <w:rsid w:val="007547D1"/>
    <w:rsid w:val="007619BB"/>
    <w:rsid w:val="00762220"/>
    <w:rsid w:val="00762C42"/>
    <w:rsid w:val="0076450E"/>
    <w:rsid w:val="0076656D"/>
    <w:rsid w:val="00770268"/>
    <w:rsid w:val="00770B2F"/>
    <w:rsid w:val="007710B1"/>
    <w:rsid w:val="00772DDC"/>
    <w:rsid w:val="00773F55"/>
    <w:rsid w:val="007766D1"/>
    <w:rsid w:val="007802B4"/>
    <w:rsid w:val="007824AA"/>
    <w:rsid w:val="00783149"/>
    <w:rsid w:val="00783278"/>
    <w:rsid w:val="007848E7"/>
    <w:rsid w:val="00787A55"/>
    <w:rsid w:val="00793E01"/>
    <w:rsid w:val="007A5BB8"/>
    <w:rsid w:val="007A5E95"/>
    <w:rsid w:val="007A74AF"/>
    <w:rsid w:val="007B02D3"/>
    <w:rsid w:val="007B2FFE"/>
    <w:rsid w:val="007B532B"/>
    <w:rsid w:val="007B5465"/>
    <w:rsid w:val="007B7054"/>
    <w:rsid w:val="007B7D9D"/>
    <w:rsid w:val="007C0317"/>
    <w:rsid w:val="007C5528"/>
    <w:rsid w:val="007C5721"/>
    <w:rsid w:val="007D0EFE"/>
    <w:rsid w:val="007D354F"/>
    <w:rsid w:val="007D44A3"/>
    <w:rsid w:val="007D4E05"/>
    <w:rsid w:val="007D7F4F"/>
    <w:rsid w:val="007E1AE0"/>
    <w:rsid w:val="007E30D9"/>
    <w:rsid w:val="007E357E"/>
    <w:rsid w:val="007E379D"/>
    <w:rsid w:val="007E3CE8"/>
    <w:rsid w:val="007E4FB6"/>
    <w:rsid w:val="007E625A"/>
    <w:rsid w:val="007E7643"/>
    <w:rsid w:val="007F2090"/>
    <w:rsid w:val="007F308B"/>
    <w:rsid w:val="007F7A0C"/>
    <w:rsid w:val="007F7A7D"/>
    <w:rsid w:val="008014A6"/>
    <w:rsid w:val="00801DC2"/>
    <w:rsid w:val="00802FA6"/>
    <w:rsid w:val="00804101"/>
    <w:rsid w:val="00805880"/>
    <w:rsid w:val="008061E4"/>
    <w:rsid w:val="00811B69"/>
    <w:rsid w:val="0081277B"/>
    <w:rsid w:val="00821CD0"/>
    <w:rsid w:val="00821DDD"/>
    <w:rsid w:val="00823510"/>
    <w:rsid w:val="00826730"/>
    <w:rsid w:val="00831057"/>
    <w:rsid w:val="00841056"/>
    <w:rsid w:val="00844BCA"/>
    <w:rsid w:val="00844D1E"/>
    <w:rsid w:val="00846468"/>
    <w:rsid w:val="00847911"/>
    <w:rsid w:val="00850B2D"/>
    <w:rsid w:val="0085352E"/>
    <w:rsid w:val="00854427"/>
    <w:rsid w:val="00854447"/>
    <w:rsid w:val="008549E4"/>
    <w:rsid w:val="0085581E"/>
    <w:rsid w:val="008566A2"/>
    <w:rsid w:val="00862BA6"/>
    <w:rsid w:val="0086585B"/>
    <w:rsid w:val="00866336"/>
    <w:rsid w:val="00876FFE"/>
    <w:rsid w:val="00880299"/>
    <w:rsid w:val="008804F2"/>
    <w:rsid w:val="00883938"/>
    <w:rsid w:val="00891DB5"/>
    <w:rsid w:val="008924EB"/>
    <w:rsid w:val="00895315"/>
    <w:rsid w:val="00897818"/>
    <w:rsid w:val="008A036F"/>
    <w:rsid w:val="008A247A"/>
    <w:rsid w:val="008A2DAE"/>
    <w:rsid w:val="008A55BB"/>
    <w:rsid w:val="008A6058"/>
    <w:rsid w:val="008A79F4"/>
    <w:rsid w:val="008A7C90"/>
    <w:rsid w:val="008B5724"/>
    <w:rsid w:val="008C00E8"/>
    <w:rsid w:val="008C5332"/>
    <w:rsid w:val="008C5757"/>
    <w:rsid w:val="008C59C3"/>
    <w:rsid w:val="008D2937"/>
    <w:rsid w:val="008D2B9B"/>
    <w:rsid w:val="008D2E7F"/>
    <w:rsid w:val="008D369F"/>
    <w:rsid w:val="008D483E"/>
    <w:rsid w:val="008D54EB"/>
    <w:rsid w:val="008D5F6D"/>
    <w:rsid w:val="008E05D3"/>
    <w:rsid w:val="008E1660"/>
    <w:rsid w:val="008E6691"/>
    <w:rsid w:val="008F12B2"/>
    <w:rsid w:val="008F33A1"/>
    <w:rsid w:val="00902C74"/>
    <w:rsid w:val="00905265"/>
    <w:rsid w:val="009137D1"/>
    <w:rsid w:val="009141F7"/>
    <w:rsid w:val="009201E2"/>
    <w:rsid w:val="009229A6"/>
    <w:rsid w:val="00924492"/>
    <w:rsid w:val="00935814"/>
    <w:rsid w:val="0093665F"/>
    <w:rsid w:val="0093770B"/>
    <w:rsid w:val="00941B36"/>
    <w:rsid w:val="00941D11"/>
    <w:rsid w:val="009420FE"/>
    <w:rsid w:val="00944A46"/>
    <w:rsid w:val="009517D4"/>
    <w:rsid w:val="00953564"/>
    <w:rsid w:val="009535B1"/>
    <w:rsid w:val="009535EA"/>
    <w:rsid w:val="009539EC"/>
    <w:rsid w:val="00955E36"/>
    <w:rsid w:val="00955E9D"/>
    <w:rsid w:val="009601D1"/>
    <w:rsid w:val="009614E1"/>
    <w:rsid w:val="00963BDA"/>
    <w:rsid w:val="0096411D"/>
    <w:rsid w:val="009645C1"/>
    <w:rsid w:val="00967EB7"/>
    <w:rsid w:val="0097173D"/>
    <w:rsid w:val="00976D9C"/>
    <w:rsid w:val="0098251B"/>
    <w:rsid w:val="00982FC9"/>
    <w:rsid w:val="00983B8F"/>
    <w:rsid w:val="009872D1"/>
    <w:rsid w:val="009907E7"/>
    <w:rsid w:val="00992E27"/>
    <w:rsid w:val="0099308D"/>
    <w:rsid w:val="00997AB3"/>
    <w:rsid w:val="009A219F"/>
    <w:rsid w:val="009A3F69"/>
    <w:rsid w:val="009A75DD"/>
    <w:rsid w:val="009A7642"/>
    <w:rsid w:val="009B0C2A"/>
    <w:rsid w:val="009B13AD"/>
    <w:rsid w:val="009B13DA"/>
    <w:rsid w:val="009B2233"/>
    <w:rsid w:val="009B400D"/>
    <w:rsid w:val="009C06FA"/>
    <w:rsid w:val="009C0DBC"/>
    <w:rsid w:val="009C2F8E"/>
    <w:rsid w:val="009C3D65"/>
    <w:rsid w:val="009C425B"/>
    <w:rsid w:val="009C7E8B"/>
    <w:rsid w:val="009D24A6"/>
    <w:rsid w:val="009D4F85"/>
    <w:rsid w:val="009D5869"/>
    <w:rsid w:val="009D65CA"/>
    <w:rsid w:val="009D69D5"/>
    <w:rsid w:val="009D6A54"/>
    <w:rsid w:val="009E2E3B"/>
    <w:rsid w:val="009E5DD7"/>
    <w:rsid w:val="009E715A"/>
    <w:rsid w:val="009F08A7"/>
    <w:rsid w:val="009F0D18"/>
    <w:rsid w:val="009F18B5"/>
    <w:rsid w:val="009F2B90"/>
    <w:rsid w:val="009F4CD1"/>
    <w:rsid w:val="009F6494"/>
    <w:rsid w:val="009F68A2"/>
    <w:rsid w:val="00A00258"/>
    <w:rsid w:val="00A02C5B"/>
    <w:rsid w:val="00A16A30"/>
    <w:rsid w:val="00A209CE"/>
    <w:rsid w:val="00A21FB8"/>
    <w:rsid w:val="00A246ED"/>
    <w:rsid w:val="00A27A22"/>
    <w:rsid w:val="00A32EF4"/>
    <w:rsid w:val="00A33042"/>
    <w:rsid w:val="00A34822"/>
    <w:rsid w:val="00A3687A"/>
    <w:rsid w:val="00A36CA9"/>
    <w:rsid w:val="00A36F6D"/>
    <w:rsid w:val="00A37F36"/>
    <w:rsid w:val="00A445A2"/>
    <w:rsid w:val="00A4512B"/>
    <w:rsid w:val="00A45B4B"/>
    <w:rsid w:val="00A465AA"/>
    <w:rsid w:val="00A51845"/>
    <w:rsid w:val="00A537A5"/>
    <w:rsid w:val="00A5464A"/>
    <w:rsid w:val="00A5651D"/>
    <w:rsid w:val="00A61764"/>
    <w:rsid w:val="00A67FF9"/>
    <w:rsid w:val="00A7079F"/>
    <w:rsid w:val="00A7151D"/>
    <w:rsid w:val="00A7447A"/>
    <w:rsid w:val="00A76A8C"/>
    <w:rsid w:val="00A76F5F"/>
    <w:rsid w:val="00A77858"/>
    <w:rsid w:val="00A837AA"/>
    <w:rsid w:val="00A84FC2"/>
    <w:rsid w:val="00A87E9C"/>
    <w:rsid w:val="00A903AD"/>
    <w:rsid w:val="00A91CC8"/>
    <w:rsid w:val="00A9227F"/>
    <w:rsid w:val="00A92917"/>
    <w:rsid w:val="00A95F1C"/>
    <w:rsid w:val="00A97202"/>
    <w:rsid w:val="00AA044A"/>
    <w:rsid w:val="00AA45B8"/>
    <w:rsid w:val="00AA4E8F"/>
    <w:rsid w:val="00AA6EFE"/>
    <w:rsid w:val="00AA7E64"/>
    <w:rsid w:val="00AB0036"/>
    <w:rsid w:val="00AB04C1"/>
    <w:rsid w:val="00AB1E78"/>
    <w:rsid w:val="00AB2256"/>
    <w:rsid w:val="00AB5F8C"/>
    <w:rsid w:val="00AB6CA3"/>
    <w:rsid w:val="00AB730E"/>
    <w:rsid w:val="00AB778C"/>
    <w:rsid w:val="00AB77CA"/>
    <w:rsid w:val="00AC3935"/>
    <w:rsid w:val="00AC55D7"/>
    <w:rsid w:val="00AC6DF1"/>
    <w:rsid w:val="00AD08F7"/>
    <w:rsid w:val="00AD465F"/>
    <w:rsid w:val="00AD4B12"/>
    <w:rsid w:val="00AD5037"/>
    <w:rsid w:val="00AD618E"/>
    <w:rsid w:val="00AD7F54"/>
    <w:rsid w:val="00AE012F"/>
    <w:rsid w:val="00AE4F44"/>
    <w:rsid w:val="00AE4F9D"/>
    <w:rsid w:val="00AE63BA"/>
    <w:rsid w:val="00AE6E16"/>
    <w:rsid w:val="00AF20F1"/>
    <w:rsid w:val="00AF3ECB"/>
    <w:rsid w:val="00AF6F9E"/>
    <w:rsid w:val="00B0202F"/>
    <w:rsid w:val="00B02EF0"/>
    <w:rsid w:val="00B057CD"/>
    <w:rsid w:val="00B05F5F"/>
    <w:rsid w:val="00B0678F"/>
    <w:rsid w:val="00B10B18"/>
    <w:rsid w:val="00B111B2"/>
    <w:rsid w:val="00B14CB1"/>
    <w:rsid w:val="00B171BE"/>
    <w:rsid w:val="00B20CF0"/>
    <w:rsid w:val="00B238A6"/>
    <w:rsid w:val="00B23A4F"/>
    <w:rsid w:val="00B27E7B"/>
    <w:rsid w:val="00B31F22"/>
    <w:rsid w:val="00B3225F"/>
    <w:rsid w:val="00B333F3"/>
    <w:rsid w:val="00B36030"/>
    <w:rsid w:val="00B44071"/>
    <w:rsid w:val="00B53CCD"/>
    <w:rsid w:val="00B56314"/>
    <w:rsid w:val="00B572AA"/>
    <w:rsid w:val="00B60858"/>
    <w:rsid w:val="00B60AEA"/>
    <w:rsid w:val="00B61801"/>
    <w:rsid w:val="00B64EFC"/>
    <w:rsid w:val="00B65B70"/>
    <w:rsid w:val="00B662F4"/>
    <w:rsid w:val="00B66F34"/>
    <w:rsid w:val="00B66FFA"/>
    <w:rsid w:val="00B7001F"/>
    <w:rsid w:val="00B74A00"/>
    <w:rsid w:val="00B74A0A"/>
    <w:rsid w:val="00B74FC9"/>
    <w:rsid w:val="00B77FB4"/>
    <w:rsid w:val="00B81086"/>
    <w:rsid w:val="00B81EC0"/>
    <w:rsid w:val="00B8394E"/>
    <w:rsid w:val="00B83B9C"/>
    <w:rsid w:val="00B85035"/>
    <w:rsid w:val="00B85FA3"/>
    <w:rsid w:val="00B86651"/>
    <w:rsid w:val="00B912B8"/>
    <w:rsid w:val="00B91D60"/>
    <w:rsid w:val="00B91ECE"/>
    <w:rsid w:val="00B95E76"/>
    <w:rsid w:val="00B960E1"/>
    <w:rsid w:val="00B9649C"/>
    <w:rsid w:val="00BA138D"/>
    <w:rsid w:val="00BA3762"/>
    <w:rsid w:val="00BA49AC"/>
    <w:rsid w:val="00BA4DFC"/>
    <w:rsid w:val="00BA5621"/>
    <w:rsid w:val="00BA594A"/>
    <w:rsid w:val="00BA68F8"/>
    <w:rsid w:val="00BA71FA"/>
    <w:rsid w:val="00BB2D98"/>
    <w:rsid w:val="00BB3D13"/>
    <w:rsid w:val="00BB489F"/>
    <w:rsid w:val="00BB530E"/>
    <w:rsid w:val="00BB5370"/>
    <w:rsid w:val="00BB5C49"/>
    <w:rsid w:val="00BB6166"/>
    <w:rsid w:val="00BB7185"/>
    <w:rsid w:val="00BC1660"/>
    <w:rsid w:val="00BC2662"/>
    <w:rsid w:val="00BC2F4C"/>
    <w:rsid w:val="00BC6192"/>
    <w:rsid w:val="00BD0245"/>
    <w:rsid w:val="00BD6145"/>
    <w:rsid w:val="00BD778A"/>
    <w:rsid w:val="00BE0700"/>
    <w:rsid w:val="00BE1F5A"/>
    <w:rsid w:val="00BE2D73"/>
    <w:rsid w:val="00BE5D66"/>
    <w:rsid w:val="00BF1A06"/>
    <w:rsid w:val="00BF2AE3"/>
    <w:rsid w:val="00BF3F39"/>
    <w:rsid w:val="00BF4138"/>
    <w:rsid w:val="00BF57F8"/>
    <w:rsid w:val="00C00B61"/>
    <w:rsid w:val="00C06D29"/>
    <w:rsid w:val="00C06EFA"/>
    <w:rsid w:val="00C07278"/>
    <w:rsid w:val="00C0797B"/>
    <w:rsid w:val="00C136B5"/>
    <w:rsid w:val="00C1417F"/>
    <w:rsid w:val="00C141F8"/>
    <w:rsid w:val="00C158AC"/>
    <w:rsid w:val="00C167DC"/>
    <w:rsid w:val="00C207DD"/>
    <w:rsid w:val="00C20EBB"/>
    <w:rsid w:val="00C218F2"/>
    <w:rsid w:val="00C21F02"/>
    <w:rsid w:val="00C24ED2"/>
    <w:rsid w:val="00C254CF"/>
    <w:rsid w:val="00C25E69"/>
    <w:rsid w:val="00C31179"/>
    <w:rsid w:val="00C31E6B"/>
    <w:rsid w:val="00C33033"/>
    <w:rsid w:val="00C346F6"/>
    <w:rsid w:val="00C356F8"/>
    <w:rsid w:val="00C402C6"/>
    <w:rsid w:val="00C4366A"/>
    <w:rsid w:val="00C43CEC"/>
    <w:rsid w:val="00C44F4D"/>
    <w:rsid w:val="00C47AEC"/>
    <w:rsid w:val="00C50CE9"/>
    <w:rsid w:val="00C51395"/>
    <w:rsid w:val="00C51C95"/>
    <w:rsid w:val="00C51F13"/>
    <w:rsid w:val="00C52E3E"/>
    <w:rsid w:val="00C532C5"/>
    <w:rsid w:val="00C55594"/>
    <w:rsid w:val="00C55E46"/>
    <w:rsid w:val="00C56B82"/>
    <w:rsid w:val="00C5710E"/>
    <w:rsid w:val="00C57468"/>
    <w:rsid w:val="00C576EB"/>
    <w:rsid w:val="00C6192C"/>
    <w:rsid w:val="00C61E48"/>
    <w:rsid w:val="00C620B3"/>
    <w:rsid w:val="00C636E2"/>
    <w:rsid w:val="00C65281"/>
    <w:rsid w:val="00C6554A"/>
    <w:rsid w:val="00C65728"/>
    <w:rsid w:val="00C657E4"/>
    <w:rsid w:val="00C72C4B"/>
    <w:rsid w:val="00C7304F"/>
    <w:rsid w:val="00C74BB8"/>
    <w:rsid w:val="00C75E84"/>
    <w:rsid w:val="00C77C20"/>
    <w:rsid w:val="00C808CA"/>
    <w:rsid w:val="00C8376A"/>
    <w:rsid w:val="00C86080"/>
    <w:rsid w:val="00C86A55"/>
    <w:rsid w:val="00C932C7"/>
    <w:rsid w:val="00C952BA"/>
    <w:rsid w:val="00C956B5"/>
    <w:rsid w:val="00C96ED2"/>
    <w:rsid w:val="00C97050"/>
    <w:rsid w:val="00CA1A66"/>
    <w:rsid w:val="00CA22AB"/>
    <w:rsid w:val="00CA6281"/>
    <w:rsid w:val="00CB1CBD"/>
    <w:rsid w:val="00CB1E1F"/>
    <w:rsid w:val="00CB43E8"/>
    <w:rsid w:val="00CB535D"/>
    <w:rsid w:val="00CB5DC2"/>
    <w:rsid w:val="00CB63A4"/>
    <w:rsid w:val="00CB7EEE"/>
    <w:rsid w:val="00CC1C91"/>
    <w:rsid w:val="00CC39C3"/>
    <w:rsid w:val="00CC40E7"/>
    <w:rsid w:val="00CC4202"/>
    <w:rsid w:val="00CC484A"/>
    <w:rsid w:val="00CC4854"/>
    <w:rsid w:val="00CC5152"/>
    <w:rsid w:val="00CC57D5"/>
    <w:rsid w:val="00CD4C18"/>
    <w:rsid w:val="00CE119D"/>
    <w:rsid w:val="00CE2638"/>
    <w:rsid w:val="00CE3D11"/>
    <w:rsid w:val="00CE3D4C"/>
    <w:rsid w:val="00CE5911"/>
    <w:rsid w:val="00CE7F48"/>
    <w:rsid w:val="00CF0F98"/>
    <w:rsid w:val="00CF4087"/>
    <w:rsid w:val="00CF431D"/>
    <w:rsid w:val="00CF5E3A"/>
    <w:rsid w:val="00D01668"/>
    <w:rsid w:val="00D03C8E"/>
    <w:rsid w:val="00D053BC"/>
    <w:rsid w:val="00D06D05"/>
    <w:rsid w:val="00D110C1"/>
    <w:rsid w:val="00D11157"/>
    <w:rsid w:val="00D124CF"/>
    <w:rsid w:val="00D141F7"/>
    <w:rsid w:val="00D150FE"/>
    <w:rsid w:val="00D175C9"/>
    <w:rsid w:val="00D21474"/>
    <w:rsid w:val="00D23FCB"/>
    <w:rsid w:val="00D2674B"/>
    <w:rsid w:val="00D2699B"/>
    <w:rsid w:val="00D2783E"/>
    <w:rsid w:val="00D375EB"/>
    <w:rsid w:val="00D43871"/>
    <w:rsid w:val="00D438BB"/>
    <w:rsid w:val="00D44BCD"/>
    <w:rsid w:val="00D50625"/>
    <w:rsid w:val="00D52BDF"/>
    <w:rsid w:val="00D54724"/>
    <w:rsid w:val="00D5613A"/>
    <w:rsid w:val="00D604F5"/>
    <w:rsid w:val="00D63794"/>
    <w:rsid w:val="00D65B8E"/>
    <w:rsid w:val="00D65BD9"/>
    <w:rsid w:val="00D70327"/>
    <w:rsid w:val="00D73720"/>
    <w:rsid w:val="00D77041"/>
    <w:rsid w:val="00D8061E"/>
    <w:rsid w:val="00D8119B"/>
    <w:rsid w:val="00D81642"/>
    <w:rsid w:val="00D828B1"/>
    <w:rsid w:val="00D84B9F"/>
    <w:rsid w:val="00D84F4B"/>
    <w:rsid w:val="00D870B2"/>
    <w:rsid w:val="00D94420"/>
    <w:rsid w:val="00D95989"/>
    <w:rsid w:val="00D96895"/>
    <w:rsid w:val="00D96B6B"/>
    <w:rsid w:val="00DA7D76"/>
    <w:rsid w:val="00DB0645"/>
    <w:rsid w:val="00DB4FBE"/>
    <w:rsid w:val="00DB725F"/>
    <w:rsid w:val="00DC091F"/>
    <w:rsid w:val="00DC1CBE"/>
    <w:rsid w:val="00DC78C7"/>
    <w:rsid w:val="00DD029A"/>
    <w:rsid w:val="00DD2512"/>
    <w:rsid w:val="00DD283B"/>
    <w:rsid w:val="00DD2DE6"/>
    <w:rsid w:val="00DD2F4D"/>
    <w:rsid w:val="00DD5E07"/>
    <w:rsid w:val="00DD7B04"/>
    <w:rsid w:val="00DE16B8"/>
    <w:rsid w:val="00DE59A3"/>
    <w:rsid w:val="00DF11AA"/>
    <w:rsid w:val="00DF590B"/>
    <w:rsid w:val="00DF612E"/>
    <w:rsid w:val="00DF6FAF"/>
    <w:rsid w:val="00DF7D68"/>
    <w:rsid w:val="00DF7FA9"/>
    <w:rsid w:val="00E02694"/>
    <w:rsid w:val="00E06ACF"/>
    <w:rsid w:val="00E10023"/>
    <w:rsid w:val="00E10FE7"/>
    <w:rsid w:val="00E122DA"/>
    <w:rsid w:val="00E12608"/>
    <w:rsid w:val="00E13E41"/>
    <w:rsid w:val="00E17908"/>
    <w:rsid w:val="00E245D4"/>
    <w:rsid w:val="00E270C0"/>
    <w:rsid w:val="00E3126C"/>
    <w:rsid w:val="00E3246A"/>
    <w:rsid w:val="00E33337"/>
    <w:rsid w:val="00E33AAE"/>
    <w:rsid w:val="00E33CAB"/>
    <w:rsid w:val="00E3586A"/>
    <w:rsid w:val="00E360A0"/>
    <w:rsid w:val="00E37BA4"/>
    <w:rsid w:val="00E42853"/>
    <w:rsid w:val="00E432E0"/>
    <w:rsid w:val="00E47A51"/>
    <w:rsid w:val="00E50686"/>
    <w:rsid w:val="00E50787"/>
    <w:rsid w:val="00E51991"/>
    <w:rsid w:val="00E52EEB"/>
    <w:rsid w:val="00E56C8D"/>
    <w:rsid w:val="00E576AD"/>
    <w:rsid w:val="00E6009B"/>
    <w:rsid w:val="00E602F0"/>
    <w:rsid w:val="00E637B5"/>
    <w:rsid w:val="00E6615B"/>
    <w:rsid w:val="00E67B69"/>
    <w:rsid w:val="00E707D7"/>
    <w:rsid w:val="00E721C1"/>
    <w:rsid w:val="00E7593C"/>
    <w:rsid w:val="00E8221C"/>
    <w:rsid w:val="00E85529"/>
    <w:rsid w:val="00E8561D"/>
    <w:rsid w:val="00E86DA2"/>
    <w:rsid w:val="00E86F08"/>
    <w:rsid w:val="00E872EC"/>
    <w:rsid w:val="00E8766F"/>
    <w:rsid w:val="00E90DC6"/>
    <w:rsid w:val="00E913EE"/>
    <w:rsid w:val="00E921D8"/>
    <w:rsid w:val="00E969F1"/>
    <w:rsid w:val="00E97F1C"/>
    <w:rsid w:val="00EA1C4C"/>
    <w:rsid w:val="00EA3B98"/>
    <w:rsid w:val="00EB03AF"/>
    <w:rsid w:val="00EB142D"/>
    <w:rsid w:val="00EB1942"/>
    <w:rsid w:val="00EB36D9"/>
    <w:rsid w:val="00EB3C79"/>
    <w:rsid w:val="00EB7164"/>
    <w:rsid w:val="00EB7BD7"/>
    <w:rsid w:val="00EC1659"/>
    <w:rsid w:val="00EC27A7"/>
    <w:rsid w:val="00EC48C4"/>
    <w:rsid w:val="00EC6C7F"/>
    <w:rsid w:val="00EC7C23"/>
    <w:rsid w:val="00ED4E41"/>
    <w:rsid w:val="00ED631F"/>
    <w:rsid w:val="00ED7C44"/>
    <w:rsid w:val="00EE030D"/>
    <w:rsid w:val="00EE42E3"/>
    <w:rsid w:val="00EE50C0"/>
    <w:rsid w:val="00EF00B3"/>
    <w:rsid w:val="00EF33C3"/>
    <w:rsid w:val="00EF3A80"/>
    <w:rsid w:val="00EF3CCF"/>
    <w:rsid w:val="00F00DD9"/>
    <w:rsid w:val="00F01B17"/>
    <w:rsid w:val="00F03880"/>
    <w:rsid w:val="00F055C1"/>
    <w:rsid w:val="00F074A2"/>
    <w:rsid w:val="00F1038D"/>
    <w:rsid w:val="00F11696"/>
    <w:rsid w:val="00F12FD1"/>
    <w:rsid w:val="00F138A4"/>
    <w:rsid w:val="00F14F56"/>
    <w:rsid w:val="00F15983"/>
    <w:rsid w:val="00F2146F"/>
    <w:rsid w:val="00F22D78"/>
    <w:rsid w:val="00F26062"/>
    <w:rsid w:val="00F26F81"/>
    <w:rsid w:val="00F27D88"/>
    <w:rsid w:val="00F308B9"/>
    <w:rsid w:val="00F327B0"/>
    <w:rsid w:val="00F32901"/>
    <w:rsid w:val="00F32F0A"/>
    <w:rsid w:val="00F33130"/>
    <w:rsid w:val="00F34D62"/>
    <w:rsid w:val="00F35FD1"/>
    <w:rsid w:val="00F3687A"/>
    <w:rsid w:val="00F37374"/>
    <w:rsid w:val="00F40C3A"/>
    <w:rsid w:val="00F416DF"/>
    <w:rsid w:val="00F431D0"/>
    <w:rsid w:val="00F462A2"/>
    <w:rsid w:val="00F4763A"/>
    <w:rsid w:val="00F50FE9"/>
    <w:rsid w:val="00F52196"/>
    <w:rsid w:val="00F531F8"/>
    <w:rsid w:val="00F53A51"/>
    <w:rsid w:val="00F54DAE"/>
    <w:rsid w:val="00F55504"/>
    <w:rsid w:val="00F57D9C"/>
    <w:rsid w:val="00F610AC"/>
    <w:rsid w:val="00F61FA0"/>
    <w:rsid w:val="00F642C6"/>
    <w:rsid w:val="00F645F1"/>
    <w:rsid w:val="00F65E71"/>
    <w:rsid w:val="00F67020"/>
    <w:rsid w:val="00F67163"/>
    <w:rsid w:val="00F7189B"/>
    <w:rsid w:val="00F71ABF"/>
    <w:rsid w:val="00F74718"/>
    <w:rsid w:val="00F845E8"/>
    <w:rsid w:val="00F84D2C"/>
    <w:rsid w:val="00F90D9B"/>
    <w:rsid w:val="00F926AC"/>
    <w:rsid w:val="00F94DBD"/>
    <w:rsid w:val="00F9560C"/>
    <w:rsid w:val="00FA07C9"/>
    <w:rsid w:val="00FA21CF"/>
    <w:rsid w:val="00FA2273"/>
    <w:rsid w:val="00FA2AD7"/>
    <w:rsid w:val="00FA49A9"/>
    <w:rsid w:val="00FA550D"/>
    <w:rsid w:val="00FA6505"/>
    <w:rsid w:val="00FB0659"/>
    <w:rsid w:val="00FB0955"/>
    <w:rsid w:val="00FB47C4"/>
    <w:rsid w:val="00FB59B6"/>
    <w:rsid w:val="00FB6010"/>
    <w:rsid w:val="00FB61F5"/>
    <w:rsid w:val="00FB6B4D"/>
    <w:rsid w:val="00FB78CC"/>
    <w:rsid w:val="00FC036B"/>
    <w:rsid w:val="00FC6F53"/>
    <w:rsid w:val="00FD35A8"/>
    <w:rsid w:val="00FD3D7F"/>
    <w:rsid w:val="00FD53B3"/>
    <w:rsid w:val="00FD5861"/>
    <w:rsid w:val="00FD7832"/>
    <w:rsid w:val="00FE0EA5"/>
    <w:rsid w:val="00FE2ABC"/>
    <w:rsid w:val="00FE4839"/>
    <w:rsid w:val="00FE4A25"/>
    <w:rsid w:val="00FE6E87"/>
    <w:rsid w:val="00FF02FC"/>
    <w:rsid w:val="00FF0398"/>
    <w:rsid w:val="00FF47A3"/>
    <w:rsid w:val="00FF51C1"/>
    <w:rsid w:val="00FF5E48"/>
    <w:rsid w:val="00FF672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892B8A"/>
  <w15:chartTrackingRefBased/>
  <w15:docId w15:val="{32826A77-5629-4A39-992C-228C99030E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3D0D"/>
    <w:rPr>
      <w:lang w:val="en-GB"/>
    </w:rPr>
  </w:style>
  <w:style w:type="paragraph" w:styleId="Heading1">
    <w:name w:val="heading 1"/>
    <w:basedOn w:val="Normal"/>
    <w:next w:val="Normal"/>
    <w:link w:val="Heading1Char"/>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Heading2">
    <w:name w:val="heading 2"/>
    <w:basedOn w:val="Normal"/>
    <w:next w:val="Normal"/>
    <w:link w:val="Heading2Char"/>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Heading3">
    <w:name w:val="heading 3"/>
    <w:basedOn w:val="Normal"/>
    <w:next w:val="Normal"/>
    <w:link w:val="Heading3Char"/>
    <w:uiPriority w:val="9"/>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Heading6">
    <w:name w:val="heading 6"/>
    <w:basedOn w:val="Normal"/>
    <w:next w:val="Normal"/>
    <w:link w:val="Heading6Ch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Heading7">
    <w:name w:val="heading 7"/>
    <w:basedOn w:val="Normal"/>
    <w:next w:val="Normal"/>
    <w:link w:val="Heading7Ch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Heading8">
    <w:name w:val="heading 8"/>
    <w:basedOn w:val="Normal"/>
    <w:next w:val="Normal"/>
    <w:link w:val="Heading8Ch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3D0D"/>
    <w:rPr>
      <w:rFonts w:asciiTheme="majorHAnsi" w:eastAsiaTheme="majorEastAsia" w:hAnsiTheme="majorHAnsi" w:cstheme="majorBidi"/>
      <w:color w:val="007789" w:themeColor="accent1" w:themeShade="BF"/>
      <w:sz w:val="32"/>
    </w:rPr>
  </w:style>
  <w:style w:type="character" w:customStyle="1" w:styleId="Heading2Char">
    <w:name w:val="Heading 2 Char"/>
    <w:basedOn w:val="DefaultParagraphFont"/>
    <w:link w:val="Heading2"/>
    <w:uiPriority w:val="9"/>
    <w:rsid w:val="00333D0D"/>
    <w:rPr>
      <w:rFonts w:asciiTheme="majorHAnsi" w:eastAsiaTheme="majorEastAsia" w:hAnsiTheme="majorHAnsi" w:cstheme="majorBidi"/>
      <w:caps/>
      <w:color w:val="007789" w:themeColor="accent1" w:themeShade="BF"/>
      <w:sz w:val="24"/>
    </w:rPr>
  </w:style>
  <w:style w:type="paragraph" w:customStyle="1" w:styleId="ContactInfo">
    <w:name w:val="Contact Info"/>
    <w:basedOn w:val="Normal"/>
    <w:uiPriority w:val="4"/>
    <w:qFormat/>
    <w:rsid w:val="00C6554A"/>
    <w:pPr>
      <w:spacing w:before="0" w:after="0"/>
      <w:jc w:val="center"/>
    </w:pPr>
  </w:style>
  <w:style w:type="paragraph" w:styleId="ListBullet">
    <w:name w:val="List Bullet"/>
    <w:basedOn w:val="Normal"/>
    <w:uiPriority w:val="10"/>
    <w:unhideWhenUsed/>
    <w:qFormat/>
    <w:rsid w:val="00C6554A"/>
    <w:pPr>
      <w:numPr>
        <w:numId w:val="4"/>
      </w:numPr>
    </w:pPr>
  </w:style>
  <w:style w:type="paragraph" w:styleId="Title">
    <w:name w:val="Title"/>
    <w:basedOn w:val="Normal"/>
    <w:link w:val="TitleCh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2"/>
    <w:rsid w:val="00333D0D"/>
    <w:rPr>
      <w:rFonts w:asciiTheme="majorHAnsi" w:eastAsiaTheme="majorEastAsia" w:hAnsiTheme="majorHAnsi" w:cstheme="majorBidi"/>
      <w:color w:val="007789" w:themeColor="accent1" w:themeShade="BF"/>
      <w:kern w:val="28"/>
      <w:sz w:val="60"/>
    </w:rPr>
  </w:style>
  <w:style w:type="paragraph" w:styleId="Subtitle">
    <w:name w:val="Subtitle"/>
    <w:basedOn w:val="Normal"/>
    <w:link w:val="SubtitleCh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3"/>
    <w:rsid w:val="00333D0D"/>
    <w:rPr>
      <w:rFonts w:asciiTheme="majorHAnsi" w:eastAsiaTheme="majorEastAsia" w:hAnsiTheme="majorHAnsi" w:cstheme="majorBidi"/>
      <w:caps/>
      <w:sz w:val="26"/>
    </w:rPr>
  </w:style>
  <w:style w:type="paragraph" w:styleId="Footer">
    <w:name w:val="footer"/>
    <w:basedOn w:val="Normal"/>
    <w:link w:val="FooterChar"/>
    <w:uiPriority w:val="99"/>
    <w:unhideWhenUsed/>
    <w:rsid w:val="00C6554A"/>
    <w:pPr>
      <w:spacing w:before="0"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Header">
    <w:name w:val="header"/>
    <w:basedOn w:val="Normal"/>
    <w:link w:val="HeaderChar"/>
    <w:uiPriority w:val="99"/>
    <w:unhideWhenUsed/>
    <w:rsid w:val="00C6554A"/>
    <w:pPr>
      <w:spacing w:before="0"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qFormat/>
    <w:rsid w:val="00C6554A"/>
    <w:pPr>
      <w:numPr>
        <w:numId w:val="3"/>
      </w:numPr>
      <w:contextualSpacing/>
    </w:pPr>
  </w:style>
  <w:style w:type="character" w:customStyle="1" w:styleId="Heading3Char">
    <w:name w:val="Heading 3 Char"/>
    <w:basedOn w:val="DefaultParagraphFont"/>
    <w:link w:val="Heading3"/>
    <w:uiPriority w:val="9"/>
    <w:rsid w:val="00C6554A"/>
    <w:rPr>
      <w:rFonts w:asciiTheme="majorHAnsi" w:eastAsiaTheme="majorEastAsia" w:hAnsiTheme="majorHAnsi" w:cstheme="majorBidi"/>
      <w:color w:val="004F5B" w:themeColor="accent1" w:themeShade="7F"/>
      <w:sz w:val="24"/>
      <w:szCs w:val="24"/>
    </w:rPr>
  </w:style>
  <w:style w:type="character" w:customStyle="1" w:styleId="Heading8Char">
    <w:name w:val="Heading 8 Char"/>
    <w:basedOn w:val="DefaultParagraphFont"/>
    <w:link w:val="Heading8"/>
    <w:uiPriority w:val="9"/>
    <w:semiHidden/>
    <w:rsid w:val="00C6554A"/>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C6554A"/>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C6554A"/>
    <w:rPr>
      <w:i/>
      <w:iCs/>
      <w:color w:val="007789" w:themeColor="accent1" w:themeShade="BF"/>
    </w:rPr>
  </w:style>
  <w:style w:type="paragraph" w:styleId="IntenseQuote">
    <w:name w:val="Intense Quote"/>
    <w:basedOn w:val="Normal"/>
    <w:next w:val="Normal"/>
    <w:link w:val="IntenseQuoteCh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IntenseQuoteChar">
    <w:name w:val="Intense Quote Char"/>
    <w:basedOn w:val="DefaultParagraphFont"/>
    <w:link w:val="IntenseQuote"/>
    <w:uiPriority w:val="30"/>
    <w:semiHidden/>
    <w:rsid w:val="00C6554A"/>
    <w:rPr>
      <w:i/>
      <w:iCs/>
      <w:color w:val="007789" w:themeColor="accent1" w:themeShade="BF"/>
    </w:rPr>
  </w:style>
  <w:style w:type="character" w:styleId="IntenseReference">
    <w:name w:val="Intense Reference"/>
    <w:basedOn w:val="DefaultParagraphFont"/>
    <w:uiPriority w:val="32"/>
    <w:semiHidden/>
    <w:unhideWhenUsed/>
    <w:qFormat/>
    <w:rsid w:val="00C6554A"/>
    <w:rPr>
      <w:b/>
      <w:bCs/>
      <w:caps w:val="0"/>
      <w:smallCaps/>
      <w:color w:val="007789" w:themeColor="accent1" w:themeShade="BF"/>
      <w:spacing w:val="5"/>
    </w:rPr>
  </w:style>
  <w:style w:type="paragraph" w:styleId="Caption">
    <w:name w:val="caption"/>
    <w:basedOn w:val="Normal"/>
    <w:next w:val="Normal"/>
    <w:uiPriority w:val="35"/>
    <w:unhideWhenUsed/>
    <w:qFormat/>
    <w:rsid w:val="00C6554A"/>
    <w:pPr>
      <w:spacing w:before="0" w:line="240" w:lineRule="auto"/>
    </w:pPr>
    <w:rPr>
      <w:i/>
      <w:iCs/>
      <w:color w:val="4E5B6F" w:themeColor="text2"/>
      <w:szCs w:val="18"/>
    </w:rPr>
  </w:style>
  <w:style w:type="paragraph" w:styleId="BalloonText">
    <w:name w:val="Balloon Text"/>
    <w:basedOn w:val="Normal"/>
    <w:link w:val="BalloonTextChar"/>
    <w:uiPriority w:val="99"/>
    <w:semiHidden/>
    <w:unhideWhenUsed/>
    <w:rsid w:val="00C6554A"/>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rPr>
      <w:szCs w:val="20"/>
    </w:r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before="0" w:after="0" w:line="240" w:lineRule="auto"/>
    </w:pPr>
    <w:rPr>
      <w:szCs w:val="20"/>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C6554A"/>
    <w:rPr>
      <w:color w:val="007789" w:themeColor="accent1" w:themeShade="BF"/>
      <w:u w:val="single"/>
    </w:rPr>
  </w:style>
  <w:style w:type="paragraph" w:styleId="FootnoteText">
    <w:name w:val="footnote text"/>
    <w:basedOn w:val="Normal"/>
    <w:link w:val="FootnoteTextChar"/>
    <w:uiPriority w:val="99"/>
    <w:semiHidden/>
    <w:unhideWhenUsed/>
    <w:rsid w:val="00C6554A"/>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unhideWhenUsed/>
    <w:rsid w:val="00C6554A"/>
    <w:rPr>
      <w:color w:val="835D00"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semiHidden/>
    <w:rsid w:val="002554CD"/>
    <w:rPr>
      <w:rFonts w:asciiTheme="majorHAnsi" w:eastAsiaTheme="majorEastAsia" w:hAnsiTheme="majorHAnsi" w:cstheme="majorBidi"/>
      <w:i/>
      <w:iCs/>
      <w:color w:val="004F5B" w:themeColor="accent1" w:themeShade="7F"/>
    </w:rPr>
  </w:style>
  <w:style w:type="character" w:customStyle="1" w:styleId="Heading6Char">
    <w:name w:val="Heading 6 Char"/>
    <w:basedOn w:val="DefaultParagraphFont"/>
    <w:link w:val="Heading6"/>
    <w:uiPriority w:val="9"/>
    <w:semiHidden/>
    <w:rsid w:val="002554CD"/>
    <w:rPr>
      <w:rFonts w:asciiTheme="majorHAnsi" w:eastAsiaTheme="majorEastAsia" w:hAnsiTheme="majorHAnsi" w:cstheme="majorBidi"/>
      <w:color w:val="004F5B" w:themeColor="accent1" w:themeShade="7F"/>
    </w:rPr>
  </w:style>
  <w:style w:type="paragraph" w:customStyle="1" w:styleId="0EEE5AFF152143159323AB59DA1E94C5">
    <w:name w:val="0EEE5AFF152143159323AB59DA1E94C5"/>
    <w:rsid w:val="006D5B8B"/>
    <w:pPr>
      <w:spacing w:before="0" w:after="160" w:line="259" w:lineRule="auto"/>
    </w:pPr>
    <w:rPr>
      <w:rFonts w:eastAsiaTheme="minorEastAsia"/>
      <w:color w:val="auto"/>
      <w:lang w:val="en-GB" w:eastAsia="en-GB"/>
    </w:rPr>
  </w:style>
  <w:style w:type="paragraph" w:styleId="TOCHeading">
    <w:name w:val="TOC Heading"/>
    <w:basedOn w:val="Heading1"/>
    <w:next w:val="Normal"/>
    <w:uiPriority w:val="39"/>
    <w:unhideWhenUsed/>
    <w:qFormat/>
    <w:rsid w:val="002172E0"/>
    <w:pPr>
      <w:spacing w:before="240" w:after="0" w:line="259" w:lineRule="auto"/>
      <w:contextualSpacing w:val="0"/>
      <w:outlineLvl w:val="9"/>
    </w:pPr>
    <w:rPr>
      <w:szCs w:val="32"/>
    </w:rPr>
  </w:style>
  <w:style w:type="paragraph" w:styleId="TOC1">
    <w:name w:val="toc 1"/>
    <w:basedOn w:val="Normal"/>
    <w:next w:val="Normal"/>
    <w:autoRedefine/>
    <w:uiPriority w:val="39"/>
    <w:unhideWhenUsed/>
    <w:rsid w:val="002172E0"/>
    <w:pPr>
      <w:spacing w:after="100"/>
    </w:pPr>
  </w:style>
  <w:style w:type="paragraph" w:styleId="TOC2">
    <w:name w:val="toc 2"/>
    <w:basedOn w:val="Normal"/>
    <w:next w:val="Normal"/>
    <w:autoRedefine/>
    <w:uiPriority w:val="39"/>
    <w:unhideWhenUsed/>
    <w:rsid w:val="002172E0"/>
    <w:pPr>
      <w:spacing w:after="100"/>
      <w:ind w:left="220"/>
    </w:pPr>
  </w:style>
  <w:style w:type="paragraph" w:styleId="ListParagraph">
    <w:name w:val="List Paragraph"/>
    <w:basedOn w:val="Normal"/>
    <w:uiPriority w:val="34"/>
    <w:unhideWhenUsed/>
    <w:qFormat/>
    <w:rsid w:val="005B4678"/>
    <w:pPr>
      <w:ind w:left="720"/>
      <w:contextualSpacing/>
    </w:pPr>
  </w:style>
  <w:style w:type="character" w:styleId="FootnoteReference">
    <w:name w:val="footnote reference"/>
    <w:basedOn w:val="DefaultParagraphFont"/>
    <w:uiPriority w:val="99"/>
    <w:semiHidden/>
    <w:unhideWhenUsed/>
    <w:rsid w:val="00161285"/>
    <w:rPr>
      <w:vertAlign w:val="superscript"/>
    </w:rPr>
  </w:style>
  <w:style w:type="character" w:styleId="EndnoteReference">
    <w:name w:val="endnote reference"/>
    <w:basedOn w:val="DefaultParagraphFont"/>
    <w:uiPriority w:val="99"/>
    <w:semiHidden/>
    <w:unhideWhenUsed/>
    <w:rsid w:val="001A48A8"/>
    <w:rPr>
      <w:vertAlign w:val="superscript"/>
    </w:rPr>
  </w:style>
  <w:style w:type="character" w:styleId="UnresolvedMention">
    <w:name w:val="Unresolved Mention"/>
    <w:basedOn w:val="DefaultParagraphFont"/>
    <w:uiPriority w:val="99"/>
    <w:semiHidden/>
    <w:unhideWhenUsed/>
    <w:rsid w:val="00D5613A"/>
    <w:rPr>
      <w:color w:val="605E5C"/>
      <w:shd w:val="clear" w:color="auto" w:fill="E1DFDD"/>
    </w:rPr>
  </w:style>
  <w:style w:type="table" w:styleId="TableGrid">
    <w:name w:val="Table Grid"/>
    <w:basedOn w:val="TableNormal"/>
    <w:uiPriority w:val="39"/>
    <w:rsid w:val="00720B8C"/>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64046B"/>
  </w:style>
  <w:style w:type="paragraph" w:styleId="TOC3">
    <w:name w:val="toc 3"/>
    <w:basedOn w:val="Normal"/>
    <w:next w:val="Normal"/>
    <w:autoRedefine/>
    <w:uiPriority w:val="39"/>
    <w:unhideWhenUsed/>
    <w:rsid w:val="0064046B"/>
    <w:pPr>
      <w:spacing w:after="100"/>
      <w:ind w:left="440"/>
    </w:pPr>
  </w:style>
  <w:style w:type="paragraph" w:styleId="TableofFigures">
    <w:name w:val="table of figures"/>
    <w:basedOn w:val="Normal"/>
    <w:next w:val="Normal"/>
    <w:uiPriority w:val="99"/>
    <w:unhideWhenUsed/>
    <w:rsid w:val="0064046B"/>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2610362">
      <w:bodyDiv w:val="1"/>
      <w:marLeft w:val="0"/>
      <w:marRight w:val="0"/>
      <w:marTop w:val="0"/>
      <w:marBottom w:val="0"/>
      <w:divBdr>
        <w:top w:val="none" w:sz="0" w:space="0" w:color="auto"/>
        <w:left w:val="none" w:sz="0" w:space="0" w:color="auto"/>
        <w:bottom w:val="none" w:sz="0" w:space="0" w:color="auto"/>
        <w:right w:val="none" w:sz="0" w:space="0" w:color="auto"/>
      </w:divBdr>
    </w:div>
    <w:div w:id="161816634">
      <w:bodyDiv w:val="1"/>
      <w:marLeft w:val="0"/>
      <w:marRight w:val="0"/>
      <w:marTop w:val="0"/>
      <w:marBottom w:val="0"/>
      <w:divBdr>
        <w:top w:val="none" w:sz="0" w:space="0" w:color="auto"/>
        <w:left w:val="none" w:sz="0" w:space="0" w:color="auto"/>
        <w:bottom w:val="none" w:sz="0" w:space="0" w:color="auto"/>
        <w:right w:val="none" w:sz="0" w:space="0" w:color="auto"/>
      </w:divBdr>
    </w:div>
    <w:div w:id="359859410">
      <w:bodyDiv w:val="1"/>
      <w:marLeft w:val="0"/>
      <w:marRight w:val="0"/>
      <w:marTop w:val="0"/>
      <w:marBottom w:val="0"/>
      <w:divBdr>
        <w:top w:val="none" w:sz="0" w:space="0" w:color="auto"/>
        <w:left w:val="none" w:sz="0" w:space="0" w:color="auto"/>
        <w:bottom w:val="none" w:sz="0" w:space="0" w:color="auto"/>
        <w:right w:val="none" w:sz="0" w:space="0" w:color="auto"/>
      </w:divBdr>
    </w:div>
    <w:div w:id="500048150">
      <w:bodyDiv w:val="1"/>
      <w:marLeft w:val="0"/>
      <w:marRight w:val="0"/>
      <w:marTop w:val="0"/>
      <w:marBottom w:val="0"/>
      <w:divBdr>
        <w:top w:val="none" w:sz="0" w:space="0" w:color="auto"/>
        <w:left w:val="none" w:sz="0" w:space="0" w:color="auto"/>
        <w:bottom w:val="none" w:sz="0" w:space="0" w:color="auto"/>
        <w:right w:val="none" w:sz="0" w:space="0" w:color="auto"/>
      </w:divBdr>
    </w:div>
    <w:div w:id="969242941">
      <w:bodyDiv w:val="1"/>
      <w:marLeft w:val="0"/>
      <w:marRight w:val="0"/>
      <w:marTop w:val="0"/>
      <w:marBottom w:val="0"/>
      <w:divBdr>
        <w:top w:val="none" w:sz="0" w:space="0" w:color="auto"/>
        <w:left w:val="none" w:sz="0" w:space="0" w:color="auto"/>
        <w:bottom w:val="none" w:sz="0" w:space="0" w:color="auto"/>
        <w:right w:val="none" w:sz="0" w:space="0" w:color="auto"/>
      </w:divBdr>
    </w:div>
    <w:div w:id="1167744601">
      <w:bodyDiv w:val="1"/>
      <w:marLeft w:val="0"/>
      <w:marRight w:val="0"/>
      <w:marTop w:val="0"/>
      <w:marBottom w:val="0"/>
      <w:divBdr>
        <w:top w:val="none" w:sz="0" w:space="0" w:color="auto"/>
        <w:left w:val="none" w:sz="0" w:space="0" w:color="auto"/>
        <w:bottom w:val="none" w:sz="0" w:space="0" w:color="auto"/>
        <w:right w:val="none" w:sz="0" w:space="0" w:color="auto"/>
      </w:divBdr>
    </w:div>
    <w:div w:id="1218905053">
      <w:bodyDiv w:val="1"/>
      <w:marLeft w:val="0"/>
      <w:marRight w:val="0"/>
      <w:marTop w:val="0"/>
      <w:marBottom w:val="0"/>
      <w:divBdr>
        <w:top w:val="none" w:sz="0" w:space="0" w:color="auto"/>
        <w:left w:val="none" w:sz="0" w:space="0" w:color="auto"/>
        <w:bottom w:val="none" w:sz="0" w:space="0" w:color="auto"/>
        <w:right w:val="none" w:sz="0" w:space="0" w:color="auto"/>
      </w:divBdr>
    </w:div>
    <w:div w:id="1431582772">
      <w:bodyDiv w:val="1"/>
      <w:marLeft w:val="0"/>
      <w:marRight w:val="0"/>
      <w:marTop w:val="0"/>
      <w:marBottom w:val="0"/>
      <w:divBdr>
        <w:top w:val="none" w:sz="0" w:space="0" w:color="auto"/>
        <w:left w:val="none" w:sz="0" w:space="0" w:color="auto"/>
        <w:bottom w:val="none" w:sz="0" w:space="0" w:color="auto"/>
        <w:right w:val="none" w:sz="0" w:space="0" w:color="auto"/>
      </w:divBdr>
    </w:div>
    <w:div w:id="1438213207">
      <w:bodyDiv w:val="1"/>
      <w:marLeft w:val="0"/>
      <w:marRight w:val="0"/>
      <w:marTop w:val="0"/>
      <w:marBottom w:val="0"/>
      <w:divBdr>
        <w:top w:val="none" w:sz="0" w:space="0" w:color="auto"/>
        <w:left w:val="none" w:sz="0" w:space="0" w:color="auto"/>
        <w:bottom w:val="none" w:sz="0" w:space="0" w:color="auto"/>
        <w:right w:val="none" w:sz="0" w:space="0" w:color="auto"/>
      </w:divBdr>
    </w:div>
    <w:div w:id="1510022338">
      <w:bodyDiv w:val="1"/>
      <w:marLeft w:val="0"/>
      <w:marRight w:val="0"/>
      <w:marTop w:val="0"/>
      <w:marBottom w:val="0"/>
      <w:divBdr>
        <w:top w:val="none" w:sz="0" w:space="0" w:color="auto"/>
        <w:left w:val="none" w:sz="0" w:space="0" w:color="auto"/>
        <w:bottom w:val="none" w:sz="0" w:space="0" w:color="auto"/>
        <w:right w:val="none" w:sz="0" w:space="0" w:color="auto"/>
      </w:divBdr>
    </w:div>
    <w:div w:id="1659766808">
      <w:bodyDiv w:val="1"/>
      <w:marLeft w:val="0"/>
      <w:marRight w:val="0"/>
      <w:marTop w:val="0"/>
      <w:marBottom w:val="0"/>
      <w:divBdr>
        <w:top w:val="none" w:sz="0" w:space="0" w:color="auto"/>
        <w:left w:val="none" w:sz="0" w:space="0" w:color="auto"/>
        <w:bottom w:val="none" w:sz="0" w:space="0" w:color="auto"/>
        <w:right w:val="none" w:sz="0" w:space="0" w:color="auto"/>
      </w:divBdr>
    </w:div>
    <w:div w:id="1690446644">
      <w:bodyDiv w:val="1"/>
      <w:marLeft w:val="0"/>
      <w:marRight w:val="0"/>
      <w:marTop w:val="0"/>
      <w:marBottom w:val="0"/>
      <w:divBdr>
        <w:top w:val="none" w:sz="0" w:space="0" w:color="auto"/>
        <w:left w:val="none" w:sz="0" w:space="0" w:color="auto"/>
        <w:bottom w:val="none" w:sz="0" w:space="0" w:color="auto"/>
        <w:right w:val="none" w:sz="0" w:space="0" w:color="auto"/>
      </w:divBdr>
    </w:div>
    <w:div w:id="1702242507">
      <w:bodyDiv w:val="1"/>
      <w:marLeft w:val="0"/>
      <w:marRight w:val="0"/>
      <w:marTop w:val="0"/>
      <w:marBottom w:val="0"/>
      <w:divBdr>
        <w:top w:val="none" w:sz="0" w:space="0" w:color="auto"/>
        <w:left w:val="none" w:sz="0" w:space="0" w:color="auto"/>
        <w:bottom w:val="none" w:sz="0" w:space="0" w:color="auto"/>
        <w:right w:val="none" w:sz="0" w:space="0" w:color="auto"/>
      </w:divBdr>
    </w:div>
    <w:div w:id="19437981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stackoverflow.com/"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5.emf"/><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1.emf"/><Relationship Id="rId42" Type="http://schemas.openxmlformats.org/officeDocument/2006/relationships/image" Target="media/image27.emf"/><Relationship Id="rId47" Type="http://schemas.openxmlformats.org/officeDocument/2006/relationships/image" Target="media/image32.emf"/><Relationship Id="rId50"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s://support.office.com/en-gb/article/basic-tasks-in-project-8fdbf020-a9e1-45e4-bf15-23a8d2b6797d"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package" Target="embeddings/Microsoft_Visio_Drawing.vsdx"/><Relationship Id="rId38" Type="http://schemas.openxmlformats.org/officeDocument/2006/relationships/image" Target="media/image24.emf"/><Relationship Id="rId46" Type="http://schemas.openxmlformats.org/officeDocument/2006/relationships/image" Target="media/image31.emf"/><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6.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tutorialspoint.com/javafx/index.htm" TargetMode="External"/><Relationship Id="rId24" Type="http://schemas.openxmlformats.org/officeDocument/2006/relationships/image" Target="media/image12.png"/><Relationship Id="rId32" Type="http://schemas.openxmlformats.org/officeDocument/2006/relationships/image" Target="media/image20.emf"/><Relationship Id="rId37" Type="http://schemas.openxmlformats.org/officeDocument/2006/relationships/image" Target="media/image23.emf"/><Relationship Id="rId40" Type="http://schemas.openxmlformats.org/officeDocument/2006/relationships/package" Target="embeddings/Microsoft_Visio_Drawing2.vsdx"/><Relationship Id="rId45" Type="http://schemas.openxmlformats.org/officeDocument/2006/relationships/image" Target="media/image30.emf"/><Relationship Id="rId5" Type="http://schemas.openxmlformats.org/officeDocument/2006/relationships/webSettings" Target="webSettings.xml"/><Relationship Id="rId15" Type="http://schemas.openxmlformats.org/officeDocument/2006/relationships/image" Target="media/image3.emf"/><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2.emf"/><Relationship Id="rId49" Type="http://schemas.openxmlformats.org/officeDocument/2006/relationships/image" Target="media/image34.emf"/><Relationship Id="rId10" Type="http://schemas.openxmlformats.org/officeDocument/2006/relationships/hyperlink" Target="https://www.sqlitetutorial.net/sqlite-java/" TargetMode="Externa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29.emf"/><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youtube.com/"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package" Target="embeddings/Microsoft_Visio_Drawing1.vsdx"/><Relationship Id="rId43" Type="http://schemas.openxmlformats.org/officeDocument/2006/relationships/image" Target="media/image28.emf"/><Relationship Id="rId48" Type="http://schemas.openxmlformats.org/officeDocument/2006/relationships/image" Target="media/image33.emf"/><Relationship Id="rId8" Type="http://schemas.openxmlformats.org/officeDocument/2006/relationships/image" Target="media/image1.jpeg"/><Relationship Id="rId51" Type="http://schemas.openxmlformats.org/officeDocument/2006/relationships/fontTable" Target="fontTable.xml"/></Relationships>
</file>

<file path=word/_rels/footnotes.xml.rels><?xml version="1.0" encoding="UTF-8" standalone="yes"?>
<Relationships xmlns="http://schemas.openxmlformats.org/package/2006/relationships"><Relationship Id="rId8" Type="http://schemas.openxmlformats.org/officeDocument/2006/relationships/hyperlink" Target="https://www.sqlite.org/index.html" TargetMode="External"/><Relationship Id="rId3" Type="http://schemas.openxmlformats.org/officeDocument/2006/relationships/hyperlink" Target="https://www.theguardian.com/food/restaurants+tone/reviews" TargetMode="External"/><Relationship Id="rId7" Type="http://schemas.openxmlformats.org/officeDocument/2006/relationships/hyperlink" Target="https://gluonhq.com/products/javafx/" TargetMode="External"/><Relationship Id="rId12" Type="http://schemas.openxmlformats.org/officeDocument/2006/relationships/hyperlink" Target="https://products.office.com/en-gb/visio/flowchart-software" TargetMode="External"/><Relationship Id="rId2" Type="http://schemas.openxmlformats.org/officeDocument/2006/relationships/hyperlink" Target="https://www.yelp.com/search?find_desc=fine+dining&amp;find_loc=Glasgow%2C+United+Kingdom" TargetMode="External"/><Relationship Id="rId1" Type="http://schemas.openxmlformats.org/officeDocument/2006/relationships/hyperlink" Target="https://www.tripadvisor.co.uk/Restaurants-g186534-Glasgow_Scotland.html" TargetMode="External"/><Relationship Id="rId6" Type="http://schemas.openxmlformats.org/officeDocument/2006/relationships/hyperlink" Target="https://www.java.com/en/download/" TargetMode="External"/><Relationship Id="rId11" Type="http://schemas.openxmlformats.org/officeDocument/2006/relationships/hyperlink" Target="https://app.diagrams.net/" TargetMode="External"/><Relationship Id="rId5" Type="http://schemas.openxmlformats.org/officeDocument/2006/relationships/hyperlink" Target="https://slideplayer.com/slide/10657813/" TargetMode="External"/><Relationship Id="rId10" Type="http://schemas.openxmlformats.org/officeDocument/2006/relationships/hyperlink" Target="https://portal.azure.com/" TargetMode="External"/><Relationship Id="rId4" Type="http://schemas.openxmlformats.org/officeDocument/2006/relationships/hyperlink" Target="https://www.independent.co.uk/topic/restaurant-review" TargetMode="External"/><Relationship Id="rId9" Type="http://schemas.openxmlformats.org/officeDocument/2006/relationships/hyperlink" Target="https://archive.eclipse.org/eclipse/downloads/drops4/R-4.9-201809060745/"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yoges\AppData\Roaming\Microsoft\Templates\Student%20report%20with%20photo.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Leg</b:Tag>
    <b:SourceType>InternetSite</b:SourceType>
    <b:Guid>{E47AE0DE-45B4-4A0F-9055-E796B72BAE47}</b:Guid>
    <b:Author>
      <b:Author>
        <b:NameList>
          <b:Person>
            <b:Last>Legislation.gov.uk</b:Last>
          </b:Person>
        </b:NameList>
      </b:Author>
    </b:Author>
    <b:Title>Data Protection Act 2018</b:Title>
    <b:InternetSiteTitle>Data Protection Act 2018</b:InternetSiteTitle>
    <b:URL>http://www.legislation.gov.uk/ukpga/2018/12/contents/enacted</b:URL>
    <b:RefOrder>5</b:RefOrder>
  </b:Source>
  <b:Source>
    <b:Tag>tri18</b:Tag>
    <b:SourceType>InternetSite</b:SourceType>
    <b:Guid>{86775FD8-2DC9-4474-8C9E-9EB8F88EF27C}</b:Guid>
    <b:Author>
      <b:Author>
        <b:NameList>
          <b:Person>
            <b:Last>trip-10k_20181231.htm</b:Last>
          </b:Person>
        </b:NameList>
      </b:Author>
    </b:Author>
    <b:Title>US Security and Exchange Commision, Tripadvisor, Inc.</b:Title>
    <b:Year>2018</b:Year>
    <b:Month>12</b:Month>
    <b:Day>31</b:Day>
    <b:URL>https://www.sec.gov/Archives/edgar/data/1526520/000156459019003889/trip-10k_20181231.htm</b:URL>
    <b:RefOrder>1</b:RefOrder>
  </b:Source>
  <b:Source>
    <b:Tag>Tri20</b:Tag>
    <b:SourceType>InternetSite</b:SourceType>
    <b:Guid>{59F5C166-EB52-4348-AF57-C6C81B857DB1}</b:Guid>
    <b:Author>
      <b:Author>
        <b:NameList>
          <b:Person>
            <b:Last>TripAdvisor</b:Last>
          </b:Person>
        </b:NameList>
      </b:Author>
    </b:Author>
    <b:Title>The 10 Best Restaurants and Place to Eat in Glasgow 2020</b:Title>
    <b:Year>2020</b:Year>
    <b:URL>https://www.tripadvisor.co.uk/Restaurants-g186534-Glasgow_Scotland.html</b:URL>
    <b:RefOrder>2</b:RefOrder>
  </b:Source>
  <b:Source>
    <b:Tag>Wik20</b:Tag>
    <b:SourceType>InternetSite</b:SourceType>
    <b:Guid>{0B5D40E7-1795-4BAE-A2C2-7C3AFF5246E8}</b:Guid>
    <b:Author>
      <b:Author>
        <b:NameList>
          <b:Person>
            <b:Last>Wikipedia</b:Last>
          </b:Person>
        </b:NameList>
      </b:Author>
    </b:Author>
    <b:Title>Yelp-Wikipedia</b:Title>
    <b:InternetSiteTitle>Wikipedia</b:InternetSiteTitle>
    <b:Year>2020</b:Year>
    <b:Month>03</b:Month>
    <b:Day>17</b:Day>
    <b:URL>https://www.tripadvisor.co.uk/Restaurants-g186534-Glasgow_Scotland.html</b:URL>
    <b:RefOrder>3</b:RefOrder>
  </b:Source>
  <b:Source>
    <b:Tag>Yel20</b:Tag>
    <b:SourceType>InternetSite</b:SourceType>
    <b:Guid>{13587607-CCE2-4F23-887A-DC54F268EFC3}</b:Guid>
    <b:Author>
      <b:Author>
        <b:NameList>
          <b:Person>
            <b:Last>Yelp</b:Last>
          </b:Person>
        </b:NameList>
      </b:Author>
    </b:Author>
    <b:Title>The Best 10 Restaurant in Glasgow </b:Title>
    <b:Year>2020</b:Year>
    <b:Month>04</b:Month>
    <b:URL>https://www.yelp.co.uk/search?cflt=restaurants&amp;find_loc=Glasgow</b:URL>
    <b:RefOrder>4</b:RefOrder>
  </b:Source>
  <b:Source>
    <b:Tag>Tut20</b:Tag>
    <b:SourceType>InternetSite</b:SourceType>
    <b:Guid>{3F074F57-3ADE-468B-AC0F-00CFF97428AD}</b:Guid>
    <b:Author>
      <b:Author>
        <b:NameList>
          <b:Person>
            <b:Last>Tutorialspoint</b:Last>
          </b:Person>
        </b:NameList>
      </b:Author>
    </b:Author>
    <b:Title>Design Patterns - Strategy Pattern - Tutorialspoint</b:Title>
    <b:Year>2020</b:Year>
    <b:URL>https://www.tutorialspoint.com/design_pattern/strategy_pattern.htm</b:URL>
    <b:RefOrder>7</b:RefOrder>
  </b:Source>
  <b:Source>
    <b:Tag>Gee</b:Tag>
    <b:SourceType>InternetSite</b:SourceType>
    <b:Guid>{B5F45C3E-B4BC-45F4-971C-E842DDA61F7D}</b:Guid>
    <b:Author>
      <b:Author>
        <b:NameList>
          <b:Person>
            <b:Last>GeeksforGeeks</b:Last>
          </b:Person>
        </b:NameList>
      </b:Author>
    </b:Author>
    <b:Title>Iterator Pattern - GeeksforGeeks</b:Title>
    <b:URL>https://www.geeksforgeeks.org/iterator-pattern/</b:URL>
    <b:RefOrder>8</b:RefOrder>
  </b:Source>
  <b:Source>
    <b:Tag>JRe20</b:Tag>
    <b:SourceType>InternetSite</b:SourceType>
    <b:Guid>{D051E37B-D078-4E4A-A8C8-1C5EDCA1726D}</b:Guid>
    <b:Author>
      <b:Author>
        <b:NameList>
          <b:Person>
            <b:Last>JReport</b:Last>
          </b:Person>
        </b:NameList>
      </b:Author>
    </b:Author>
    <b:Title>3-Tier Architecture - A Complete Overview</b:Title>
    <b:Year>2020</b:Year>
    <b:URL>jinfonet.com/resources/bi-defined/3-tier-architecture-complete-overview/</b:URL>
    <b:RefOrder>6</b:RefOrder>
  </b:Source>
</b:Sources>
</file>

<file path=customXml/itemProps1.xml><?xml version="1.0" encoding="utf-8"?>
<ds:datastoreItem xmlns:ds="http://schemas.openxmlformats.org/officeDocument/2006/customXml" ds:itemID="{19F3C2EA-A87A-4F28-9800-68AEE80392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 report with photo</Template>
  <TotalTime>3041</TotalTime>
  <Pages>43</Pages>
  <Words>5330</Words>
  <Characters>30384</Characters>
  <Application>Microsoft Office Word</Application>
  <DocSecurity>0</DocSecurity>
  <Lines>253</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35643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Yogesh Parajuli</dc:creator>
  <cp:keywords/>
  <dc:description/>
  <cp:lastModifiedBy>Yogesh Parajuli</cp:lastModifiedBy>
  <cp:revision>1129</cp:revision>
  <dcterms:created xsi:type="dcterms:W3CDTF">2020-03-17T13:18:00Z</dcterms:created>
  <dcterms:modified xsi:type="dcterms:W3CDTF">2020-04-03T12:33:00Z</dcterms:modified>
</cp:coreProperties>
</file>